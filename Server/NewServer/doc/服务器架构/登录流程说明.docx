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A8C" w:rsidRDefault="008624AC" w:rsidP="008624AC">
      <w:pPr>
        <w:jc w:val="center"/>
        <w:rPr>
          <w:b/>
          <w:sz w:val="28"/>
          <w:szCs w:val="28"/>
        </w:rPr>
      </w:pPr>
      <w:r w:rsidRPr="008624AC">
        <w:rPr>
          <w:rFonts w:hint="eastAsia"/>
          <w:b/>
          <w:sz w:val="28"/>
          <w:szCs w:val="28"/>
        </w:rPr>
        <w:t>流程说明</w:t>
      </w:r>
    </w:p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t>登录流程——</w:t>
      </w:r>
      <w:r w:rsidRPr="008624AC">
        <w:rPr>
          <w:rFonts w:hint="eastAsia"/>
          <w:b/>
        </w:rPr>
        <w:t>成功：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连接至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。回调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的</w:t>
      </w:r>
      <w:r w:rsidRPr="00FA4915">
        <w:rPr>
          <w:rFonts w:hint="eastAsia"/>
        </w:rPr>
        <w:t>Onconnect</w:t>
      </w:r>
      <w:r w:rsidRPr="00FA4915">
        <w:rPr>
          <w:rFonts w:hint="eastAsia"/>
        </w:rPr>
        <w:t>函数。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发送自身用户帐号信息至</w:t>
      </w:r>
      <w:r w:rsidRPr="00FA4915">
        <w:rPr>
          <w:rFonts w:hint="eastAsia"/>
        </w:rPr>
        <w:t>GateServer(</w:t>
      </w:r>
      <w:r w:rsidR="00255FB1" w:rsidRPr="00255FB1">
        <w:t>c2t_login_req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="00255FB1">
        <w:rPr>
          <w:rFonts w:hint="eastAsia"/>
        </w:rPr>
        <w:t>将转发消息</w:t>
      </w:r>
      <w:r w:rsidR="00255FB1">
        <w:rPr>
          <w:rFonts w:hint="eastAsia"/>
        </w:rPr>
        <w:t>(</w:t>
      </w:r>
      <w:r w:rsidR="00255FB1" w:rsidRPr="00255FB1">
        <w:t>t2l_login_req</w:t>
      </w:r>
      <w:r w:rsidR="00255FB1">
        <w:rPr>
          <w:rFonts w:hint="eastAsia"/>
        </w:rPr>
        <w:t>)</w:t>
      </w:r>
      <w:r w:rsidRPr="00FA4915">
        <w:rPr>
          <w:rFonts w:hint="eastAsia"/>
        </w:rPr>
        <w:t>至</w:t>
      </w:r>
      <w:r w:rsidRPr="00FA4915">
        <w:rPr>
          <w:rFonts w:hint="eastAsia"/>
        </w:rPr>
        <w:t>LogicServer</w:t>
      </w:r>
      <w:r w:rsidRPr="00FA4915">
        <w:rPr>
          <w:rFonts w:hint="eastAsia"/>
        </w:rPr>
        <w:t>。由</w:t>
      </w:r>
      <w:r w:rsidRPr="00FA4915">
        <w:rPr>
          <w:rFonts w:hint="eastAsia"/>
        </w:rPr>
        <w:t>LogicServer</w:t>
      </w:r>
      <w:r w:rsidRPr="00FA4915">
        <w:rPr>
          <w:rFonts w:hint="eastAsia"/>
        </w:rPr>
        <w:t>负责与第三方认证平台</w:t>
      </w:r>
      <w:r w:rsidR="00255FB1">
        <w:rPr>
          <w:rFonts w:hint="eastAsia"/>
        </w:rPr>
        <w:t>(OA)</w:t>
      </w:r>
      <w:r w:rsidRPr="00FA4915">
        <w:rPr>
          <w:rFonts w:hint="eastAsia"/>
        </w:rPr>
        <w:t>交互。</w:t>
      </w:r>
    </w:p>
    <w:p w:rsidR="00255FB1" w:rsidRDefault="00255FB1" w:rsidP="00255FB1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 w:rsidRPr="00FA4915">
        <w:rPr>
          <w:rFonts w:hint="eastAsia"/>
        </w:rPr>
        <w:t>认证通过后，</w:t>
      </w:r>
      <w:r w:rsidRPr="00FA4915">
        <w:rPr>
          <w:rFonts w:hint="eastAsia"/>
        </w:rPr>
        <w:t>LoginServer</w:t>
      </w:r>
      <w:r>
        <w:rPr>
          <w:rFonts w:hint="eastAsia"/>
        </w:rPr>
        <w:t>发送验证</w:t>
      </w:r>
      <w:r w:rsidRPr="00FA4915">
        <w:rPr>
          <w:rFonts w:hint="eastAsia"/>
        </w:rPr>
        <w:t>消息至</w:t>
      </w:r>
      <w:r>
        <w:rPr>
          <w:rFonts w:hint="eastAsia"/>
        </w:rPr>
        <w:t>Gate</w:t>
      </w:r>
      <w:r w:rsidRPr="00FA4915">
        <w:rPr>
          <w:rFonts w:hint="eastAsia"/>
        </w:rPr>
        <w:t>Server(</w:t>
      </w:r>
      <w:r w:rsidRPr="00255FB1">
        <w:t>l2t_login_ack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255FB1" w:rsidRDefault="00255FB1" w:rsidP="00255FB1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Gate</w:t>
      </w:r>
      <w:r w:rsidRPr="00FA4915">
        <w:rPr>
          <w:rFonts w:hint="eastAsia"/>
        </w:rPr>
        <w:t>Server</w:t>
      </w:r>
      <w:r>
        <w:rPr>
          <w:rFonts w:hint="eastAsia"/>
        </w:rPr>
        <w:t>确认</w:t>
      </w:r>
      <w:r>
        <w:rPr>
          <w:rFonts w:hint="eastAsia"/>
        </w:rPr>
        <w:t>(</w:t>
      </w:r>
      <w:r w:rsidRPr="00255FB1">
        <w:t>l2t_login_ack</w:t>
      </w:r>
      <w:r>
        <w:rPr>
          <w:rFonts w:hint="eastAsia"/>
        </w:rPr>
        <w:t>)</w:t>
      </w:r>
      <w:r>
        <w:rPr>
          <w:rFonts w:hint="eastAsia"/>
        </w:rPr>
        <w:t>消息成功后发送消息到</w:t>
      </w:r>
      <w:r>
        <w:rPr>
          <w:rFonts w:hint="eastAsia"/>
        </w:rPr>
        <w:t>Manage</w:t>
      </w:r>
      <w:r w:rsidRPr="00FA4915">
        <w:rPr>
          <w:rFonts w:hint="eastAsia"/>
        </w:rPr>
        <w:t>Server</w:t>
      </w:r>
      <w:r>
        <w:rPr>
          <w:rFonts w:hint="eastAsia"/>
        </w:rPr>
        <w:t>(</w:t>
      </w:r>
      <w:r w:rsidRPr="00255FB1">
        <w:t>t2m_enter_gate</w:t>
      </w:r>
      <w:r>
        <w:rPr>
          <w:rFonts w:hint="eastAsia"/>
        </w:rPr>
        <w:t>), ManageServer</w:t>
      </w:r>
      <w:r w:rsidRPr="00FA4915">
        <w:rPr>
          <w:rFonts w:hint="eastAsia"/>
        </w:rPr>
        <w:t>检验是否存在重复登录</w:t>
      </w:r>
      <w:r w:rsidRPr="00FA4915">
        <w:rPr>
          <w:rFonts w:hint="eastAsia"/>
        </w:rPr>
        <w:t>(</w:t>
      </w:r>
      <w:r w:rsidRPr="00FA4915">
        <w:rPr>
          <w:rFonts w:hint="eastAsia"/>
        </w:rPr>
        <w:t>重复登录处理流程见下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在非重复登录的情况下，</w:t>
      </w:r>
      <w:r w:rsidR="00255FB1">
        <w:rPr>
          <w:rFonts w:hint="eastAsia"/>
        </w:rPr>
        <w:t>ManageServer</w:t>
      </w:r>
      <w:r w:rsidRPr="00FA4915">
        <w:rPr>
          <w:rFonts w:hint="eastAsia"/>
        </w:rPr>
        <w:t>保存用户帐号至本地，</w:t>
      </w:r>
      <w:r w:rsidR="00255FB1">
        <w:rPr>
          <w:rFonts w:hint="eastAsia"/>
        </w:rPr>
        <w:t>并</w:t>
      </w:r>
      <w:r w:rsidR="00255FB1" w:rsidRPr="00FA4915">
        <w:rPr>
          <w:rFonts w:hint="eastAsia"/>
        </w:rPr>
        <w:t>此消息记录下</w:t>
      </w:r>
      <w:r w:rsidR="00255FB1" w:rsidRPr="00FA4915">
        <w:rPr>
          <w:rFonts w:hint="eastAsia"/>
        </w:rPr>
        <w:t>Client</w:t>
      </w:r>
      <w:r w:rsidR="00255FB1" w:rsidRPr="00FA4915">
        <w:rPr>
          <w:rFonts w:hint="eastAsia"/>
        </w:rPr>
        <w:t>所在的</w:t>
      </w:r>
      <w:r w:rsidR="00255FB1" w:rsidRPr="00FA4915">
        <w:rPr>
          <w:rFonts w:hint="eastAsia"/>
        </w:rPr>
        <w:t>GateServer</w:t>
      </w:r>
      <w:r w:rsidR="00255FB1" w:rsidRPr="00FA4915">
        <w:rPr>
          <w:rFonts w:hint="eastAsia"/>
        </w:rPr>
        <w:t>，</w:t>
      </w:r>
      <w:r w:rsidRPr="00FA4915">
        <w:rPr>
          <w:rFonts w:hint="eastAsia"/>
        </w:rPr>
        <w:t>同时发送校验成功消息至</w:t>
      </w:r>
      <w:r w:rsidR="00255FB1">
        <w:rPr>
          <w:rFonts w:hint="eastAsia"/>
        </w:rPr>
        <w:t>Gate</w:t>
      </w:r>
      <w:r w:rsidR="00255FB1" w:rsidRPr="00FA4915">
        <w:rPr>
          <w:rFonts w:hint="eastAsia"/>
        </w:rPr>
        <w:t xml:space="preserve">Server </w:t>
      </w:r>
      <w:r w:rsidRPr="00FA4915">
        <w:rPr>
          <w:rFonts w:hint="eastAsia"/>
        </w:rPr>
        <w:t>(</w:t>
      </w:r>
      <w:r w:rsidR="00255FB1" w:rsidRPr="00255FB1">
        <w:t>m2t_enter_gate</w:t>
      </w:r>
      <w:r w:rsidRPr="00FA4915">
        <w:rPr>
          <w:rFonts w:hint="eastAsia"/>
        </w:rPr>
        <w:t>).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GateServer</w:t>
      </w:r>
      <w:r w:rsidR="00BC11A5">
        <w:rPr>
          <w:rFonts w:hint="eastAsia"/>
        </w:rPr>
        <w:t>把登录结果返回</w:t>
      </w:r>
      <w:r w:rsidR="00BC11A5">
        <w:rPr>
          <w:rFonts w:hint="eastAsia"/>
        </w:rPr>
        <w:t>client</w:t>
      </w:r>
      <w:r w:rsidR="00BC11A5" w:rsidRPr="00FA4915">
        <w:rPr>
          <w:rFonts w:hint="eastAsia"/>
        </w:rPr>
        <w:t>，</w:t>
      </w:r>
      <w:r w:rsidR="00BC11A5">
        <w:rPr>
          <w:rFonts w:hint="eastAsia"/>
        </w:rPr>
        <w:t>同时向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请求人物列表数据</w:t>
      </w:r>
      <w:r w:rsidRPr="00FA4915">
        <w:rPr>
          <w:rFonts w:hint="eastAsia"/>
        </w:rPr>
        <w:t>(</w:t>
      </w:r>
      <w:r w:rsidR="00BC11A5" w:rsidRPr="00BC11A5">
        <w:t>t2d_query_role_list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返回人物列表信息至</w:t>
      </w:r>
      <w:r w:rsidRPr="00FA4915">
        <w:rPr>
          <w:rFonts w:hint="eastAsia"/>
        </w:rPr>
        <w:t>GateServer(</w:t>
      </w:r>
      <w:r w:rsidR="00BC11A5" w:rsidRPr="00BC11A5">
        <w:t>d2t_sync_role_list</w:t>
      </w:r>
      <w:r w:rsidRPr="00FA4915">
        <w:rPr>
          <w:rFonts w:hint="eastAsia"/>
        </w:rPr>
        <w:t>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把人物列表</w:t>
      </w:r>
      <w:r w:rsidR="00AF7864">
        <w:rPr>
          <w:rFonts w:hint="eastAsia"/>
        </w:rPr>
        <w:t>部分</w:t>
      </w:r>
      <w:r w:rsidRPr="00FA4915">
        <w:rPr>
          <w:rFonts w:hint="eastAsia"/>
        </w:rPr>
        <w:t>信息</w:t>
      </w:r>
      <w:r w:rsidR="00AF7864">
        <w:rPr>
          <w:rFonts w:hint="eastAsia"/>
        </w:rPr>
        <w:t>缓存到本地</w:t>
      </w:r>
      <w:r w:rsidR="00AF7864">
        <w:rPr>
          <w:rFonts w:hint="eastAsia"/>
        </w:rPr>
        <w:t>,</w:t>
      </w:r>
      <w:r w:rsidR="00AF7864">
        <w:rPr>
          <w:rFonts w:hint="eastAsia"/>
        </w:rPr>
        <w:t>并把人物列表信息</w:t>
      </w:r>
      <w:r w:rsidRPr="00FA4915">
        <w:rPr>
          <w:rFonts w:hint="eastAsia"/>
        </w:rPr>
        <w:t>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D258BB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发送选择人物请求</w:t>
      </w:r>
      <w:r w:rsidRPr="00FA4915">
        <w:rPr>
          <w:rFonts w:hint="eastAsia"/>
        </w:rPr>
        <w:t>(</w:t>
      </w:r>
      <w:r w:rsidR="00BC11A5" w:rsidRPr="00BC11A5">
        <w:t>c2t_select_role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GateServer</w:t>
      </w:r>
      <w:r w:rsidR="00AF7864">
        <w:rPr>
          <w:rFonts w:hint="eastAsia"/>
        </w:rPr>
        <w:t>根据缓存的角色当前场景去向</w:t>
      </w:r>
      <w:r w:rsidR="00BC11A5">
        <w:rPr>
          <w:rFonts w:hint="eastAsia"/>
        </w:rPr>
        <w:t>ManageServer</w:t>
      </w:r>
      <w:r w:rsidR="00AF7864">
        <w:rPr>
          <w:rFonts w:hint="eastAsia"/>
        </w:rPr>
        <w:t>查询当前场景状况</w:t>
      </w:r>
      <w:r w:rsidR="00AF7864">
        <w:rPr>
          <w:rFonts w:hint="eastAsia"/>
        </w:rPr>
        <w:t>(</w:t>
      </w:r>
      <w:r w:rsidR="00BC11A5" w:rsidRPr="00BC11A5">
        <w:t>t2m_query_scene</w:t>
      </w:r>
      <w:r w:rsidR="00AF7864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B119B8" w:rsidRDefault="00BC11A5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ManageServer</w:t>
      </w:r>
      <w:r w:rsidR="00AF7864">
        <w:rPr>
          <w:rFonts w:hint="eastAsia"/>
        </w:rPr>
        <w:t>根据当前场景的情况在进行处理</w:t>
      </w:r>
      <w:r w:rsidR="00B119B8">
        <w:rPr>
          <w:rFonts w:hint="eastAsia"/>
        </w:rPr>
        <w:t xml:space="preserve">: </w:t>
      </w:r>
      <w:r w:rsidR="00AE2F3F">
        <w:rPr>
          <w:rFonts w:hint="eastAsia"/>
        </w:rPr>
        <w:t>１</w:t>
      </w:r>
      <w:r w:rsidR="00AE2F3F">
        <w:rPr>
          <w:rFonts w:hint="eastAsia"/>
        </w:rPr>
        <w:t xml:space="preserve">. </w:t>
      </w:r>
      <w:r w:rsidR="00B119B8">
        <w:rPr>
          <w:rFonts w:hint="eastAsia"/>
        </w:rPr>
        <w:t>场景存在</w:t>
      </w:r>
      <w:r w:rsidR="00AE2F3F">
        <w:rPr>
          <w:rFonts w:hint="eastAsia"/>
        </w:rPr>
        <w:t>，</w:t>
      </w:r>
      <w:r w:rsidR="00B119B8">
        <w:rPr>
          <w:rFonts w:hint="eastAsia"/>
        </w:rPr>
        <w:t>则找到对应的</w:t>
      </w:r>
      <w:r w:rsidR="00AE2F3F">
        <w:rPr>
          <w:rFonts w:hint="eastAsia"/>
        </w:rPr>
        <w:t>GameServer</w:t>
      </w:r>
      <w:r w:rsidR="00AE2F3F">
        <w:rPr>
          <w:rFonts w:hint="eastAsia"/>
        </w:rPr>
        <w:t>，</w:t>
      </w:r>
      <w:r w:rsidR="00B119B8">
        <w:rPr>
          <w:rFonts w:hint="eastAsia"/>
        </w:rPr>
        <w:t>向其发送</w:t>
      </w:r>
      <w:r w:rsidR="00AE2F3F">
        <w:rPr>
          <w:rFonts w:hint="eastAsia"/>
        </w:rPr>
        <w:t>角色预进场景请求</w:t>
      </w:r>
      <w:r w:rsidR="00B119B8">
        <w:rPr>
          <w:rFonts w:hint="eastAsia"/>
        </w:rPr>
        <w:t>(</w:t>
      </w:r>
      <w:r w:rsidRPr="00BC11A5">
        <w:t>m2g_pre_enter_gs</w:t>
      </w:r>
      <w:r w:rsidR="00B119B8">
        <w:rPr>
          <w:rFonts w:hint="eastAsia"/>
        </w:rPr>
        <w:t>)</w:t>
      </w:r>
      <w:r w:rsidR="00B119B8" w:rsidRPr="00FA4915">
        <w:rPr>
          <w:rFonts w:hint="eastAsia"/>
        </w:rPr>
        <w:t>。</w:t>
      </w:r>
      <w:r w:rsidR="00AE2F3F">
        <w:rPr>
          <w:rFonts w:hint="eastAsia"/>
        </w:rPr>
        <w:t>2</w:t>
      </w:r>
      <w:r w:rsidR="00B119B8">
        <w:rPr>
          <w:rFonts w:hint="eastAsia"/>
        </w:rPr>
        <w:t>.</w:t>
      </w:r>
      <w:r w:rsidR="00AE2F3F">
        <w:rPr>
          <w:rFonts w:hint="eastAsia"/>
        </w:rPr>
        <w:t xml:space="preserve"> </w:t>
      </w:r>
      <w:r>
        <w:rPr>
          <w:rFonts w:hint="eastAsia"/>
        </w:rPr>
        <w:t>场景为出生</w:t>
      </w:r>
      <w:r w:rsidR="00B119B8">
        <w:rPr>
          <w:rFonts w:hint="eastAsia"/>
        </w:rPr>
        <w:t>场景而且不存在</w:t>
      </w:r>
      <w:r w:rsidR="00AE2F3F">
        <w:rPr>
          <w:rFonts w:hint="eastAsia"/>
        </w:rPr>
        <w:t>，添加</w:t>
      </w:r>
      <w:r w:rsidR="00B119B8">
        <w:rPr>
          <w:rFonts w:hint="eastAsia"/>
        </w:rPr>
        <w:t>场景创建流程</w:t>
      </w:r>
      <w:r w:rsidR="00B119B8">
        <w:rPr>
          <w:rFonts w:hint="eastAsia"/>
        </w:rPr>
        <w:t>(</w:t>
      </w:r>
      <w:r w:rsidR="00B119B8">
        <w:rPr>
          <w:rFonts w:hint="eastAsia"/>
        </w:rPr>
        <w:t>见下</w:t>
      </w:r>
      <w:r w:rsidR="00B119B8">
        <w:rPr>
          <w:rFonts w:hint="eastAsia"/>
        </w:rPr>
        <w:t>)</w:t>
      </w:r>
      <w:r w:rsidR="00B119B8" w:rsidRPr="00FA4915">
        <w:rPr>
          <w:rFonts w:hint="eastAsia"/>
        </w:rPr>
        <w:t xml:space="preserve"> </w:t>
      </w:r>
      <w:r w:rsidR="00AE2F3F">
        <w:rPr>
          <w:rFonts w:hint="eastAsia"/>
        </w:rPr>
        <w:t xml:space="preserve">3. </w:t>
      </w:r>
      <w:r w:rsidR="00B119B8">
        <w:rPr>
          <w:rFonts w:hint="eastAsia"/>
        </w:rPr>
        <w:t>场景不存在且为副本场景</w:t>
      </w:r>
      <w:r w:rsidR="00AE2F3F">
        <w:rPr>
          <w:rFonts w:hint="eastAsia"/>
        </w:rPr>
        <w:t>，添加</w:t>
      </w:r>
      <w:r w:rsidR="00B119B8">
        <w:rPr>
          <w:rFonts w:hint="eastAsia"/>
        </w:rPr>
        <w:t>副本回退流程</w:t>
      </w:r>
      <w:r w:rsidR="00B119B8">
        <w:rPr>
          <w:rFonts w:hint="eastAsia"/>
        </w:rPr>
        <w:t>(</w:t>
      </w:r>
      <w:r w:rsidR="00B119B8">
        <w:rPr>
          <w:rFonts w:hint="eastAsia"/>
        </w:rPr>
        <w:t>见下</w:t>
      </w:r>
      <w:r w:rsidR="00B119B8">
        <w:rPr>
          <w:rFonts w:hint="eastAsia"/>
        </w:rPr>
        <w:t>).</w:t>
      </w:r>
    </w:p>
    <w:p w:rsidR="00B119B8" w:rsidRDefault="00B119B8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GameServer</w:t>
      </w:r>
      <w:r>
        <w:rPr>
          <w:rFonts w:hint="eastAsia"/>
        </w:rPr>
        <w:t>进行角色预进处理</w:t>
      </w:r>
      <w:r w:rsidR="00883CBD">
        <w:rPr>
          <w:rFonts w:hint="eastAsia"/>
        </w:rPr>
        <w:t>,</w:t>
      </w:r>
      <w:r w:rsidR="00883CBD">
        <w:rPr>
          <w:rFonts w:hint="eastAsia"/>
        </w:rPr>
        <w:t>并缓存部分信息到本地的角色管理器</w:t>
      </w:r>
      <w:r>
        <w:rPr>
          <w:rFonts w:hint="eastAsia"/>
        </w:rPr>
        <w:t>后</w:t>
      </w:r>
      <w:r w:rsidR="00883CBD">
        <w:rPr>
          <w:rFonts w:hint="eastAsia"/>
        </w:rPr>
        <w:t xml:space="preserve">, </w:t>
      </w:r>
      <w:r>
        <w:rPr>
          <w:rFonts w:hint="eastAsia"/>
        </w:rPr>
        <w:t>后向</w:t>
      </w:r>
      <w:r w:rsidR="00BC11A5">
        <w:rPr>
          <w:rFonts w:hint="eastAsia"/>
        </w:rPr>
        <w:t>ManageServer</w:t>
      </w:r>
      <w:r>
        <w:rPr>
          <w:rFonts w:hint="eastAsia"/>
        </w:rPr>
        <w:t>发送角色预进</w:t>
      </w:r>
      <w:r w:rsidR="00D258BB">
        <w:rPr>
          <w:rFonts w:hint="eastAsia"/>
        </w:rPr>
        <w:t>回复</w:t>
      </w:r>
      <w:r>
        <w:rPr>
          <w:rFonts w:hint="eastAsia"/>
        </w:rPr>
        <w:t>消息</w:t>
      </w:r>
      <w:r w:rsidR="00D258BB">
        <w:rPr>
          <w:rFonts w:hint="eastAsia"/>
        </w:rPr>
        <w:t>(</w:t>
      </w:r>
      <w:r w:rsidR="00BC11A5" w:rsidRPr="00BC11A5">
        <w:t>g2m_pre_enter_gs_ack</w:t>
      </w:r>
      <w:r w:rsidR="00D258BB">
        <w:rPr>
          <w:rFonts w:hint="eastAsia"/>
        </w:rPr>
        <w:t>);</w:t>
      </w:r>
    </w:p>
    <w:p w:rsidR="00D258BB" w:rsidRDefault="00BC11A5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ManageServer</w:t>
      </w:r>
      <w:r w:rsidR="00D258BB">
        <w:rPr>
          <w:rFonts w:hint="eastAsia"/>
        </w:rPr>
        <w:t>收到角色预进消息后</w:t>
      </w:r>
      <w:r w:rsidR="00D258BB" w:rsidRPr="00FA4915">
        <w:rPr>
          <w:rFonts w:hint="eastAsia"/>
        </w:rPr>
        <w:t>)</w:t>
      </w:r>
      <w:r w:rsidR="00D258BB" w:rsidRPr="00FA4915">
        <w:rPr>
          <w:rFonts w:hint="eastAsia"/>
        </w:rPr>
        <w:t>。</w:t>
      </w:r>
      <w:r w:rsidR="00D258BB">
        <w:rPr>
          <w:rFonts w:hint="eastAsia"/>
        </w:rPr>
        <w:t>做出相应处理后</w:t>
      </w:r>
      <w:r w:rsidR="00D258BB">
        <w:rPr>
          <w:rFonts w:hint="eastAsia"/>
        </w:rPr>
        <w:t>,</w:t>
      </w:r>
      <w:r w:rsidR="00D258BB">
        <w:rPr>
          <w:rFonts w:hint="eastAsia"/>
        </w:rPr>
        <w:t>会向</w:t>
      </w:r>
      <w:r w:rsidR="00D258BB">
        <w:rPr>
          <w:rFonts w:hint="eastAsia"/>
        </w:rPr>
        <w:t>GateServer</w:t>
      </w:r>
      <w:r w:rsidR="00D258BB">
        <w:rPr>
          <w:rFonts w:hint="eastAsia"/>
        </w:rPr>
        <w:t>发送场景查询结果消息</w:t>
      </w:r>
      <w:r w:rsidR="00D258BB">
        <w:rPr>
          <w:rFonts w:hint="eastAsia"/>
        </w:rPr>
        <w:t>(</w:t>
      </w:r>
      <w:r w:rsidR="00946566" w:rsidRPr="00946566">
        <w:t>m2t_query_scene_ack</w:t>
      </w:r>
      <w:r w:rsidR="00D258BB">
        <w:rPr>
          <w:rFonts w:hint="eastAsia"/>
        </w:rPr>
        <w:t>).</w:t>
      </w:r>
    </w:p>
    <w:p w:rsidR="00542688" w:rsidRDefault="00D258BB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GateServer</w:t>
      </w:r>
      <w:r>
        <w:rPr>
          <w:rFonts w:hint="eastAsia"/>
        </w:rPr>
        <w:t>收到消息后</w:t>
      </w:r>
      <w:r w:rsidRPr="00FA4915">
        <w:rPr>
          <w:rFonts w:hint="eastAsia"/>
        </w:rPr>
        <w:t>。</w:t>
      </w:r>
      <w:r>
        <w:rPr>
          <w:rFonts w:hint="eastAsia"/>
        </w:rPr>
        <w:t>首先向</w:t>
      </w:r>
      <w:r>
        <w:rPr>
          <w:rFonts w:hint="eastAsia"/>
        </w:rPr>
        <w:t xml:space="preserve">Client </w:t>
      </w:r>
      <w:r>
        <w:rPr>
          <w:rFonts w:hint="eastAsia"/>
        </w:rPr>
        <w:t>发送角色选择回复</w:t>
      </w:r>
      <w:r>
        <w:rPr>
          <w:rFonts w:hint="eastAsia"/>
        </w:rPr>
        <w:t>(</w:t>
      </w:r>
      <w:r w:rsidR="00946566" w:rsidRPr="00946566">
        <w:t>t2c_select_role_ack</w:t>
      </w:r>
      <w:r>
        <w:rPr>
          <w:rFonts w:hint="eastAsia"/>
        </w:rPr>
        <w:t>);</w:t>
      </w:r>
      <w:r w:rsidR="00542688">
        <w:rPr>
          <w:rFonts w:hint="eastAsia"/>
        </w:rPr>
        <w:t>之后会向场景所在的</w:t>
      </w:r>
      <w:r w:rsidR="00542688">
        <w:rPr>
          <w:rFonts w:hint="eastAsia"/>
        </w:rPr>
        <w:t>GameServer</w:t>
      </w:r>
      <w:r w:rsidR="00542688" w:rsidRPr="00FA4915">
        <w:rPr>
          <w:rFonts w:hint="eastAsia"/>
        </w:rPr>
        <w:t>发送进入游戏场景请求</w:t>
      </w:r>
      <w:r w:rsidR="00542688" w:rsidRPr="00FA4915">
        <w:rPr>
          <w:rFonts w:hint="eastAsia"/>
        </w:rPr>
        <w:t>(</w:t>
      </w:r>
      <w:r w:rsidR="00946566" w:rsidRPr="00946566">
        <w:t>t2g_role_enter</w:t>
      </w:r>
      <w:r w:rsidR="00542688" w:rsidRPr="00FA4915">
        <w:rPr>
          <w:rFonts w:hint="eastAsia"/>
        </w:rPr>
        <w:t>)</w:t>
      </w:r>
      <w:r w:rsidR="00542688"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GameServer</w:t>
      </w:r>
      <w:r w:rsidR="00883CBD">
        <w:rPr>
          <w:rFonts w:hint="eastAsia"/>
        </w:rPr>
        <w:t>收到消息后</w:t>
      </w:r>
      <w:r w:rsidR="00883CBD">
        <w:rPr>
          <w:rFonts w:hint="eastAsia"/>
        </w:rPr>
        <w:t>,</w:t>
      </w:r>
      <w:r w:rsidR="00883CBD">
        <w:rPr>
          <w:rFonts w:hint="eastAsia"/>
        </w:rPr>
        <w:t>根据本地角色管理器中的缓存信息向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请求角色的完整信息</w:t>
      </w:r>
      <w:r w:rsidRPr="00FA4915">
        <w:rPr>
          <w:rFonts w:hint="eastAsia"/>
        </w:rPr>
        <w:t>(</w:t>
      </w:r>
      <w:r w:rsidR="00946566" w:rsidRPr="00946566">
        <w:t>g2d_load_lock_role_data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返回角色的完整信息</w:t>
      </w:r>
      <w:r w:rsidRPr="00FA4915">
        <w:rPr>
          <w:rFonts w:hint="eastAsia"/>
        </w:rPr>
        <w:t>(</w:t>
      </w:r>
      <w:r w:rsidR="00946566" w:rsidRPr="00946566">
        <w:t>d2g_load_lock_role_data_ack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946566">
        <w:rPr>
          <w:rFonts w:hint="eastAsia"/>
        </w:rPr>
        <w:t>ManageServer</w:t>
      </w:r>
      <w:r w:rsidRPr="00FA4915">
        <w:rPr>
          <w:rFonts w:hint="eastAsia"/>
        </w:rPr>
        <w:t>发送角色进入场景信息</w:t>
      </w:r>
      <w:r w:rsidRPr="00FA4915">
        <w:rPr>
          <w:rFonts w:hint="eastAsia"/>
        </w:rPr>
        <w:t>(</w:t>
      </w:r>
      <w:r w:rsidR="00946566" w:rsidRPr="00946566">
        <w:t>g2m_enter_gs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946566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ManageServer</w:t>
      </w:r>
      <w:r w:rsidR="00883CBD">
        <w:rPr>
          <w:rFonts w:hint="eastAsia"/>
        </w:rPr>
        <w:t>记录角色状态的变化</w:t>
      </w:r>
      <w:r w:rsidR="008624AC" w:rsidRPr="00FA4915">
        <w:rPr>
          <w:rFonts w:hint="eastAsia"/>
        </w:rPr>
        <w:t>，返回应答消息至</w:t>
      </w:r>
      <w:r w:rsidR="008624AC" w:rsidRPr="00FA4915">
        <w:rPr>
          <w:rFonts w:hint="eastAsia"/>
        </w:rPr>
        <w:t>GameServer(</w:t>
      </w:r>
      <w:r w:rsidRPr="00946566">
        <w:t>m2g_enter_gs_ack</w:t>
      </w:r>
      <w:r w:rsidR="008624AC" w:rsidRPr="00FA4915">
        <w:rPr>
          <w:rFonts w:hint="eastAsia"/>
        </w:rPr>
        <w:t>)</w:t>
      </w:r>
      <w:r w:rsidR="008624AC"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发送角色完整信息</w:t>
      </w:r>
      <w:r w:rsidR="00883CBD">
        <w:rPr>
          <w:rFonts w:hint="eastAsia"/>
        </w:rPr>
        <w:t>(</w:t>
      </w:r>
      <w:r w:rsidR="00883CBD">
        <w:rPr>
          <w:rFonts w:hint="eastAsia"/>
        </w:rPr>
        <w:t>数据包组</w:t>
      </w:r>
      <w:r w:rsidR="00883CBD">
        <w:rPr>
          <w:rFonts w:hint="eastAsia"/>
        </w:rPr>
        <w:t>)</w:t>
      </w:r>
      <w:r w:rsidRPr="00FA4915">
        <w:rPr>
          <w:rFonts w:hint="eastAsia"/>
        </w:rPr>
        <w:t>至</w:t>
      </w:r>
      <w:r w:rsidRPr="00FA4915">
        <w:rPr>
          <w:rFonts w:hint="eastAsia"/>
        </w:rPr>
        <w:t>GateServer(</w:t>
      </w:r>
      <w:r w:rsidR="00883CBD" w:rsidRPr="00883CBD">
        <w:t>g2c_attr_sync_begin</w:t>
      </w:r>
      <w:r w:rsidR="00883CBD">
        <w:rPr>
          <w:rFonts w:hint="eastAsia"/>
        </w:rPr>
        <w:t>到</w:t>
      </w:r>
      <w:r w:rsidR="00883CBD" w:rsidRPr="00883CBD">
        <w:t>g2c_attr_sync_end</w:t>
      </w:r>
      <w:r w:rsidRPr="00FA4915">
        <w:rPr>
          <w:rFonts w:hint="eastAsia"/>
        </w:rPr>
        <w:t>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="00883CBD">
        <w:rPr>
          <w:rFonts w:hint="eastAsia"/>
        </w:rPr>
        <w:t>把这些</w:t>
      </w:r>
      <w:r w:rsidRPr="00FA4915">
        <w:rPr>
          <w:rFonts w:hint="eastAsia"/>
        </w:rPr>
        <w:t>消息转给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2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场景载入完毕后，发送通知消息至</w:t>
      </w:r>
      <w:r w:rsidRPr="00FA4915">
        <w:rPr>
          <w:rFonts w:hint="eastAsia"/>
        </w:rPr>
        <w:t>GateServer(</w:t>
      </w:r>
      <w:r w:rsidR="00946566" w:rsidRPr="00946566">
        <w:t>c2g_loadfinish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883CBD" w:rsidRDefault="00883CBD" w:rsidP="00943B67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GameServer</w:t>
      </w:r>
      <w:r>
        <w:rPr>
          <w:rFonts w:hint="eastAsia"/>
        </w:rPr>
        <w:t>收到消息后</w:t>
      </w:r>
      <w:r>
        <w:rPr>
          <w:rFonts w:hint="eastAsia"/>
        </w:rPr>
        <w:t>,</w:t>
      </w:r>
      <w:r>
        <w:rPr>
          <w:rFonts w:hint="eastAsia"/>
        </w:rPr>
        <w:t>会向</w:t>
      </w:r>
      <w:r>
        <w:rPr>
          <w:rFonts w:hint="eastAsia"/>
        </w:rPr>
        <w:t>GateServer</w:t>
      </w:r>
      <w:r>
        <w:rPr>
          <w:rFonts w:hint="eastAsia"/>
        </w:rPr>
        <w:t>发送进入场景消息</w:t>
      </w:r>
      <w:r>
        <w:rPr>
          <w:rFonts w:hint="eastAsia"/>
        </w:rPr>
        <w:t>(</w:t>
      </w:r>
      <w:r w:rsidRPr="00883CBD">
        <w:t>g2c_enter_scene</w:t>
      </w:r>
      <w:r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>
        <w:rPr>
          <w:rFonts w:hint="eastAsia"/>
        </w:rPr>
        <w:t>Client</w:t>
      </w:r>
      <w:r w:rsidRPr="00FA4915">
        <w:rPr>
          <w:rFonts w:hint="eastAsia"/>
        </w:rPr>
        <w:t>。</w:t>
      </w:r>
      <w:r w:rsidR="00EC65AC" w:rsidRPr="00FA4915">
        <w:rPr>
          <w:rFonts w:hint="eastAsia"/>
        </w:rPr>
        <w:t>角色开始在场景中运算。</w:t>
      </w:r>
    </w:p>
    <w:p w:rsidR="008624AC" w:rsidRDefault="008624AC" w:rsidP="008624AC">
      <w:r w:rsidRPr="00FA4915">
        <w:rPr>
          <w:rFonts w:hint="eastAsia"/>
        </w:rPr>
        <w:t>至此，登录游戏成功流程结束。</w:t>
      </w:r>
    </w:p>
    <w:p w:rsidR="008624AC" w:rsidRDefault="008624AC" w:rsidP="008624AC"/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t>登录流程——认证失败</w:t>
      </w:r>
      <w:r w:rsidRPr="008624AC">
        <w:rPr>
          <w:rFonts w:hint="eastAsia"/>
          <w:b/>
        </w:rPr>
        <w:t>：</w:t>
      </w:r>
    </w:p>
    <w:p w:rsidR="008624AC" w:rsidRDefault="008624AC" w:rsidP="008624AC">
      <w:r w:rsidRPr="00FA4915">
        <w:rPr>
          <w:rFonts w:hint="eastAsia"/>
        </w:rPr>
        <w:t>当</w:t>
      </w:r>
      <w:r w:rsidRPr="00FA4915">
        <w:rPr>
          <w:rFonts w:hint="eastAsia"/>
        </w:rPr>
        <w:t>LoginServer</w:t>
      </w:r>
      <w:r w:rsidRPr="00FA4915">
        <w:rPr>
          <w:rFonts w:hint="eastAsia"/>
        </w:rPr>
        <w:t>与第三方认证平台认证失败后，会通知</w:t>
      </w:r>
      <w:r w:rsidRPr="00FA4915">
        <w:rPr>
          <w:rFonts w:hint="eastAsia"/>
        </w:rPr>
        <w:t>GateServer(GLILS_LOGIN_ACK),GateServer</w:t>
      </w:r>
      <w:r w:rsidRPr="00FA4915">
        <w:rPr>
          <w:rFonts w:hint="eastAsia"/>
        </w:rPr>
        <w:t>会把此消息转发给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，接着主动中断与</w:t>
      </w:r>
      <w:r w:rsidRPr="00FA4915">
        <w:rPr>
          <w:rFonts w:hint="eastAsia"/>
        </w:rPr>
        <w:t>Client</w:t>
      </w:r>
      <w:r w:rsidRPr="00FA4915">
        <w:rPr>
          <w:rFonts w:hint="eastAsia"/>
        </w:rPr>
        <w:t>的连接。</w:t>
      </w:r>
    </w:p>
    <w:p w:rsidR="008624AC" w:rsidRDefault="008624AC" w:rsidP="008624AC"/>
    <w:p w:rsidR="008624AC" w:rsidRPr="008624AC" w:rsidRDefault="008624AC" w:rsidP="008624AC">
      <w:pPr>
        <w:rPr>
          <w:b/>
        </w:rPr>
      </w:pPr>
      <w:r>
        <w:rPr>
          <w:rFonts w:hint="eastAsia"/>
          <w:b/>
        </w:rPr>
        <w:t>登录流程——</w:t>
      </w:r>
      <w:r w:rsidRPr="008624AC">
        <w:rPr>
          <w:rFonts w:hint="eastAsia"/>
          <w:b/>
        </w:rPr>
        <w:t>重复登录：</w:t>
      </w:r>
    </w:p>
    <w:p w:rsidR="008624AC" w:rsidRDefault="00946566" w:rsidP="00943B67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Gate</w:t>
      </w:r>
      <w:r w:rsidR="008624AC" w:rsidRPr="00FA4915">
        <w:rPr>
          <w:rFonts w:hint="eastAsia"/>
        </w:rPr>
        <w:t>Server</w:t>
      </w:r>
      <w:r w:rsidR="008624AC" w:rsidRPr="00FA4915">
        <w:rPr>
          <w:rFonts w:hint="eastAsia"/>
        </w:rPr>
        <w:t>发送用户信息至</w:t>
      </w:r>
      <w:r>
        <w:rPr>
          <w:rFonts w:hint="eastAsia"/>
        </w:rPr>
        <w:t>ManageServer</w:t>
      </w:r>
      <w:r w:rsidR="008624AC" w:rsidRPr="00FA4915">
        <w:rPr>
          <w:rFonts w:hint="eastAsia"/>
        </w:rPr>
        <w:t>。</w:t>
      </w:r>
      <w:r>
        <w:rPr>
          <w:rFonts w:hint="eastAsia"/>
        </w:rPr>
        <w:t>ManageServer</w:t>
      </w:r>
      <w:r w:rsidR="008624AC" w:rsidRPr="00FA4915">
        <w:rPr>
          <w:rFonts w:hint="eastAsia"/>
        </w:rPr>
        <w:t>会与本地存放的所有用户进行比对，若</w:t>
      </w:r>
      <w:r w:rsidR="008624AC" w:rsidRPr="00FA4915">
        <w:rPr>
          <w:rFonts w:hint="eastAsia"/>
        </w:rPr>
        <w:lastRenderedPageBreak/>
        <w:t>是发现该用户信息已经存在，会发送包含重复登录错误码的响应消息给</w:t>
      </w:r>
      <w:r>
        <w:rPr>
          <w:rFonts w:hint="eastAsia"/>
        </w:rPr>
        <w:t>Gate</w:t>
      </w:r>
      <w:r w:rsidRPr="00FA4915">
        <w:rPr>
          <w:rFonts w:hint="eastAsia"/>
        </w:rPr>
        <w:t>Server</w:t>
      </w:r>
      <w:r w:rsidR="008624AC" w:rsidRPr="00FA4915">
        <w:rPr>
          <w:rFonts w:hint="eastAsia"/>
        </w:rPr>
        <w:t>，</w:t>
      </w:r>
      <w:r>
        <w:rPr>
          <w:rFonts w:hint="eastAsia"/>
        </w:rPr>
        <w:t>Gate</w:t>
      </w:r>
      <w:r w:rsidRPr="00FA4915">
        <w:rPr>
          <w:rFonts w:hint="eastAsia"/>
        </w:rPr>
        <w:t>Server</w:t>
      </w:r>
      <w:r>
        <w:rPr>
          <w:rFonts w:hint="eastAsia"/>
        </w:rPr>
        <w:t>收到此消息后发出重复登录错误码给该客户端</w:t>
      </w:r>
      <w:r w:rsidR="008624AC" w:rsidRPr="00FA4915">
        <w:rPr>
          <w:rFonts w:hint="eastAsia"/>
        </w:rPr>
        <w:t>，接着主动中断与该</w:t>
      </w:r>
      <w:r w:rsidR="008624AC" w:rsidRPr="00FA4915">
        <w:rPr>
          <w:rFonts w:hint="eastAsia"/>
        </w:rPr>
        <w:t>Client</w:t>
      </w:r>
      <w:r w:rsidR="008624AC" w:rsidRPr="00FA4915">
        <w:rPr>
          <w:rFonts w:hint="eastAsia"/>
        </w:rPr>
        <w:t>的连接。</w:t>
      </w:r>
    </w:p>
    <w:p w:rsidR="00A1502E" w:rsidRPr="00D5003A" w:rsidRDefault="008624AC" w:rsidP="008624AC">
      <w:pPr>
        <w:pStyle w:val="ac"/>
        <w:numPr>
          <w:ilvl w:val="0"/>
          <w:numId w:val="3"/>
        </w:numPr>
        <w:ind w:firstLineChars="0"/>
        <w:rPr>
          <w:rFonts w:hint="eastAsia"/>
          <w:b/>
        </w:rPr>
      </w:pPr>
      <w:r w:rsidRPr="00FA4915">
        <w:rPr>
          <w:rFonts w:hint="eastAsia"/>
        </w:rPr>
        <w:t>同时</w:t>
      </w:r>
      <w:r w:rsidRPr="00FA4915">
        <w:rPr>
          <w:rFonts w:hint="eastAsia"/>
        </w:rPr>
        <w:t>,</w:t>
      </w:r>
      <w:r w:rsidR="00946566" w:rsidRPr="00946566">
        <w:rPr>
          <w:rFonts w:hint="eastAsia"/>
        </w:rPr>
        <w:t xml:space="preserve"> </w:t>
      </w:r>
      <w:r w:rsidR="00946566">
        <w:rPr>
          <w:rFonts w:hint="eastAsia"/>
        </w:rPr>
        <w:t>ManageServer</w:t>
      </w:r>
      <w:r w:rsidR="003D7229">
        <w:rPr>
          <w:rFonts w:hint="eastAsia"/>
        </w:rPr>
        <w:t>会向当前用户所在的</w:t>
      </w:r>
      <w:r w:rsidRPr="00FA4915">
        <w:rPr>
          <w:rFonts w:hint="eastAsia"/>
        </w:rPr>
        <w:t>GateServer</w:t>
      </w:r>
      <w:r w:rsidR="003D7229">
        <w:rPr>
          <w:rFonts w:hint="eastAsia"/>
        </w:rPr>
        <w:t>发送踢人协议</w:t>
      </w:r>
      <w:r w:rsidR="003D7229">
        <w:rPr>
          <w:rFonts w:hint="eastAsia"/>
        </w:rPr>
        <w:t>(m2t_close_client_session</w:t>
      </w:r>
      <w:r w:rsidRPr="00FA4915">
        <w:rPr>
          <w:rFonts w:hint="eastAsia"/>
        </w:rPr>
        <w:t>)</w:t>
      </w:r>
      <w:r w:rsidRPr="00FA4915">
        <w:rPr>
          <w:rFonts w:hint="eastAsia"/>
        </w:rPr>
        <w:t>，</w:t>
      </w:r>
      <w:r w:rsidRPr="00FA4915">
        <w:rPr>
          <w:rFonts w:hint="eastAsia"/>
        </w:rPr>
        <w:t>GateServer</w:t>
      </w:r>
      <w:r w:rsidR="003D7229">
        <w:rPr>
          <w:rFonts w:hint="eastAsia"/>
        </w:rPr>
        <w:t>收到此消息后，会</w:t>
      </w:r>
      <w:r w:rsidRPr="00FA4915">
        <w:rPr>
          <w:rFonts w:hint="eastAsia"/>
        </w:rPr>
        <w:t>主动中断与该</w:t>
      </w:r>
      <w:r w:rsidRPr="00FA4915">
        <w:rPr>
          <w:rFonts w:hint="eastAsia"/>
        </w:rPr>
        <w:t>Client</w:t>
      </w:r>
      <w:r w:rsidR="003D7229">
        <w:rPr>
          <w:rFonts w:hint="eastAsia"/>
        </w:rPr>
        <w:t>的连接，之后转入断线处理流程</w:t>
      </w:r>
      <w:r w:rsidR="003D7229" w:rsidRPr="00FA4915">
        <w:rPr>
          <w:rFonts w:hint="eastAsia"/>
        </w:rPr>
        <w:t>。</w:t>
      </w:r>
    </w:p>
    <w:p w:rsidR="00D5003A" w:rsidRPr="003D7229" w:rsidRDefault="00D5003A" w:rsidP="00D5003A">
      <w:pPr>
        <w:pStyle w:val="ac"/>
        <w:ind w:left="360" w:firstLineChars="0" w:firstLine="0"/>
        <w:rPr>
          <w:b/>
        </w:rPr>
      </w:pPr>
    </w:p>
    <w:p w:rsidR="00A1502E" w:rsidRDefault="00617DD2" w:rsidP="008624AC">
      <w:pPr>
        <w:rPr>
          <w:b/>
        </w:rPr>
      </w:pPr>
      <w:r>
        <w:rPr>
          <w:rFonts w:hint="eastAsia"/>
          <w:b/>
        </w:rPr>
        <w:t>场景创建</w:t>
      </w:r>
      <w:r w:rsidRPr="008624AC">
        <w:rPr>
          <w:rFonts w:hint="eastAsia"/>
          <w:b/>
        </w:rPr>
        <w:t>流程：</w:t>
      </w:r>
    </w:p>
    <w:p w:rsidR="00617DD2" w:rsidRPr="00617DD2" w:rsidRDefault="00D5003A" w:rsidP="00943B67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ManageServer</w:t>
      </w:r>
      <w:r w:rsidR="00617DD2" w:rsidRPr="00617DD2">
        <w:rPr>
          <w:rFonts w:hint="eastAsia"/>
        </w:rPr>
        <w:t>根据</w:t>
      </w:r>
      <w:r w:rsidR="00617DD2" w:rsidRPr="00617DD2">
        <w:rPr>
          <w:rFonts w:hint="eastAsia"/>
        </w:rPr>
        <w:t xml:space="preserve">GameServer </w:t>
      </w:r>
      <w:r w:rsidR="00617DD2" w:rsidRPr="00617DD2">
        <w:rPr>
          <w:rFonts w:hint="eastAsia"/>
        </w:rPr>
        <w:t>的负载情况向最优的</w:t>
      </w:r>
      <w:r w:rsidR="00617DD2" w:rsidRPr="00617DD2">
        <w:rPr>
          <w:rFonts w:hint="eastAsia"/>
        </w:rPr>
        <w:t>GameServer</w:t>
      </w:r>
      <w:r w:rsidR="00617DD2" w:rsidRPr="00617DD2">
        <w:rPr>
          <w:rFonts w:hint="eastAsia"/>
        </w:rPr>
        <w:t>发送场景创建请求（</w:t>
      </w:r>
      <w:r>
        <w:rPr>
          <w:rFonts w:hint="eastAsia"/>
        </w:rPr>
        <w:t>m2g_create_scene</w:t>
      </w:r>
      <w:r w:rsidR="00617DD2" w:rsidRPr="00617DD2">
        <w:rPr>
          <w:rFonts w:hint="eastAsia"/>
        </w:rPr>
        <w:t>）。</w:t>
      </w:r>
    </w:p>
    <w:p w:rsidR="00617DD2" w:rsidRDefault="00617DD2" w:rsidP="00943B67">
      <w:pPr>
        <w:pStyle w:val="ac"/>
        <w:numPr>
          <w:ilvl w:val="0"/>
          <w:numId w:val="7"/>
        </w:numPr>
        <w:ind w:firstLineChars="0"/>
      </w:pPr>
      <w:r w:rsidRPr="00617DD2">
        <w:rPr>
          <w:rFonts w:hint="eastAsia"/>
        </w:rPr>
        <w:t>GameServer</w:t>
      </w:r>
      <w:r w:rsidRPr="00617DD2">
        <w:rPr>
          <w:rFonts w:hint="eastAsia"/>
        </w:rPr>
        <w:t>收到消息后，进行相应处理后，向</w:t>
      </w:r>
      <w:r w:rsidR="00D5003A">
        <w:rPr>
          <w:rFonts w:hint="eastAsia"/>
        </w:rPr>
        <w:t>ManageServer</w:t>
      </w:r>
      <w:r w:rsidR="00F07BE6">
        <w:rPr>
          <w:rFonts w:hint="eastAsia"/>
        </w:rPr>
        <w:t>发送场景创建信息的回复（</w:t>
      </w:r>
      <w:r w:rsidR="00D5003A">
        <w:rPr>
          <w:rFonts w:hint="eastAsia"/>
        </w:rPr>
        <w:t>g2m_create_scene_ack</w:t>
      </w:r>
      <w:r w:rsidR="00F07BE6">
        <w:rPr>
          <w:rFonts w:hint="eastAsia"/>
        </w:rPr>
        <w:t>）。</w:t>
      </w:r>
    </w:p>
    <w:p w:rsidR="00F07BE6" w:rsidRPr="00F07BE6" w:rsidRDefault="00D5003A" w:rsidP="00943B67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ManageServer</w:t>
      </w:r>
      <w:r w:rsidR="00F07BE6">
        <w:rPr>
          <w:rFonts w:hint="eastAsia"/>
        </w:rPr>
        <w:t>根据收到的消息更新全局场景信息表，并做相应处理。</w:t>
      </w:r>
    </w:p>
    <w:p w:rsidR="001E3BC5" w:rsidRPr="001E3BC5" w:rsidRDefault="001E3BC5" w:rsidP="008624AC">
      <w:pPr>
        <w:rPr>
          <w:b/>
        </w:rPr>
      </w:pPr>
    </w:p>
    <w:p w:rsidR="00605BEE" w:rsidRPr="008624AC" w:rsidRDefault="00605BEE" w:rsidP="00605BEE">
      <w:pPr>
        <w:rPr>
          <w:b/>
        </w:rPr>
      </w:pPr>
      <w:r>
        <w:rPr>
          <w:rFonts w:hint="eastAsia"/>
          <w:b/>
        </w:rPr>
        <w:t>跳场景</w:t>
      </w:r>
      <w:r w:rsidRPr="008624AC">
        <w:rPr>
          <w:rFonts w:hint="eastAsia"/>
          <w:b/>
        </w:rPr>
        <w:t>流程：</w:t>
      </w:r>
    </w:p>
    <w:p w:rsidR="00605BEE" w:rsidRDefault="00605BEE" w:rsidP="00943B67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当角色有跳场景需求时，</w:t>
      </w:r>
      <w:r>
        <w:rPr>
          <w:rFonts w:hint="eastAsia"/>
        </w:rPr>
        <w:t>GameServer</w:t>
      </w:r>
      <w:r>
        <w:rPr>
          <w:rFonts w:hint="eastAsia"/>
        </w:rPr>
        <w:t>会主动向</w:t>
      </w:r>
      <w:r w:rsidR="00D5003A">
        <w:rPr>
          <w:rFonts w:hint="eastAsia"/>
        </w:rPr>
        <w:t>ManageServer</w:t>
      </w:r>
      <w:r>
        <w:rPr>
          <w:rFonts w:hint="eastAsia"/>
        </w:rPr>
        <w:t>发送场景信息查询请求（</w:t>
      </w:r>
      <w:r w:rsidR="00D5003A">
        <w:rPr>
          <w:rFonts w:hint="eastAsia"/>
        </w:rPr>
        <w:t>g2m_query_scene</w:t>
      </w:r>
      <w:r>
        <w:rPr>
          <w:rFonts w:hint="eastAsia"/>
        </w:rPr>
        <w:t>）。</w:t>
      </w:r>
    </w:p>
    <w:p w:rsidR="00605BEE" w:rsidRDefault="00D5003A" w:rsidP="00943B67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ManageServer</w:t>
      </w:r>
      <w:r w:rsidR="00C771DE">
        <w:rPr>
          <w:rFonts w:hint="eastAsia"/>
        </w:rPr>
        <w:t>收到消息后，会根据当前场景状态来决定是否加入场景创建流程（见上）。然后根据目标场景所在</w:t>
      </w:r>
      <w:r w:rsidR="00C771DE">
        <w:rPr>
          <w:rFonts w:hint="eastAsia"/>
        </w:rPr>
        <w:t>GameServer</w:t>
      </w:r>
      <w:r w:rsidR="00C771DE">
        <w:rPr>
          <w:rFonts w:hint="eastAsia"/>
        </w:rPr>
        <w:t>进行同服跳场景（见下）或跨服跳场景（见下）。</w:t>
      </w:r>
    </w:p>
    <w:p w:rsidR="00605BEE" w:rsidRDefault="00605BEE" w:rsidP="008624AC">
      <w:pPr>
        <w:rPr>
          <w:b/>
        </w:rPr>
      </w:pPr>
    </w:p>
    <w:p w:rsidR="008624AC" w:rsidRPr="008624AC" w:rsidRDefault="00605BEE" w:rsidP="008624AC">
      <w:pPr>
        <w:rPr>
          <w:b/>
        </w:rPr>
      </w:pPr>
      <w:r>
        <w:rPr>
          <w:rFonts w:hint="eastAsia"/>
          <w:b/>
        </w:rPr>
        <w:t>跳场景</w:t>
      </w:r>
      <w:r w:rsidR="008624AC" w:rsidRPr="008624AC">
        <w:rPr>
          <w:rFonts w:hint="eastAsia"/>
          <w:b/>
        </w:rPr>
        <w:t>流程</w:t>
      </w:r>
      <w:r>
        <w:rPr>
          <w:rFonts w:hint="eastAsia"/>
          <w:b/>
        </w:rPr>
        <w:t>－同服</w:t>
      </w:r>
      <w:r w:rsidR="008624AC" w:rsidRPr="008624AC">
        <w:rPr>
          <w:rFonts w:hint="eastAsia"/>
          <w:b/>
        </w:rPr>
        <w:t>：</w:t>
      </w:r>
    </w:p>
    <w:p w:rsidR="008624AC" w:rsidRDefault="00D5003A" w:rsidP="00943B67">
      <w:pPr>
        <w:pStyle w:val="ac"/>
        <w:numPr>
          <w:ilvl w:val="0"/>
          <w:numId w:val="4"/>
        </w:numPr>
        <w:ind w:firstLineChars="0"/>
      </w:pPr>
      <w:r>
        <w:rPr>
          <w:rFonts w:hint="eastAsia"/>
        </w:rPr>
        <w:t>ManageServer</w:t>
      </w:r>
      <w:r w:rsidR="008624AC">
        <w:rPr>
          <w:rFonts w:hint="eastAsia"/>
        </w:rPr>
        <w:t>向</w:t>
      </w:r>
      <w:r w:rsidR="00C771DE">
        <w:rPr>
          <w:rFonts w:hint="eastAsia"/>
        </w:rPr>
        <w:t>进行请求</w:t>
      </w:r>
      <w:r w:rsidR="00C771DE">
        <w:rPr>
          <w:rFonts w:hint="eastAsia"/>
        </w:rPr>
        <w:t>GameServer</w:t>
      </w:r>
      <w:r w:rsidR="00C771DE">
        <w:rPr>
          <w:rFonts w:hint="eastAsia"/>
        </w:rPr>
        <w:t>发送场景查询应答消息</w:t>
      </w:r>
      <w:r w:rsidR="008624AC">
        <w:rPr>
          <w:rFonts w:hint="eastAsia"/>
        </w:rPr>
        <w:t>(</w:t>
      </w:r>
      <w:r>
        <w:rPr>
          <w:rFonts w:hint="eastAsia"/>
        </w:rPr>
        <w:t>m2g_query_scene_ack</w:t>
      </w:r>
      <w:r w:rsidR="008624AC">
        <w:rPr>
          <w:rFonts w:hint="eastAsia"/>
        </w:rPr>
        <w:t>)</w:t>
      </w:r>
      <w:r w:rsidR="008624AC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4"/>
        </w:numPr>
        <w:ind w:firstLineChars="0"/>
      </w:pPr>
      <w:r>
        <w:rPr>
          <w:rFonts w:hint="eastAsia"/>
        </w:rPr>
        <w:t>GameServer</w:t>
      </w:r>
      <w:r w:rsidR="00C771DE">
        <w:rPr>
          <w:rFonts w:hint="eastAsia"/>
        </w:rPr>
        <w:t>收到消息后，进行角色场景跳转操作，成功完成后向</w:t>
      </w:r>
      <w:r w:rsidR="00C771DE">
        <w:rPr>
          <w:rFonts w:hint="eastAsia"/>
        </w:rPr>
        <w:t>GateServer</w:t>
      </w:r>
      <w:r w:rsidR="00C771DE">
        <w:rPr>
          <w:rFonts w:hint="eastAsia"/>
        </w:rPr>
        <w:t>发送跳转场景信息通知（</w:t>
      </w:r>
      <w:r w:rsidR="00D5003A" w:rsidRPr="00D5003A">
        <w:t>g2c_changescene_enter</w:t>
      </w:r>
      <w:r w:rsidR="00AE2F3F">
        <w:rPr>
          <w:rFonts w:hint="eastAsia"/>
        </w:rPr>
        <w:t>），</w:t>
      </w:r>
      <w:r w:rsidR="00AE2F3F" w:rsidRPr="00FA4915">
        <w:rPr>
          <w:rFonts w:hint="eastAsia"/>
        </w:rPr>
        <w:t>GateServer</w:t>
      </w:r>
      <w:r w:rsidR="00AE2F3F">
        <w:rPr>
          <w:rFonts w:hint="eastAsia"/>
        </w:rPr>
        <w:t>把该信息转发给</w:t>
      </w:r>
      <w:r w:rsidR="00AE2F3F">
        <w:rPr>
          <w:rFonts w:hint="eastAsia"/>
        </w:rPr>
        <w:t>Client</w:t>
      </w:r>
      <w:r w:rsidR="00AE2F3F">
        <w:rPr>
          <w:rFonts w:hint="eastAsia"/>
        </w:rPr>
        <w:t>。</w:t>
      </w:r>
    </w:p>
    <w:p w:rsidR="00AE2F3F" w:rsidRDefault="00AE2F3F" w:rsidP="00943B67">
      <w:pPr>
        <w:pStyle w:val="ac"/>
        <w:numPr>
          <w:ilvl w:val="0"/>
          <w:numId w:val="4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场景载入完毕后，发送通知消息至</w:t>
      </w:r>
      <w:r w:rsidRPr="00FA4915">
        <w:rPr>
          <w:rFonts w:hint="eastAsia"/>
        </w:rPr>
        <w:t>GateServer(</w:t>
      </w:r>
      <w:r w:rsidR="00D5003A" w:rsidRPr="00D5003A">
        <w:t>c2g_loadfinish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AE2F3F" w:rsidRDefault="00AE2F3F" w:rsidP="00943B67">
      <w:pPr>
        <w:pStyle w:val="ac"/>
        <w:numPr>
          <w:ilvl w:val="0"/>
          <w:numId w:val="4"/>
        </w:numPr>
        <w:ind w:firstLineChars="0"/>
      </w:pPr>
      <w:r>
        <w:rPr>
          <w:rFonts w:hint="eastAsia"/>
        </w:rPr>
        <w:t>GameServer</w:t>
      </w:r>
      <w:r>
        <w:rPr>
          <w:rFonts w:hint="eastAsia"/>
        </w:rPr>
        <w:t>收到消息后</w:t>
      </w:r>
      <w:r>
        <w:rPr>
          <w:rFonts w:hint="eastAsia"/>
        </w:rPr>
        <w:t>,</w:t>
      </w:r>
      <w:r>
        <w:rPr>
          <w:rFonts w:hint="eastAsia"/>
        </w:rPr>
        <w:t>会向</w:t>
      </w:r>
      <w:r>
        <w:rPr>
          <w:rFonts w:hint="eastAsia"/>
        </w:rPr>
        <w:t>GateServer</w:t>
      </w:r>
      <w:r>
        <w:rPr>
          <w:rFonts w:hint="eastAsia"/>
        </w:rPr>
        <w:t>发送进入场景消息</w:t>
      </w:r>
      <w:r>
        <w:rPr>
          <w:rFonts w:hint="eastAsia"/>
        </w:rPr>
        <w:t>(</w:t>
      </w:r>
      <w:r w:rsidRPr="00883CBD">
        <w:t>g2c_enter_scene</w:t>
      </w:r>
      <w:r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>
        <w:rPr>
          <w:rFonts w:hint="eastAsia"/>
        </w:rPr>
        <w:t>Client</w:t>
      </w:r>
      <w:r w:rsidRPr="00FA4915">
        <w:rPr>
          <w:rFonts w:hint="eastAsia"/>
        </w:rPr>
        <w:t>。角色开始在</w:t>
      </w:r>
      <w:r>
        <w:rPr>
          <w:rFonts w:hint="eastAsia"/>
        </w:rPr>
        <w:t>新</w:t>
      </w:r>
      <w:r w:rsidRPr="00FA4915">
        <w:rPr>
          <w:rFonts w:hint="eastAsia"/>
        </w:rPr>
        <w:t>景中运算。</w:t>
      </w:r>
    </w:p>
    <w:p w:rsidR="008624AC" w:rsidRDefault="00605BEE" w:rsidP="008624AC">
      <w:r>
        <w:rPr>
          <w:rFonts w:hint="eastAsia"/>
        </w:rPr>
        <w:t>至此，同服跳场景</w:t>
      </w:r>
      <w:r w:rsidR="008624AC" w:rsidRPr="00FA4915">
        <w:rPr>
          <w:rFonts w:hint="eastAsia"/>
        </w:rPr>
        <w:t>流程执行完毕</w:t>
      </w:r>
      <w:r>
        <w:rPr>
          <w:rFonts w:hint="eastAsia"/>
        </w:rPr>
        <w:t>。</w:t>
      </w:r>
    </w:p>
    <w:p w:rsidR="00605BEE" w:rsidRPr="00605BEE" w:rsidRDefault="00605BEE" w:rsidP="008624AC"/>
    <w:p w:rsidR="00605BEE" w:rsidRPr="008624AC" w:rsidRDefault="00605BEE" w:rsidP="00605BEE">
      <w:pPr>
        <w:rPr>
          <w:b/>
        </w:rPr>
      </w:pPr>
      <w:r>
        <w:rPr>
          <w:rFonts w:hint="eastAsia"/>
          <w:b/>
        </w:rPr>
        <w:t>跳场景</w:t>
      </w:r>
      <w:r w:rsidRPr="008624AC">
        <w:rPr>
          <w:rFonts w:hint="eastAsia"/>
          <w:b/>
        </w:rPr>
        <w:t>流程</w:t>
      </w:r>
      <w:r>
        <w:rPr>
          <w:rFonts w:hint="eastAsia"/>
          <w:b/>
        </w:rPr>
        <w:t>－跨服</w:t>
      </w:r>
      <w:r w:rsidRPr="008624AC">
        <w:rPr>
          <w:rFonts w:hint="eastAsia"/>
          <w:b/>
        </w:rPr>
        <w:t>：</w:t>
      </w:r>
    </w:p>
    <w:p w:rsidR="00AE2F3F" w:rsidRDefault="0030650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ManageServer</w:t>
      </w:r>
      <w:r w:rsidR="00AE2F3F">
        <w:rPr>
          <w:rFonts w:hint="eastAsia"/>
        </w:rPr>
        <w:t>向目标场景所在的</w:t>
      </w:r>
      <w:r w:rsidR="0057377F">
        <w:rPr>
          <w:rFonts w:hint="eastAsia"/>
        </w:rPr>
        <w:t>（目标）</w:t>
      </w:r>
      <w:r w:rsidR="00AE2F3F">
        <w:rPr>
          <w:rFonts w:hint="eastAsia"/>
        </w:rPr>
        <w:t>GameServer</w:t>
      </w:r>
      <w:r w:rsidR="00AE2F3F">
        <w:rPr>
          <w:rFonts w:hint="eastAsia"/>
        </w:rPr>
        <w:t>发送角色预进场景请求</w:t>
      </w:r>
      <w:r w:rsidR="00AE2F3F">
        <w:rPr>
          <w:rFonts w:hint="eastAsia"/>
        </w:rPr>
        <w:t>(</w:t>
      </w:r>
      <w:r w:rsidRPr="0030650E">
        <w:t>m2g_pre_enter_gs</w:t>
      </w:r>
      <w:r w:rsidR="00AE2F3F">
        <w:rPr>
          <w:rFonts w:hint="eastAsia"/>
        </w:rPr>
        <w:t>)</w:t>
      </w:r>
      <w:r w:rsidR="00AE2F3F">
        <w:rPr>
          <w:rFonts w:hint="eastAsia"/>
        </w:rPr>
        <w:t>。</w:t>
      </w:r>
    </w:p>
    <w:p w:rsidR="00AE2F3F" w:rsidRDefault="00AE2F3F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GameServer</w:t>
      </w:r>
      <w:r>
        <w:rPr>
          <w:rFonts w:hint="eastAsia"/>
        </w:rPr>
        <w:t>进行角色预进处理</w:t>
      </w:r>
      <w:r>
        <w:rPr>
          <w:rFonts w:hint="eastAsia"/>
        </w:rPr>
        <w:t>,</w:t>
      </w:r>
      <w:r>
        <w:rPr>
          <w:rFonts w:hint="eastAsia"/>
        </w:rPr>
        <w:t>并缓存部分信息到本地的角色管理器后</w:t>
      </w:r>
      <w:r>
        <w:rPr>
          <w:rFonts w:hint="eastAsia"/>
        </w:rPr>
        <w:t xml:space="preserve">, </w:t>
      </w:r>
      <w:r>
        <w:rPr>
          <w:rFonts w:hint="eastAsia"/>
        </w:rPr>
        <w:t>后向</w:t>
      </w:r>
      <w:r w:rsidR="0030650E">
        <w:rPr>
          <w:rFonts w:hint="eastAsia"/>
        </w:rPr>
        <w:t>ManageServer</w:t>
      </w:r>
      <w:r>
        <w:rPr>
          <w:rFonts w:hint="eastAsia"/>
        </w:rPr>
        <w:t>发送角色预进回复消息</w:t>
      </w:r>
      <w:r>
        <w:rPr>
          <w:rFonts w:hint="eastAsia"/>
        </w:rPr>
        <w:t>(</w:t>
      </w:r>
      <w:r w:rsidR="0030650E" w:rsidRPr="0030650E">
        <w:t>g2m_pre_enter_gs_ack</w:t>
      </w:r>
      <w:r>
        <w:rPr>
          <w:rFonts w:hint="eastAsia"/>
        </w:rPr>
        <w:t>);</w:t>
      </w:r>
    </w:p>
    <w:p w:rsidR="0057377F" w:rsidRDefault="0030650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ManageServer</w:t>
      </w:r>
      <w:r w:rsidR="00AE2F3F">
        <w:rPr>
          <w:rFonts w:hint="eastAsia"/>
        </w:rPr>
        <w:t>收到消息后，</w:t>
      </w:r>
      <w:r w:rsidR="0057377F">
        <w:rPr>
          <w:rFonts w:hint="eastAsia"/>
        </w:rPr>
        <w:t>向进行请求跳场景（源）</w:t>
      </w:r>
      <w:r w:rsidR="0057377F">
        <w:rPr>
          <w:rFonts w:hint="eastAsia"/>
        </w:rPr>
        <w:t>GameServer</w:t>
      </w:r>
      <w:r w:rsidR="0057377F">
        <w:rPr>
          <w:rFonts w:hint="eastAsia"/>
        </w:rPr>
        <w:t>发送场景查询应答消息</w:t>
      </w:r>
      <w:r w:rsidR="0057377F">
        <w:rPr>
          <w:rFonts w:hint="eastAsia"/>
        </w:rPr>
        <w:t>(</w:t>
      </w:r>
      <w:r w:rsidRPr="0030650E">
        <w:t>m2g_leave_gs</w:t>
      </w:r>
      <w:r w:rsidR="0057377F">
        <w:rPr>
          <w:rFonts w:hint="eastAsia"/>
        </w:rPr>
        <w:t>)</w:t>
      </w:r>
      <w:r w:rsidR="0057377F">
        <w:rPr>
          <w:rFonts w:hint="eastAsia"/>
        </w:rPr>
        <w:t>。</w:t>
      </w:r>
    </w:p>
    <w:p w:rsidR="0057377F" w:rsidRDefault="0057377F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源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Pr="00FA4915">
        <w:rPr>
          <w:rFonts w:hint="eastAsia"/>
        </w:rPr>
        <w:t>(</w:t>
      </w:r>
      <w:r w:rsidR="0030650E" w:rsidRPr="0030650E">
        <w:t>g2d_save_role_data</w:t>
      </w:r>
      <w:r w:rsidRPr="00FA4915">
        <w:rPr>
          <w:rFonts w:hint="eastAsia"/>
        </w:rPr>
        <w:t>)</w:t>
      </w:r>
      <w:r w:rsidR="0030650E">
        <w:rPr>
          <w:rFonts w:hint="eastAsia"/>
        </w:rPr>
        <w:t>和解锁角色请求</w:t>
      </w:r>
      <w:r w:rsidR="0030650E">
        <w:rPr>
          <w:rFonts w:hint="eastAsia"/>
        </w:rPr>
        <w:t>(</w:t>
      </w:r>
      <w:r w:rsidR="0030650E" w:rsidRPr="0030650E">
        <w:t>g2d_unlock_role_data</w:t>
      </w:r>
      <w:r w:rsidR="0030650E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57377F" w:rsidRDefault="0057377F" w:rsidP="00943B67">
      <w:pPr>
        <w:pStyle w:val="ac"/>
        <w:numPr>
          <w:ilvl w:val="0"/>
          <w:numId w:val="10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>
        <w:rPr>
          <w:rFonts w:hint="eastAsia"/>
        </w:rPr>
        <w:t>源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</w:t>
      </w:r>
      <w:r w:rsidR="0030650E" w:rsidRPr="0030650E">
        <w:t>d2g_unlock_role_data_ack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57377F" w:rsidRDefault="0057377F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源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30650E">
        <w:rPr>
          <w:rFonts w:hint="eastAsia"/>
        </w:rPr>
        <w:t>ManageServer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</w:t>
      </w:r>
      <w:r w:rsidR="0030650E" w:rsidRPr="0030650E">
        <w:t>g2m_leave_gs_ack</w:t>
      </w:r>
      <w:r w:rsidRPr="00FA4915">
        <w:rPr>
          <w:rFonts w:hint="eastAsia"/>
        </w:rPr>
        <w:t>)</w:t>
      </w:r>
      <w:r>
        <w:rPr>
          <w:rFonts w:hint="eastAsia"/>
        </w:rPr>
        <w:t>，并在角色管理器中释放角色。</w:t>
      </w:r>
    </w:p>
    <w:p w:rsidR="00605BEE" w:rsidRDefault="0030650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ManageServer</w:t>
      </w:r>
      <w:r w:rsidR="0057377F">
        <w:rPr>
          <w:rFonts w:hint="eastAsia"/>
        </w:rPr>
        <w:t>收到消息后，向角色所在</w:t>
      </w:r>
      <w:r w:rsidR="0057377F">
        <w:rPr>
          <w:rFonts w:hint="eastAsia"/>
        </w:rPr>
        <w:t>GateServer</w:t>
      </w:r>
      <w:r w:rsidR="0057377F">
        <w:rPr>
          <w:rFonts w:hint="eastAsia"/>
        </w:rPr>
        <w:t>发送</w:t>
      </w:r>
      <w:r w:rsidR="0057377F">
        <w:rPr>
          <w:rFonts w:hint="eastAsia"/>
        </w:rPr>
        <w:t>GameServer</w:t>
      </w:r>
      <w:r w:rsidR="0057377F">
        <w:rPr>
          <w:rFonts w:hint="eastAsia"/>
        </w:rPr>
        <w:t>变更消息通知（</w:t>
      </w:r>
      <w:r w:rsidRPr="0030650E">
        <w:t>m2t_change_gs</w:t>
      </w:r>
      <w:r w:rsidR="0057377F">
        <w:rPr>
          <w:rFonts w:hint="eastAsia"/>
        </w:rPr>
        <w:t>）。</w:t>
      </w:r>
    </w:p>
    <w:p w:rsidR="0057377F" w:rsidRDefault="0057377F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GateServer</w:t>
      </w:r>
      <w:r>
        <w:rPr>
          <w:rFonts w:hint="eastAsia"/>
        </w:rPr>
        <w:t>变更角色对应的</w:t>
      </w:r>
      <w:r>
        <w:rPr>
          <w:rFonts w:hint="eastAsia"/>
        </w:rPr>
        <w:t>GameServer</w:t>
      </w:r>
      <w:r>
        <w:rPr>
          <w:rFonts w:hint="eastAsia"/>
        </w:rPr>
        <w:t>后，向</w:t>
      </w:r>
      <w:r w:rsidR="0030650E">
        <w:rPr>
          <w:rFonts w:hint="eastAsia"/>
        </w:rPr>
        <w:t>ManageServer</w:t>
      </w:r>
      <w:r>
        <w:rPr>
          <w:rFonts w:hint="eastAsia"/>
        </w:rPr>
        <w:t>发送</w:t>
      </w:r>
      <w:r>
        <w:rPr>
          <w:rFonts w:hint="eastAsia"/>
        </w:rPr>
        <w:t>GameServer</w:t>
      </w:r>
      <w:r>
        <w:rPr>
          <w:rFonts w:hint="eastAsia"/>
        </w:rPr>
        <w:t>变更回复消息（</w:t>
      </w:r>
      <w:r w:rsidR="0030650E" w:rsidRPr="0030650E">
        <w:t>t2m_change_gs_ack</w:t>
      </w:r>
      <w:r>
        <w:rPr>
          <w:rFonts w:hint="eastAsia"/>
        </w:rPr>
        <w:t>）。</w:t>
      </w:r>
    </w:p>
    <w:p w:rsidR="0037622E" w:rsidRDefault="0030650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ManageServer</w:t>
      </w:r>
      <w:r w:rsidR="0037622E">
        <w:rPr>
          <w:rFonts w:hint="eastAsia"/>
        </w:rPr>
        <w:t>向目标</w:t>
      </w:r>
      <w:r w:rsidR="0037622E">
        <w:rPr>
          <w:rFonts w:hint="eastAsia"/>
        </w:rPr>
        <w:t>GameServer</w:t>
      </w:r>
      <w:r w:rsidR="0037622E">
        <w:rPr>
          <w:rFonts w:hint="eastAsia"/>
        </w:rPr>
        <w:t>发送跳场景消息通知（</w:t>
      </w:r>
      <w:r w:rsidRPr="0030650E">
        <w:t>m2g_change_scene</w:t>
      </w:r>
      <w:r w:rsidR="0037622E">
        <w:rPr>
          <w:rFonts w:hint="eastAsia"/>
        </w:rPr>
        <w:t>）。</w:t>
      </w:r>
    </w:p>
    <w:p w:rsidR="0037622E" w:rsidRDefault="0037622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目标</w:t>
      </w:r>
      <w:r w:rsidRPr="00FA4915">
        <w:rPr>
          <w:rFonts w:hint="eastAsia"/>
        </w:rPr>
        <w:t>GameServer</w:t>
      </w:r>
      <w:r>
        <w:rPr>
          <w:rFonts w:hint="eastAsia"/>
        </w:rPr>
        <w:t>收到消息后</w:t>
      </w:r>
      <w:r>
        <w:rPr>
          <w:rFonts w:hint="eastAsia"/>
        </w:rPr>
        <w:t>,</w:t>
      </w:r>
      <w:r>
        <w:rPr>
          <w:rFonts w:hint="eastAsia"/>
        </w:rPr>
        <w:t>根据本地角色管理器中的缓存信息向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请求角色的完整信息</w:t>
      </w:r>
      <w:r w:rsidRPr="00FA4915">
        <w:rPr>
          <w:rFonts w:hint="eastAsia"/>
        </w:rPr>
        <w:t>(</w:t>
      </w:r>
      <w:r w:rsidR="0030650E" w:rsidRPr="0030650E">
        <w:t>g2d_load_lock_role_data</w:t>
      </w:r>
      <w:r w:rsidR="0030650E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37622E" w:rsidRDefault="0037622E" w:rsidP="00943B67">
      <w:pPr>
        <w:pStyle w:val="ac"/>
        <w:numPr>
          <w:ilvl w:val="0"/>
          <w:numId w:val="10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>
        <w:rPr>
          <w:rFonts w:hint="eastAsia"/>
        </w:rPr>
        <w:t>目标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返回角色的完整信息</w:t>
      </w:r>
      <w:r w:rsidRPr="00FA4915">
        <w:rPr>
          <w:rFonts w:hint="eastAsia"/>
        </w:rPr>
        <w:t>(</w:t>
      </w:r>
      <w:r w:rsidR="0030650E" w:rsidRPr="0030650E">
        <w:t>d2g_load_lock_role_data_ack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>
        <w:rPr>
          <w:rFonts w:hint="eastAsia"/>
        </w:rPr>
        <w:t>目标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30650E">
        <w:rPr>
          <w:rFonts w:hint="eastAsia"/>
        </w:rPr>
        <w:t>ManageServer</w:t>
      </w:r>
      <w:r w:rsidRPr="00FA4915">
        <w:rPr>
          <w:rFonts w:hint="eastAsia"/>
        </w:rPr>
        <w:t>发送角色进入场景信息</w:t>
      </w:r>
      <w:r w:rsidRPr="00FA4915">
        <w:rPr>
          <w:rFonts w:hint="eastAsia"/>
        </w:rPr>
        <w:t>(</w:t>
      </w:r>
      <w:r w:rsidR="0030650E" w:rsidRPr="0030650E">
        <w:t>g2m_enter_gs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37622E" w:rsidRDefault="0030650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ManageServer</w:t>
      </w:r>
      <w:r w:rsidR="0037622E">
        <w:rPr>
          <w:rFonts w:hint="eastAsia"/>
        </w:rPr>
        <w:t>记录角色状态的变化</w:t>
      </w:r>
      <w:r w:rsidR="0037622E" w:rsidRPr="00FA4915">
        <w:rPr>
          <w:rFonts w:hint="eastAsia"/>
        </w:rPr>
        <w:t>，返回应答消息至</w:t>
      </w:r>
      <w:r w:rsidR="0037622E">
        <w:rPr>
          <w:rFonts w:hint="eastAsia"/>
        </w:rPr>
        <w:t>目标</w:t>
      </w:r>
      <w:r w:rsidR="0037622E" w:rsidRPr="00FA4915">
        <w:rPr>
          <w:rFonts w:hint="eastAsia"/>
        </w:rPr>
        <w:t>GameServer(</w:t>
      </w:r>
      <w:r w:rsidRPr="0030650E">
        <w:t>m2g_enter_gs_ack</w:t>
      </w:r>
      <w:r w:rsidR="0037622E" w:rsidRPr="00FA4915">
        <w:rPr>
          <w:rFonts w:hint="eastAsia"/>
        </w:rPr>
        <w:t>)</w:t>
      </w:r>
      <w:r w:rsidR="0037622E" w:rsidRPr="00FA4915">
        <w:rPr>
          <w:rFonts w:hint="eastAsia"/>
        </w:rPr>
        <w:t>。</w:t>
      </w:r>
    </w:p>
    <w:p w:rsidR="0037622E" w:rsidRDefault="0037622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目标</w:t>
      </w:r>
      <w:r>
        <w:rPr>
          <w:rFonts w:hint="eastAsia"/>
        </w:rPr>
        <w:t>GameServer</w:t>
      </w:r>
      <w:r>
        <w:rPr>
          <w:rFonts w:hint="eastAsia"/>
        </w:rPr>
        <w:t>向</w:t>
      </w:r>
      <w:r>
        <w:rPr>
          <w:rFonts w:hint="eastAsia"/>
        </w:rPr>
        <w:t>GateServer</w:t>
      </w:r>
      <w:r>
        <w:rPr>
          <w:rFonts w:hint="eastAsia"/>
        </w:rPr>
        <w:t>发送跳转场景信息通知（</w:t>
      </w:r>
      <w:r w:rsidR="0030650E" w:rsidRPr="0030650E">
        <w:t>g2c_changescene_enter</w:t>
      </w:r>
      <w:r>
        <w:rPr>
          <w:rFonts w:hint="eastAsia"/>
        </w:rPr>
        <w:t>），</w:t>
      </w:r>
      <w:r w:rsidRPr="00FA4915">
        <w:rPr>
          <w:rFonts w:hint="eastAsia"/>
        </w:rPr>
        <w:t>GateServer</w:t>
      </w:r>
      <w:r>
        <w:rPr>
          <w:rFonts w:hint="eastAsia"/>
        </w:rPr>
        <w:t>把该信息转发给</w:t>
      </w:r>
      <w:r>
        <w:rPr>
          <w:rFonts w:hint="eastAsia"/>
        </w:rPr>
        <w:t>Client</w:t>
      </w:r>
      <w:r>
        <w:rPr>
          <w:rFonts w:hint="eastAsia"/>
        </w:rPr>
        <w:t>。</w:t>
      </w:r>
    </w:p>
    <w:p w:rsidR="0037622E" w:rsidRDefault="0037622E" w:rsidP="00943B67">
      <w:pPr>
        <w:pStyle w:val="ac"/>
        <w:numPr>
          <w:ilvl w:val="0"/>
          <w:numId w:val="10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场景载入完毕后，发送通知消息至</w:t>
      </w:r>
      <w:r w:rsidRPr="00FA4915">
        <w:rPr>
          <w:rFonts w:hint="eastAsia"/>
        </w:rPr>
        <w:t>GateServer(</w:t>
      </w:r>
      <w:r w:rsidR="0030650E" w:rsidRPr="0030650E">
        <w:t>c2g_loadfinish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37622E" w:rsidRDefault="0037622E" w:rsidP="00943B67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GameServer</w:t>
      </w:r>
      <w:r>
        <w:rPr>
          <w:rFonts w:hint="eastAsia"/>
        </w:rPr>
        <w:t>收到消息后</w:t>
      </w:r>
      <w:r>
        <w:rPr>
          <w:rFonts w:hint="eastAsia"/>
        </w:rPr>
        <w:t>,</w:t>
      </w:r>
      <w:r>
        <w:rPr>
          <w:rFonts w:hint="eastAsia"/>
        </w:rPr>
        <w:t>会向</w:t>
      </w:r>
      <w:r>
        <w:rPr>
          <w:rFonts w:hint="eastAsia"/>
        </w:rPr>
        <w:t>GateServer</w:t>
      </w:r>
      <w:r>
        <w:rPr>
          <w:rFonts w:hint="eastAsia"/>
        </w:rPr>
        <w:t>发送进入场景消息</w:t>
      </w:r>
      <w:r>
        <w:rPr>
          <w:rFonts w:hint="eastAsia"/>
        </w:rPr>
        <w:t>(</w:t>
      </w:r>
      <w:r w:rsidRPr="00883CBD">
        <w:t>g2c_enter_scene</w:t>
      </w:r>
      <w:r>
        <w:rPr>
          <w:rFonts w:hint="eastAsia"/>
        </w:rPr>
        <w:t>)</w:t>
      </w:r>
      <w:r w:rsidRPr="00FA4915">
        <w:rPr>
          <w:rFonts w:hint="eastAsia"/>
        </w:rPr>
        <w:t>。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把此消息转给</w:t>
      </w:r>
      <w:r>
        <w:rPr>
          <w:rFonts w:hint="eastAsia"/>
        </w:rPr>
        <w:t>Client</w:t>
      </w:r>
      <w:r w:rsidRPr="00FA4915">
        <w:rPr>
          <w:rFonts w:hint="eastAsia"/>
        </w:rPr>
        <w:t>。角色开始在</w:t>
      </w:r>
      <w:r>
        <w:rPr>
          <w:rFonts w:hint="eastAsia"/>
        </w:rPr>
        <w:t>新</w:t>
      </w:r>
      <w:r w:rsidRPr="00FA4915">
        <w:rPr>
          <w:rFonts w:hint="eastAsia"/>
        </w:rPr>
        <w:t>景中运算。</w:t>
      </w:r>
    </w:p>
    <w:p w:rsidR="008624AC" w:rsidRPr="0057377F" w:rsidRDefault="008624AC" w:rsidP="008624AC"/>
    <w:p w:rsidR="008624AC" w:rsidRPr="008624AC" w:rsidRDefault="00A1502E" w:rsidP="008624AC">
      <w:pPr>
        <w:rPr>
          <w:b/>
        </w:rPr>
      </w:pPr>
      <w:r>
        <w:rPr>
          <w:rFonts w:hint="eastAsia"/>
          <w:b/>
        </w:rPr>
        <w:t>断线</w:t>
      </w:r>
      <w:r w:rsidR="008624AC" w:rsidRPr="008624AC">
        <w:rPr>
          <w:rFonts w:hint="eastAsia"/>
          <w:b/>
        </w:rPr>
        <w:t>流程</w:t>
      </w:r>
      <w:r w:rsidR="008624AC" w:rsidRPr="008624AC">
        <w:rPr>
          <w:rFonts w:hint="eastAsia"/>
          <w:b/>
        </w:rPr>
        <w:t>In GameServer</w:t>
      </w:r>
      <w:r w:rsidR="008624AC" w:rsidRPr="008624AC">
        <w:rPr>
          <w:rFonts w:hint="eastAsia"/>
          <w:b/>
        </w:rPr>
        <w:t>：</w:t>
      </w:r>
    </w:p>
    <w:p w:rsidR="008624AC" w:rsidRDefault="008624AC" w:rsidP="00943B67">
      <w:pPr>
        <w:pStyle w:val="ac"/>
        <w:numPr>
          <w:ilvl w:val="0"/>
          <w:numId w:val="5"/>
        </w:numPr>
        <w:ind w:firstLineChars="0"/>
      </w:pPr>
      <w:r w:rsidRPr="00FA4915">
        <w:rPr>
          <w:rFonts w:hint="eastAsia"/>
        </w:rPr>
        <w:t>GateServer</w:t>
      </w:r>
      <w:r w:rsidR="00A1502E">
        <w:rPr>
          <w:rFonts w:hint="eastAsia"/>
        </w:rPr>
        <w:t>进入断线处理流程，向</w:t>
      </w:r>
      <w:r w:rsidR="0030650E">
        <w:rPr>
          <w:rFonts w:hint="eastAsia"/>
        </w:rPr>
        <w:t>ManageServer</w:t>
      </w:r>
      <w:r w:rsidR="00A1502E">
        <w:rPr>
          <w:rFonts w:hint="eastAsia"/>
        </w:rPr>
        <w:t>发送断线处理</w:t>
      </w:r>
      <w:r w:rsidRPr="00FA4915">
        <w:rPr>
          <w:rFonts w:hint="eastAsia"/>
        </w:rPr>
        <w:t>(</w:t>
      </w:r>
      <w:r w:rsidR="0030650E" w:rsidRPr="0030650E">
        <w:t>t2m_client_shutdown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C0311C" w:rsidRDefault="0030650E" w:rsidP="00943B6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ManageServer</w:t>
      </w:r>
      <w:r w:rsidR="00C0311C">
        <w:rPr>
          <w:rFonts w:hint="eastAsia"/>
        </w:rPr>
        <w:t>收到消息，完成处理后进行用户状态更新，然后向</w:t>
      </w:r>
      <w:r w:rsidR="00C0311C">
        <w:rPr>
          <w:rFonts w:hint="eastAsia"/>
        </w:rPr>
        <w:t>GameServer</w:t>
      </w:r>
      <w:r w:rsidR="00C0311C">
        <w:rPr>
          <w:rFonts w:hint="eastAsia"/>
        </w:rPr>
        <w:t>发送下线通知（</w:t>
      </w:r>
      <w:r w:rsidRPr="0030650E">
        <w:t>m2g_leave_gs</w:t>
      </w:r>
      <w:r w:rsidR="00C0311C">
        <w:rPr>
          <w:rFonts w:hint="eastAsia"/>
        </w:rPr>
        <w:t>）。</w:t>
      </w:r>
    </w:p>
    <w:p w:rsidR="008624AC" w:rsidRDefault="008624AC" w:rsidP="00943B67">
      <w:pPr>
        <w:pStyle w:val="ac"/>
        <w:numPr>
          <w:ilvl w:val="0"/>
          <w:numId w:val="5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="00F2138B" w:rsidRPr="00FA4915">
        <w:rPr>
          <w:rFonts w:hint="eastAsia"/>
        </w:rPr>
        <w:t>(</w:t>
      </w:r>
      <w:r w:rsidR="00F2138B" w:rsidRPr="0030650E">
        <w:t>g2d_save_role_data</w:t>
      </w:r>
      <w:r w:rsidR="00F2138B" w:rsidRPr="00FA4915">
        <w:rPr>
          <w:rFonts w:hint="eastAsia"/>
        </w:rPr>
        <w:t>)</w:t>
      </w:r>
      <w:r w:rsidR="00F2138B">
        <w:rPr>
          <w:rFonts w:hint="eastAsia"/>
        </w:rPr>
        <w:t>和解锁角色请求</w:t>
      </w:r>
      <w:r w:rsidR="00F2138B">
        <w:rPr>
          <w:rFonts w:hint="eastAsia"/>
        </w:rPr>
        <w:t>(</w:t>
      </w:r>
      <w:r w:rsidR="00F2138B" w:rsidRPr="0030650E">
        <w:t>g2d_unlock_role_data</w:t>
      </w:r>
      <w:r w:rsidR="00F2138B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5"/>
        </w:numPr>
        <w:ind w:firstLineChars="0"/>
      </w:pPr>
      <w:r w:rsidRPr="00FA4915">
        <w:rPr>
          <w:rFonts w:hint="eastAsia"/>
        </w:rPr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</w:t>
      </w:r>
      <w:r w:rsidR="00F2138B" w:rsidRPr="00F2138B">
        <w:t>d2g_unlock_role_data_ack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5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F2138B">
        <w:rPr>
          <w:rFonts w:hint="eastAsia"/>
        </w:rPr>
        <w:t>ManageServer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</w:t>
      </w:r>
      <w:r w:rsidR="00F2138B" w:rsidRPr="00F2138B">
        <w:t>g2m_leave_gs_ack</w:t>
      </w:r>
      <w:r w:rsidRPr="00FA4915">
        <w:rPr>
          <w:rFonts w:hint="eastAsia"/>
        </w:rPr>
        <w:t>)</w:t>
      </w:r>
      <w:r w:rsidR="00CE103C">
        <w:rPr>
          <w:rFonts w:hint="eastAsia"/>
        </w:rPr>
        <w:t>，并在角色管理器中释放角色。</w:t>
      </w:r>
    </w:p>
    <w:p w:rsidR="008624AC" w:rsidRDefault="00F2138B" w:rsidP="00943B6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ManageServer</w:t>
      </w:r>
      <w:r w:rsidR="00CE103C">
        <w:rPr>
          <w:rFonts w:hint="eastAsia"/>
        </w:rPr>
        <w:t>收到消息，完成处理后进行用户状态更新</w:t>
      </w:r>
      <w:r w:rsidR="008624AC" w:rsidRPr="00FA4915">
        <w:rPr>
          <w:rFonts w:hint="eastAsia"/>
        </w:rPr>
        <w:t>向</w:t>
      </w:r>
      <w:r w:rsidR="00CE103C">
        <w:rPr>
          <w:rFonts w:hint="eastAsia"/>
        </w:rPr>
        <w:t>DB</w:t>
      </w:r>
      <w:r w:rsidR="008624AC" w:rsidRPr="00FA4915">
        <w:rPr>
          <w:rFonts w:hint="eastAsia"/>
        </w:rPr>
        <w:t>Server</w:t>
      </w:r>
      <w:r w:rsidR="008624AC" w:rsidRPr="00FA4915">
        <w:rPr>
          <w:rFonts w:hint="eastAsia"/>
        </w:rPr>
        <w:t>发送</w:t>
      </w:r>
      <w:r w:rsidR="00CE103C">
        <w:rPr>
          <w:rFonts w:hint="eastAsia"/>
        </w:rPr>
        <w:t>下线通知</w:t>
      </w:r>
      <w:r w:rsidR="008624AC" w:rsidRPr="00FA4915">
        <w:rPr>
          <w:rFonts w:hint="eastAsia"/>
        </w:rPr>
        <w:t>(</w:t>
      </w:r>
      <w:r w:rsidRPr="00F2138B">
        <w:t>m2d_leave_db</w:t>
      </w:r>
      <w:r w:rsidR="008624AC" w:rsidRPr="00FA4915">
        <w:rPr>
          <w:rFonts w:hint="eastAsia"/>
        </w:rPr>
        <w:t>)</w:t>
      </w:r>
      <w:r w:rsidR="008624AC" w:rsidRPr="00FA4915">
        <w:rPr>
          <w:rFonts w:hint="eastAsia"/>
        </w:rPr>
        <w:t>。</w:t>
      </w:r>
    </w:p>
    <w:p w:rsidR="00CE103C" w:rsidRDefault="00CE103C" w:rsidP="00943B6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DB</w:t>
      </w:r>
      <w:r w:rsidRPr="00FA4915">
        <w:rPr>
          <w:rFonts w:hint="eastAsia"/>
        </w:rPr>
        <w:t>Server</w:t>
      </w:r>
      <w:r w:rsidRPr="00FA4915">
        <w:rPr>
          <w:rFonts w:hint="eastAsia"/>
        </w:rPr>
        <w:t>向</w:t>
      </w:r>
      <w:r w:rsidR="00F2138B">
        <w:rPr>
          <w:rFonts w:hint="eastAsia"/>
        </w:rPr>
        <w:t>ManageServer</w:t>
      </w:r>
      <w:r w:rsidRPr="00FA4915">
        <w:rPr>
          <w:rFonts w:hint="eastAsia"/>
        </w:rPr>
        <w:t>发送</w:t>
      </w:r>
      <w:r>
        <w:rPr>
          <w:rFonts w:hint="eastAsia"/>
        </w:rPr>
        <w:t>角色离线</w:t>
      </w:r>
      <w:r w:rsidRPr="00FA4915">
        <w:rPr>
          <w:rFonts w:hint="eastAsia"/>
        </w:rPr>
        <w:t>消息</w:t>
      </w:r>
      <w:r w:rsidRPr="00FA4915">
        <w:rPr>
          <w:rFonts w:hint="eastAsia"/>
        </w:rPr>
        <w:t>(</w:t>
      </w:r>
      <w:r w:rsidR="00F2138B" w:rsidRPr="00F2138B">
        <w:t>m2d_leave_db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F2138B" w:rsidP="00943B6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ManageServer</w:t>
      </w:r>
      <w:r w:rsidR="00CE103C">
        <w:rPr>
          <w:rFonts w:hint="eastAsia"/>
        </w:rPr>
        <w:t>收到消息后释放角色管理器中的用户信息。</w:t>
      </w:r>
    </w:p>
    <w:p w:rsidR="008624AC" w:rsidRDefault="008624AC" w:rsidP="008624AC">
      <w:r w:rsidRPr="00FA4915">
        <w:rPr>
          <w:rFonts w:hint="eastAsia"/>
        </w:rPr>
        <w:t>至此，</w:t>
      </w:r>
      <w:r w:rsidR="00CE103C">
        <w:rPr>
          <w:rFonts w:hint="eastAsia"/>
        </w:rPr>
        <w:t>断线</w:t>
      </w:r>
      <w:r w:rsidRPr="00FA4915">
        <w:rPr>
          <w:rFonts w:hint="eastAsia"/>
        </w:rPr>
        <w:t>In GameServer</w:t>
      </w:r>
      <w:r w:rsidRPr="00FA4915">
        <w:rPr>
          <w:rFonts w:hint="eastAsia"/>
        </w:rPr>
        <w:t>流程执行结束。</w:t>
      </w:r>
    </w:p>
    <w:p w:rsidR="008624AC" w:rsidRDefault="008624AC" w:rsidP="008624AC">
      <w:pPr>
        <w:rPr>
          <w:b/>
          <w:sz w:val="28"/>
          <w:szCs w:val="28"/>
        </w:rPr>
      </w:pPr>
    </w:p>
    <w:p w:rsidR="008624AC" w:rsidRPr="008624AC" w:rsidRDefault="00CE103C" w:rsidP="008624AC">
      <w:pPr>
        <w:rPr>
          <w:b/>
        </w:rPr>
      </w:pPr>
      <w:r>
        <w:rPr>
          <w:rFonts w:hint="eastAsia"/>
          <w:b/>
        </w:rPr>
        <w:t>断线</w:t>
      </w:r>
      <w:r w:rsidRPr="008624AC">
        <w:rPr>
          <w:rFonts w:hint="eastAsia"/>
          <w:b/>
        </w:rPr>
        <w:t>流程</w:t>
      </w:r>
      <w:r w:rsidR="008624AC" w:rsidRPr="008624AC">
        <w:rPr>
          <w:rFonts w:hint="eastAsia"/>
          <w:b/>
        </w:rPr>
        <w:t>In DBServer</w:t>
      </w:r>
      <w:r w:rsidR="008624AC" w:rsidRPr="008624AC">
        <w:rPr>
          <w:rFonts w:hint="eastAsia"/>
          <w:b/>
        </w:rPr>
        <w:t>流程：</w:t>
      </w:r>
    </w:p>
    <w:p w:rsidR="00CE103C" w:rsidRDefault="00CE103C" w:rsidP="00943B67">
      <w:pPr>
        <w:pStyle w:val="ac"/>
        <w:numPr>
          <w:ilvl w:val="0"/>
          <w:numId w:val="8"/>
        </w:numPr>
        <w:ind w:firstLineChars="0"/>
      </w:pPr>
      <w:r w:rsidRPr="00FA4915">
        <w:rPr>
          <w:rFonts w:hint="eastAsia"/>
        </w:rPr>
        <w:t>GateServer</w:t>
      </w:r>
      <w:r>
        <w:rPr>
          <w:rFonts w:hint="eastAsia"/>
        </w:rPr>
        <w:t>进入断线处理流程，向</w:t>
      </w:r>
      <w:r w:rsidR="00F2138B">
        <w:rPr>
          <w:rFonts w:hint="eastAsia"/>
        </w:rPr>
        <w:t>ManageServer</w:t>
      </w:r>
      <w:r>
        <w:rPr>
          <w:rFonts w:hint="eastAsia"/>
        </w:rPr>
        <w:t>发送断线处理</w:t>
      </w:r>
      <w:r w:rsidRPr="00FA4915">
        <w:rPr>
          <w:rFonts w:hint="eastAsia"/>
        </w:rPr>
        <w:t>(</w:t>
      </w:r>
      <w:r w:rsidR="00F2138B" w:rsidRPr="0030650E">
        <w:t>t2m_client_shutdown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CE103C" w:rsidRDefault="00F2138B" w:rsidP="00943B67">
      <w:pPr>
        <w:pStyle w:val="ac"/>
        <w:numPr>
          <w:ilvl w:val="0"/>
          <w:numId w:val="8"/>
        </w:numPr>
        <w:ind w:firstLineChars="0"/>
      </w:pPr>
      <w:r>
        <w:rPr>
          <w:rFonts w:hint="eastAsia"/>
        </w:rPr>
        <w:t>ManageServer</w:t>
      </w:r>
      <w:r w:rsidR="00CE103C">
        <w:rPr>
          <w:rFonts w:hint="eastAsia"/>
        </w:rPr>
        <w:t>收到消息，完成处理后进行用户状态更新</w:t>
      </w:r>
      <w:r w:rsidR="00CE103C" w:rsidRPr="00FA4915">
        <w:rPr>
          <w:rFonts w:hint="eastAsia"/>
        </w:rPr>
        <w:t>向</w:t>
      </w:r>
      <w:r w:rsidR="00CE103C">
        <w:rPr>
          <w:rFonts w:hint="eastAsia"/>
        </w:rPr>
        <w:t>DB</w:t>
      </w:r>
      <w:r w:rsidR="00CE103C" w:rsidRPr="00FA4915">
        <w:rPr>
          <w:rFonts w:hint="eastAsia"/>
        </w:rPr>
        <w:t>Server</w:t>
      </w:r>
      <w:r w:rsidR="00CE103C" w:rsidRPr="00FA4915">
        <w:rPr>
          <w:rFonts w:hint="eastAsia"/>
        </w:rPr>
        <w:t>发送</w:t>
      </w:r>
      <w:r w:rsidR="00CE103C">
        <w:rPr>
          <w:rFonts w:hint="eastAsia"/>
        </w:rPr>
        <w:t>下线通知</w:t>
      </w:r>
      <w:r w:rsidR="00CE103C" w:rsidRPr="00FA4915">
        <w:rPr>
          <w:rFonts w:hint="eastAsia"/>
        </w:rPr>
        <w:t>(</w:t>
      </w:r>
      <w:r w:rsidRPr="00F2138B">
        <w:t>m2d_leave_db</w:t>
      </w:r>
      <w:r w:rsidR="00CE103C" w:rsidRPr="00FA4915">
        <w:rPr>
          <w:rFonts w:hint="eastAsia"/>
        </w:rPr>
        <w:t>)</w:t>
      </w:r>
      <w:r w:rsidR="00CE103C" w:rsidRPr="00FA4915">
        <w:rPr>
          <w:rFonts w:hint="eastAsia"/>
        </w:rPr>
        <w:t>。</w:t>
      </w:r>
    </w:p>
    <w:p w:rsidR="00CE103C" w:rsidRDefault="00CE103C" w:rsidP="00943B67">
      <w:pPr>
        <w:pStyle w:val="ac"/>
        <w:numPr>
          <w:ilvl w:val="0"/>
          <w:numId w:val="8"/>
        </w:numPr>
        <w:ind w:firstLineChars="0"/>
      </w:pPr>
      <w:r>
        <w:rPr>
          <w:rFonts w:hint="eastAsia"/>
        </w:rPr>
        <w:t>DB</w:t>
      </w:r>
      <w:r w:rsidRPr="00FA4915">
        <w:rPr>
          <w:rFonts w:hint="eastAsia"/>
        </w:rPr>
        <w:t>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CenterServer</w:t>
      </w:r>
      <w:r w:rsidRPr="00FA4915">
        <w:rPr>
          <w:rFonts w:hint="eastAsia"/>
        </w:rPr>
        <w:t>发送</w:t>
      </w:r>
      <w:r>
        <w:rPr>
          <w:rFonts w:hint="eastAsia"/>
        </w:rPr>
        <w:t>角色离线</w:t>
      </w:r>
      <w:r w:rsidRPr="00FA4915">
        <w:rPr>
          <w:rFonts w:hint="eastAsia"/>
        </w:rPr>
        <w:t>消息</w:t>
      </w:r>
      <w:r w:rsidRPr="00FA4915">
        <w:rPr>
          <w:rFonts w:hint="eastAsia"/>
        </w:rPr>
        <w:t>(</w:t>
      </w:r>
      <w:r w:rsidR="00F2138B" w:rsidRPr="00F2138B">
        <w:t>d2m_leave_db_ack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CE103C" w:rsidRDefault="00F2138B" w:rsidP="00943B67">
      <w:pPr>
        <w:pStyle w:val="ac"/>
        <w:numPr>
          <w:ilvl w:val="0"/>
          <w:numId w:val="8"/>
        </w:numPr>
        <w:ind w:firstLineChars="0"/>
      </w:pPr>
      <w:r>
        <w:rPr>
          <w:rFonts w:hint="eastAsia"/>
        </w:rPr>
        <w:t>ManageServer</w:t>
      </w:r>
      <w:r>
        <w:rPr>
          <w:rFonts w:hint="eastAsia"/>
        </w:rPr>
        <w:t>收到消息后释放角色管理器中的用户信息</w:t>
      </w:r>
      <w:r w:rsidR="00CE103C">
        <w:rPr>
          <w:rFonts w:hint="eastAsia"/>
        </w:rPr>
        <w:t>。</w:t>
      </w:r>
    </w:p>
    <w:p w:rsidR="008624AC" w:rsidRDefault="008624AC" w:rsidP="008624AC">
      <w:r w:rsidRPr="00FA4915">
        <w:rPr>
          <w:rFonts w:hint="eastAsia"/>
        </w:rPr>
        <w:t>至此，</w:t>
      </w:r>
      <w:r w:rsidR="00CE103C">
        <w:rPr>
          <w:rFonts w:hint="eastAsia"/>
        </w:rPr>
        <w:t>断线</w:t>
      </w:r>
      <w:r w:rsidRPr="00FA4915">
        <w:rPr>
          <w:rFonts w:hint="eastAsia"/>
        </w:rPr>
        <w:t>In DBServer</w:t>
      </w:r>
      <w:r w:rsidRPr="00FA4915">
        <w:rPr>
          <w:rFonts w:hint="eastAsia"/>
        </w:rPr>
        <w:t>流程执行结束。</w:t>
      </w:r>
    </w:p>
    <w:p w:rsidR="008624AC" w:rsidRDefault="008624AC" w:rsidP="008624AC">
      <w:pPr>
        <w:rPr>
          <w:b/>
          <w:sz w:val="28"/>
          <w:szCs w:val="28"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小退流程：</w:t>
      </w:r>
    </w:p>
    <w:p w:rsidR="008624AC" w:rsidRDefault="008624AC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t>Client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GateServer</w:t>
      </w:r>
      <w:r w:rsidRPr="00FA4915">
        <w:rPr>
          <w:rFonts w:hint="eastAsia"/>
        </w:rPr>
        <w:t>发送小退请求</w:t>
      </w:r>
      <w:r w:rsidRPr="00FA4915">
        <w:rPr>
          <w:rFonts w:hint="eastAsia"/>
        </w:rPr>
        <w:t>(</w:t>
      </w:r>
      <w:r w:rsidR="00BB642A" w:rsidRPr="00BB642A">
        <w:t>c2g_return_select_role</w:t>
      </w:r>
      <w:r w:rsidRPr="00FA4915">
        <w:rPr>
          <w:rFonts w:hint="eastAsia"/>
        </w:rPr>
        <w:t>),GateSever</w:t>
      </w:r>
      <w:r w:rsidRPr="00FA4915">
        <w:rPr>
          <w:rFonts w:hint="eastAsia"/>
        </w:rPr>
        <w:t>把此数据包转发给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。</w:t>
      </w:r>
    </w:p>
    <w:p w:rsidR="008624AC" w:rsidRDefault="008624AC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085512" w:rsidRPr="00FA4915">
        <w:rPr>
          <w:rFonts w:hint="eastAsia"/>
        </w:rPr>
        <w:t>GateServer</w:t>
      </w:r>
      <w:r w:rsidRPr="00FA4915">
        <w:rPr>
          <w:rFonts w:hint="eastAsia"/>
        </w:rPr>
        <w:t>发送</w:t>
      </w:r>
      <w:r w:rsidR="00085512">
        <w:rPr>
          <w:rFonts w:hint="eastAsia"/>
        </w:rPr>
        <w:t>小退消息通知</w:t>
      </w:r>
      <w:r w:rsidR="00085512" w:rsidRPr="00FA4915">
        <w:rPr>
          <w:rFonts w:hint="eastAsia"/>
        </w:rPr>
        <w:t xml:space="preserve"> </w:t>
      </w:r>
      <w:r w:rsidRPr="00FA4915">
        <w:rPr>
          <w:rFonts w:hint="eastAsia"/>
        </w:rPr>
        <w:t>(</w:t>
      </w:r>
      <w:r w:rsidR="00BB642A" w:rsidRPr="00BB642A">
        <w:t>g2t_return_role_select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8624AC" w:rsidRDefault="00085512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t>GateServer</w:t>
      </w:r>
      <w:r w:rsidR="008624AC" w:rsidRPr="00FA4915">
        <w:rPr>
          <w:rFonts w:hint="eastAsia"/>
        </w:rPr>
        <w:t>向</w:t>
      </w:r>
      <w:r w:rsidR="00BB642A">
        <w:rPr>
          <w:rFonts w:hint="eastAsia"/>
        </w:rPr>
        <w:t>Manage</w:t>
      </w:r>
      <w:r w:rsidRPr="00FA4915">
        <w:rPr>
          <w:rFonts w:hint="eastAsia"/>
        </w:rPr>
        <w:t>Server</w:t>
      </w:r>
      <w:r w:rsidR="008624AC" w:rsidRPr="00FA4915">
        <w:rPr>
          <w:rFonts w:hint="eastAsia"/>
        </w:rPr>
        <w:t>发送</w:t>
      </w:r>
      <w:r>
        <w:rPr>
          <w:rFonts w:hint="eastAsia"/>
        </w:rPr>
        <w:t>小退消息报告</w:t>
      </w:r>
      <w:r w:rsidR="008624AC" w:rsidRPr="00FA4915">
        <w:rPr>
          <w:rFonts w:hint="eastAsia"/>
        </w:rPr>
        <w:t>(</w:t>
      </w:r>
      <w:r w:rsidR="00BB642A" w:rsidRPr="00BB642A">
        <w:t>t2m_return_select_role</w:t>
      </w:r>
      <w:r w:rsidR="008624AC" w:rsidRPr="00FA4915">
        <w:rPr>
          <w:rFonts w:hint="eastAsia"/>
        </w:rPr>
        <w:t>)</w:t>
      </w:r>
      <w:r w:rsidR="008624AC" w:rsidRPr="00FA4915">
        <w:rPr>
          <w:rFonts w:hint="eastAsia"/>
        </w:rPr>
        <w:t>。</w:t>
      </w:r>
    </w:p>
    <w:p w:rsidR="00085512" w:rsidRDefault="00BB642A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Manage</w:t>
      </w:r>
      <w:r w:rsidRPr="00FA4915">
        <w:rPr>
          <w:rFonts w:hint="eastAsia"/>
        </w:rPr>
        <w:t>Server</w:t>
      </w:r>
      <w:r w:rsidR="00085512">
        <w:rPr>
          <w:rFonts w:hint="eastAsia"/>
        </w:rPr>
        <w:t>收到消息，完成处理后进行用户状态更新，然后向</w:t>
      </w:r>
      <w:r w:rsidR="00085512">
        <w:rPr>
          <w:rFonts w:hint="eastAsia"/>
        </w:rPr>
        <w:t>GameServer</w:t>
      </w:r>
      <w:r w:rsidR="00085512">
        <w:rPr>
          <w:rFonts w:hint="eastAsia"/>
        </w:rPr>
        <w:t>发送下线通知（</w:t>
      </w:r>
      <w:r w:rsidRPr="00BB642A">
        <w:t>m2g_leave_gs</w:t>
      </w:r>
      <w:r w:rsidR="00085512">
        <w:rPr>
          <w:rFonts w:hint="eastAsia"/>
        </w:rPr>
        <w:t>）。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DBServer</w:t>
      </w:r>
      <w:r w:rsidRPr="00FA4915">
        <w:rPr>
          <w:rFonts w:hint="eastAsia"/>
        </w:rPr>
        <w:t>发送保存当前人物全部数据请求</w:t>
      </w:r>
      <w:r w:rsidRPr="00FA4915">
        <w:rPr>
          <w:rFonts w:hint="eastAsia"/>
        </w:rPr>
        <w:t>(</w:t>
      </w:r>
      <w:r w:rsidR="00BB642A" w:rsidRPr="00BB642A">
        <w:t>g2d_save_role_data</w:t>
      </w:r>
      <w:r w:rsidRPr="00FA4915">
        <w:rPr>
          <w:rFonts w:hint="eastAsia"/>
        </w:rPr>
        <w:t>)</w:t>
      </w:r>
      <w:r w:rsidR="00BB642A" w:rsidRPr="00BB642A">
        <w:rPr>
          <w:rFonts w:hint="eastAsia"/>
        </w:rPr>
        <w:t xml:space="preserve"> </w:t>
      </w:r>
      <w:r w:rsidR="00BB642A">
        <w:rPr>
          <w:rFonts w:hint="eastAsia"/>
        </w:rPr>
        <w:t>和解锁角色请求</w:t>
      </w:r>
      <w:r w:rsidR="00BB642A">
        <w:rPr>
          <w:rFonts w:hint="eastAsia"/>
        </w:rPr>
        <w:t>(</w:t>
      </w:r>
      <w:r w:rsidR="00BB642A" w:rsidRPr="0030650E">
        <w:t>g2d_unlock_role_data</w:t>
      </w:r>
      <w:r w:rsidR="00BB642A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lastRenderedPageBreak/>
        <w:t>DBServer</w:t>
      </w:r>
      <w:r w:rsidRPr="00FA4915">
        <w:rPr>
          <w:rFonts w:hint="eastAsia"/>
        </w:rPr>
        <w:t>向</w:t>
      </w:r>
      <w:r w:rsidRPr="00FA4915">
        <w:rPr>
          <w:rFonts w:hint="eastAsia"/>
        </w:rPr>
        <w:t>GameServer</w:t>
      </w:r>
      <w:r w:rsidRPr="00FA4915">
        <w:rPr>
          <w:rFonts w:hint="eastAsia"/>
        </w:rPr>
        <w:t>发送保存操作的响应消息</w:t>
      </w:r>
      <w:r w:rsidRPr="00FA4915">
        <w:rPr>
          <w:rFonts w:hint="eastAsia"/>
        </w:rPr>
        <w:t>(</w:t>
      </w:r>
      <w:r w:rsidR="00BB642A" w:rsidRPr="00BB642A">
        <w:t>d2g_unlock_role_data_ack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 w:rsidRPr="00FA4915">
        <w:rPr>
          <w:rFonts w:hint="eastAsia"/>
        </w:rPr>
        <w:t>GameServer</w:t>
      </w:r>
      <w:r w:rsidRPr="00FA4915">
        <w:rPr>
          <w:rFonts w:hint="eastAsia"/>
        </w:rPr>
        <w:t>向</w:t>
      </w:r>
      <w:r w:rsidR="00BB642A">
        <w:rPr>
          <w:rFonts w:hint="eastAsia"/>
        </w:rPr>
        <w:t>Manage</w:t>
      </w:r>
      <w:r w:rsidR="00BB642A" w:rsidRPr="00FA4915">
        <w:rPr>
          <w:rFonts w:hint="eastAsia"/>
        </w:rPr>
        <w:t>Server</w:t>
      </w:r>
      <w:r w:rsidRPr="00FA4915">
        <w:rPr>
          <w:rFonts w:hint="eastAsia"/>
        </w:rPr>
        <w:t>发送角色离线消息</w:t>
      </w:r>
      <w:r w:rsidRPr="00FA4915">
        <w:rPr>
          <w:rFonts w:hint="eastAsia"/>
        </w:rPr>
        <w:t>(</w:t>
      </w:r>
      <w:r w:rsidR="00BB642A" w:rsidRPr="00BB642A">
        <w:t>g2m_leave_gs_ack</w:t>
      </w:r>
      <w:r w:rsidRPr="00FA4915">
        <w:rPr>
          <w:rFonts w:hint="eastAsia"/>
        </w:rPr>
        <w:t>)</w:t>
      </w:r>
      <w:r>
        <w:rPr>
          <w:rFonts w:hint="eastAsia"/>
        </w:rPr>
        <w:t>，并在角色管理器中释放角色。</w:t>
      </w:r>
    </w:p>
    <w:p w:rsidR="00085512" w:rsidRDefault="00BB642A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Manage</w:t>
      </w:r>
      <w:r w:rsidRPr="00FA4915">
        <w:rPr>
          <w:rFonts w:hint="eastAsia"/>
        </w:rPr>
        <w:t>Server</w:t>
      </w:r>
      <w:r w:rsidR="00085512">
        <w:rPr>
          <w:rFonts w:hint="eastAsia"/>
        </w:rPr>
        <w:t>收到消息，完成处理后进行用户状态更新</w:t>
      </w:r>
      <w:r w:rsidR="00085512" w:rsidRPr="00FA4915">
        <w:rPr>
          <w:rFonts w:hint="eastAsia"/>
        </w:rPr>
        <w:t>向</w:t>
      </w:r>
      <w:r w:rsidR="00085512">
        <w:rPr>
          <w:rFonts w:hint="eastAsia"/>
        </w:rPr>
        <w:t>DB</w:t>
      </w:r>
      <w:r w:rsidR="00085512" w:rsidRPr="00FA4915">
        <w:rPr>
          <w:rFonts w:hint="eastAsia"/>
        </w:rPr>
        <w:t>Server</w:t>
      </w:r>
      <w:r w:rsidR="00085512" w:rsidRPr="00FA4915">
        <w:rPr>
          <w:rFonts w:hint="eastAsia"/>
        </w:rPr>
        <w:t>发送</w:t>
      </w:r>
      <w:r w:rsidR="00085512">
        <w:rPr>
          <w:rFonts w:hint="eastAsia"/>
        </w:rPr>
        <w:t>下线通知</w:t>
      </w:r>
      <w:r w:rsidR="00085512" w:rsidRPr="00FA4915">
        <w:rPr>
          <w:rFonts w:hint="eastAsia"/>
        </w:rPr>
        <w:t>(</w:t>
      </w:r>
      <w:r w:rsidRPr="00BB642A">
        <w:t>m2d_leave_db</w:t>
      </w:r>
      <w:r w:rsidR="00085512" w:rsidRPr="00FA4915">
        <w:rPr>
          <w:rFonts w:hint="eastAsia"/>
        </w:rPr>
        <w:t>)</w:t>
      </w:r>
      <w:r w:rsidR="00085512" w:rsidRPr="00FA4915">
        <w:rPr>
          <w:rFonts w:hint="eastAsia"/>
        </w:rPr>
        <w:t>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DB</w:t>
      </w:r>
      <w:r w:rsidRPr="00FA4915">
        <w:rPr>
          <w:rFonts w:hint="eastAsia"/>
        </w:rPr>
        <w:t>Server</w:t>
      </w:r>
      <w:r w:rsidRPr="00FA4915">
        <w:rPr>
          <w:rFonts w:hint="eastAsia"/>
        </w:rPr>
        <w:t>向</w:t>
      </w:r>
      <w:r w:rsidR="00BB642A">
        <w:rPr>
          <w:rFonts w:hint="eastAsia"/>
        </w:rPr>
        <w:t>Manage</w:t>
      </w:r>
      <w:r w:rsidR="00BB642A" w:rsidRPr="00FA4915">
        <w:rPr>
          <w:rFonts w:hint="eastAsia"/>
        </w:rPr>
        <w:t>Server</w:t>
      </w:r>
      <w:r w:rsidRPr="00FA4915">
        <w:rPr>
          <w:rFonts w:hint="eastAsia"/>
        </w:rPr>
        <w:t>发送</w:t>
      </w:r>
      <w:r>
        <w:rPr>
          <w:rFonts w:hint="eastAsia"/>
        </w:rPr>
        <w:t>角色离线</w:t>
      </w:r>
      <w:r w:rsidRPr="00FA4915">
        <w:rPr>
          <w:rFonts w:hint="eastAsia"/>
        </w:rPr>
        <w:t>消息</w:t>
      </w:r>
      <w:r w:rsidRPr="00FA4915">
        <w:rPr>
          <w:rFonts w:hint="eastAsia"/>
        </w:rPr>
        <w:t>(</w:t>
      </w:r>
      <w:r w:rsidR="00BB642A" w:rsidRPr="00BB642A">
        <w:t>d2m_leave_db_ack</w:t>
      </w:r>
      <w:r w:rsidRPr="00FA4915">
        <w:rPr>
          <w:rFonts w:hint="eastAsia"/>
        </w:rPr>
        <w:t>)</w:t>
      </w:r>
      <w:r w:rsidRPr="00FA4915">
        <w:rPr>
          <w:rFonts w:hint="eastAsia"/>
        </w:rPr>
        <w:t>。</w:t>
      </w:r>
    </w:p>
    <w:p w:rsidR="00085512" w:rsidRDefault="00BB642A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Manage</w:t>
      </w:r>
      <w:r w:rsidRPr="00FA4915">
        <w:rPr>
          <w:rFonts w:hint="eastAsia"/>
        </w:rPr>
        <w:t>Server</w:t>
      </w:r>
      <w:r w:rsidR="00085512">
        <w:rPr>
          <w:rFonts w:hint="eastAsia"/>
        </w:rPr>
        <w:t>收到消息后更新角色状态信息后，向</w:t>
      </w:r>
      <w:r w:rsidR="00085512" w:rsidRPr="00FA4915">
        <w:rPr>
          <w:rFonts w:hint="eastAsia"/>
        </w:rPr>
        <w:t>GateServer</w:t>
      </w:r>
      <w:r w:rsidR="00085512">
        <w:rPr>
          <w:rFonts w:hint="eastAsia"/>
        </w:rPr>
        <w:t>发送角色小退消息处理通知（</w:t>
      </w:r>
      <w:r w:rsidRPr="00BB642A">
        <w:t>m2t_return_select_role</w:t>
      </w:r>
      <w:r w:rsidR="00085512">
        <w:rPr>
          <w:rFonts w:hint="eastAsia"/>
        </w:rPr>
        <w:t>）。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Gate</w:t>
      </w:r>
      <w:r w:rsidRPr="00FA4915">
        <w:rPr>
          <w:rFonts w:hint="eastAsia"/>
        </w:rPr>
        <w:t>Server</w:t>
      </w:r>
      <w:r>
        <w:rPr>
          <w:rFonts w:hint="eastAsia"/>
        </w:rPr>
        <w:t>向</w:t>
      </w:r>
      <w:r>
        <w:rPr>
          <w:rFonts w:hint="eastAsia"/>
        </w:rPr>
        <w:t>Client</w:t>
      </w:r>
      <w:r>
        <w:rPr>
          <w:rFonts w:hint="eastAsia"/>
        </w:rPr>
        <w:t>转发小退消息处理通知（</w:t>
      </w:r>
      <w:r w:rsidR="00BB642A" w:rsidRPr="00BB642A">
        <w:t>t2c_user_return</w:t>
      </w:r>
      <w:r>
        <w:rPr>
          <w:rFonts w:hint="eastAsia"/>
        </w:rPr>
        <w:t>）。同时向</w:t>
      </w:r>
      <w:r w:rsidRPr="00FA4915">
        <w:rPr>
          <w:rFonts w:hint="eastAsia"/>
        </w:rPr>
        <w:t>DBServer</w:t>
      </w:r>
      <w:r>
        <w:rPr>
          <w:rFonts w:hint="eastAsia"/>
        </w:rPr>
        <w:t>发送角色列表请求消息（</w:t>
      </w:r>
      <w:r w:rsidR="00BB642A" w:rsidRPr="00BB642A">
        <w:t>t2d_query_role_list</w:t>
      </w:r>
      <w:r>
        <w:rPr>
          <w:rFonts w:hint="eastAsia"/>
        </w:rPr>
        <w:t>）。</w:t>
      </w:r>
    </w:p>
    <w:p w:rsidR="00085512" w:rsidRDefault="00085512" w:rsidP="00943B67">
      <w:pPr>
        <w:pStyle w:val="ac"/>
        <w:numPr>
          <w:ilvl w:val="0"/>
          <w:numId w:val="6"/>
        </w:numPr>
        <w:ind w:firstLineChars="0"/>
      </w:pPr>
      <w:r>
        <w:rPr>
          <w:rFonts w:hint="eastAsia"/>
        </w:rPr>
        <w:t>下同</w:t>
      </w:r>
      <w:r w:rsidR="00B90AAF">
        <w:rPr>
          <w:rFonts w:hint="eastAsia"/>
        </w:rPr>
        <w:t>正常</w:t>
      </w:r>
      <w:r>
        <w:rPr>
          <w:rFonts w:hint="eastAsia"/>
        </w:rPr>
        <w:t>登录流程</w:t>
      </w:r>
      <w:r w:rsidR="00605BEE">
        <w:rPr>
          <w:rFonts w:hint="eastAsia"/>
        </w:rPr>
        <w:t>（见上）</w:t>
      </w:r>
      <w:r w:rsidR="00B90AAF">
        <w:rPr>
          <w:rFonts w:hint="eastAsia"/>
        </w:rPr>
        <w:t>。</w:t>
      </w:r>
    </w:p>
    <w:p w:rsidR="008624AC" w:rsidRDefault="008624AC" w:rsidP="008624AC">
      <w:r w:rsidRPr="00FA4915">
        <w:rPr>
          <w:rFonts w:hint="eastAsia"/>
        </w:rPr>
        <w:t>至此，小退流程执行完毕。</w:t>
      </w:r>
    </w:p>
    <w:p w:rsidR="008624AC" w:rsidRDefault="008624AC" w:rsidP="008624AC">
      <w:pPr>
        <w:rPr>
          <w:b/>
        </w:rPr>
      </w:pPr>
    </w:p>
    <w:p w:rsidR="008624AC" w:rsidRPr="008624AC" w:rsidRDefault="008624AC" w:rsidP="008624AC">
      <w:pPr>
        <w:rPr>
          <w:b/>
        </w:rPr>
      </w:pPr>
      <w:r w:rsidRPr="008624AC">
        <w:rPr>
          <w:rFonts w:hint="eastAsia"/>
          <w:b/>
        </w:rPr>
        <w:t>踢人流程：</w:t>
      </w:r>
    </w:p>
    <w:p w:rsidR="008624AC" w:rsidRDefault="00605BEE" w:rsidP="00605BEE">
      <w:r>
        <w:rPr>
          <w:rFonts w:hint="eastAsia"/>
        </w:rPr>
        <w:tab/>
      </w:r>
      <w:r>
        <w:rPr>
          <w:rFonts w:hint="eastAsia"/>
        </w:rPr>
        <w:t>任何</w:t>
      </w:r>
      <w:r>
        <w:rPr>
          <w:rFonts w:hint="eastAsia"/>
        </w:rPr>
        <w:t>Server</w:t>
      </w:r>
      <w:r>
        <w:rPr>
          <w:rFonts w:hint="eastAsia"/>
        </w:rPr>
        <w:t>向</w:t>
      </w:r>
      <w:r w:rsidR="008624AC" w:rsidRPr="00FA4915">
        <w:rPr>
          <w:rFonts w:hint="eastAsia"/>
        </w:rPr>
        <w:t>GateServer</w:t>
      </w:r>
      <w:r w:rsidR="008624AC" w:rsidRPr="00FA4915">
        <w:rPr>
          <w:rFonts w:hint="eastAsia"/>
        </w:rPr>
        <w:t>发送</w:t>
      </w:r>
      <w:r>
        <w:rPr>
          <w:rFonts w:hint="eastAsia"/>
        </w:rPr>
        <w:t>客户端下线通知</w:t>
      </w:r>
      <w:r w:rsidR="008624AC" w:rsidRPr="00FA4915">
        <w:rPr>
          <w:rFonts w:hint="eastAsia"/>
        </w:rPr>
        <w:t>(</w:t>
      </w:r>
      <w:r w:rsidR="00263619">
        <w:rPr>
          <w:rFonts w:hint="eastAsia"/>
        </w:rPr>
        <w:t>g[m][d]2t_close_client_session</w:t>
      </w:r>
      <w:r>
        <w:rPr>
          <w:rFonts w:hint="eastAsia"/>
        </w:rPr>
        <w:t>)</w:t>
      </w:r>
      <w:r w:rsidRPr="00605BEE"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>GateServer</w:t>
      </w:r>
      <w:r>
        <w:rPr>
          <w:rFonts w:hint="eastAsia"/>
        </w:rPr>
        <w:t>进入断线流程处理（见上）。</w:t>
      </w:r>
    </w:p>
    <w:p w:rsidR="001E3BC5" w:rsidRDefault="001E3BC5" w:rsidP="00605BEE"/>
    <w:sectPr w:rsidR="001E3BC5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A86" w:rsidRDefault="00751A86">
      <w:r>
        <w:separator/>
      </w:r>
    </w:p>
  </w:endnote>
  <w:endnote w:type="continuationSeparator" w:id="1">
    <w:p w:rsidR="00751A86" w:rsidRDefault="00751A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71DE" w:rsidRDefault="008465A5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光明纪元项目组</w:t>
    </w:r>
    <w:r>
      <w:rPr>
        <w:rFonts w:hint="eastAsia"/>
      </w:rPr>
      <w:t xml:space="preserve"> </w:t>
    </w:r>
    <w:r w:rsidR="00C771DE">
      <w:rPr>
        <w:rFonts w:hint="eastAsia"/>
      </w:rPr>
      <w:tab/>
    </w:r>
    <w:r w:rsidR="009A7B31">
      <w:rPr>
        <w:rStyle w:val="a9"/>
      </w:rPr>
      <w:fldChar w:fldCharType="begin"/>
    </w:r>
    <w:r w:rsidR="00C771DE">
      <w:rPr>
        <w:rStyle w:val="a9"/>
      </w:rPr>
      <w:instrText xml:space="preserve"> PAGE </w:instrText>
    </w:r>
    <w:r w:rsidR="009A7B31">
      <w:rPr>
        <w:rStyle w:val="a9"/>
      </w:rPr>
      <w:fldChar w:fldCharType="separate"/>
    </w:r>
    <w:r w:rsidR="00263619">
      <w:rPr>
        <w:rStyle w:val="a9"/>
        <w:noProof/>
      </w:rPr>
      <w:t>4</w:t>
    </w:r>
    <w:r w:rsidR="009A7B31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A86" w:rsidRDefault="00751A86">
      <w:r>
        <w:separator/>
      </w:r>
    </w:p>
  </w:footnote>
  <w:footnote w:type="continuationSeparator" w:id="1">
    <w:p w:rsidR="00751A86" w:rsidRDefault="00751A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71DE" w:rsidRDefault="009A7B31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4305"/>
    <w:multiLevelType w:val="hybridMultilevel"/>
    <w:tmpl w:val="22244598"/>
    <w:lvl w:ilvl="0" w:tplc="64104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1C1D2D"/>
    <w:multiLevelType w:val="hybridMultilevel"/>
    <w:tmpl w:val="2F948E4A"/>
    <w:lvl w:ilvl="0" w:tplc="F2208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9E20A7"/>
    <w:multiLevelType w:val="hybridMultilevel"/>
    <w:tmpl w:val="8A7A04F6"/>
    <w:lvl w:ilvl="0" w:tplc="FB50B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9C555A"/>
    <w:multiLevelType w:val="hybridMultilevel"/>
    <w:tmpl w:val="F56E1D26"/>
    <w:lvl w:ilvl="0" w:tplc="89562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5928ED"/>
    <w:multiLevelType w:val="hybridMultilevel"/>
    <w:tmpl w:val="895299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CA79A5"/>
    <w:multiLevelType w:val="hybridMultilevel"/>
    <w:tmpl w:val="FD007E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98B21F5"/>
    <w:multiLevelType w:val="hybridMultilevel"/>
    <w:tmpl w:val="CDBEA2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>
    <w:nsid w:val="4CFB01B9"/>
    <w:multiLevelType w:val="hybridMultilevel"/>
    <w:tmpl w:val="9620E8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DB85384"/>
    <w:multiLevelType w:val="hybridMultilevel"/>
    <w:tmpl w:val="737CE25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6D897421"/>
    <w:multiLevelType w:val="hybridMultilevel"/>
    <w:tmpl w:val="F1EEBE80"/>
    <w:lvl w:ilvl="0" w:tplc="9738C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4"/>
  </w:num>
  <w:num w:numId="9">
    <w:abstractNumId w:val="6"/>
  </w:num>
  <w:num w:numId="10">
    <w:abstractNumId w:val="8"/>
  </w:num>
  <w:num w:numId="11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21ED"/>
    <w:rsid w:val="0000444D"/>
    <w:rsid w:val="00006A6E"/>
    <w:rsid w:val="00007182"/>
    <w:rsid w:val="00007361"/>
    <w:rsid w:val="00015D60"/>
    <w:rsid w:val="000160A2"/>
    <w:rsid w:val="00016EA2"/>
    <w:rsid w:val="00017EE9"/>
    <w:rsid w:val="00020DD1"/>
    <w:rsid w:val="00024A38"/>
    <w:rsid w:val="000277F7"/>
    <w:rsid w:val="00027D9C"/>
    <w:rsid w:val="00030022"/>
    <w:rsid w:val="00030E88"/>
    <w:rsid w:val="00031872"/>
    <w:rsid w:val="000402A7"/>
    <w:rsid w:val="00040A07"/>
    <w:rsid w:val="0004110F"/>
    <w:rsid w:val="00044A93"/>
    <w:rsid w:val="00044DF9"/>
    <w:rsid w:val="00046DF2"/>
    <w:rsid w:val="00050A72"/>
    <w:rsid w:val="0005134B"/>
    <w:rsid w:val="000544AF"/>
    <w:rsid w:val="0005519C"/>
    <w:rsid w:val="00055599"/>
    <w:rsid w:val="0005669E"/>
    <w:rsid w:val="0005730C"/>
    <w:rsid w:val="000611DB"/>
    <w:rsid w:val="0006381C"/>
    <w:rsid w:val="000652D7"/>
    <w:rsid w:val="000672BD"/>
    <w:rsid w:val="000674A0"/>
    <w:rsid w:val="00067604"/>
    <w:rsid w:val="00067E4D"/>
    <w:rsid w:val="000711AF"/>
    <w:rsid w:val="00071761"/>
    <w:rsid w:val="000728E9"/>
    <w:rsid w:val="0007293F"/>
    <w:rsid w:val="00073B99"/>
    <w:rsid w:val="00076908"/>
    <w:rsid w:val="0007724C"/>
    <w:rsid w:val="0007766F"/>
    <w:rsid w:val="00080062"/>
    <w:rsid w:val="00080604"/>
    <w:rsid w:val="00081342"/>
    <w:rsid w:val="00085512"/>
    <w:rsid w:val="00085D6C"/>
    <w:rsid w:val="0009009C"/>
    <w:rsid w:val="000909F8"/>
    <w:rsid w:val="00090E80"/>
    <w:rsid w:val="00092F14"/>
    <w:rsid w:val="000950AA"/>
    <w:rsid w:val="00096368"/>
    <w:rsid w:val="000963D5"/>
    <w:rsid w:val="0009679F"/>
    <w:rsid w:val="00097EC5"/>
    <w:rsid w:val="000A2100"/>
    <w:rsid w:val="000A3099"/>
    <w:rsid w:val="000A798F"/>
    <w:rsid w:val="000B1269"/>
    <w:rsid w:val="000B2074"/>
    <w:rsid w:val="000B2DB5"/>
    <w:rsid w:val="000B454F"/>
    <w:rsid w:val="000B6B53"/>
    <w:rsid w:val="000B7C17"/>
    <w:rsid w:val="000C0924"/>
    <w:rsid w:val="000C107A"/>
    <w:rsid w:val="000C1A10"/>
    <w:rsid w:val="000C3F6A"/>
    <w:rsid w:val="000C42F6"/>
    <w:rsid w:val="000D19D1"/>
    <w:rsid w:val="000D2778"/>
    <w:rsid w:val="000D2F0F"/>
    <w:rsid w:val="000D4B8F"/>
    <w:rsid w:val="000E0CED"/>
    <w:rsid w:val="000E2048"/>
    <w:rsid w:val="000E2869"/>
    <w:rsid w:val="000E48D6"/>
    <w:rsid w:val="000E5101"/>
    <w:rsid w:val="000F12CC"/>
    <w:rsid w:val="000F1CD2"/>
    <w:rsid w:val="000F3752"/>
    <w:rsid w:val="000F38D8"/>
    <w:rsid w:val="000F3F2B"/>
    <w:rsid w:val="000F6006"/>
    <w:rsid w:val="00101EC4"/>
    <w:rsid w:val="001024BF"/>
    <w:rsid w:val="00105E14"/>
    <w:rsid w:val="0010674F"/>
    <w:rsid w:val="00107734"/>
    <w:rsid w:val="0011042F"/>
    <w:rsid w:val="00113313"/>
    <w:rsid w:val="00120A52"/>
    <w:rsid w:val="00122271"/>
    <w:rsid w:val="001224BB"/>
    <w:rsid w:val="00123BF8"/>
    <w:rsid w:val="00123DA4"/>
    <w:rsid w:val="00126E97"/>
    <w:rsid w:val="0013142D"/>
    <w:rsid w:val="00132E98"/>
    <w:rsid w:val="00133FE5"/>
    <w:rsid w:val="00134380"/>
    <w:rsid w:val="0014080C"/>
    <w:rsid w:val="001421BE"/>
    <w:rsid w:val="00146C6E"/>
    <w:rsid w:val="0015027D"/>
    <w:rsid w:val="0015112C"/>
    <w:rsid w:val="00151932"/>
    <w:rsid w:val="001523D4"/>
    <w:rsid w:val="00155040"/>
    <w:rsid w:val="0015655E"/>
    <w:rsid w:val="00160F75"/>
    <w:rsid w:val="0016124D"/>
    <w:rsid w:val="00163807"/>
    <w:rsid w:val="00163F1F"/>
    <w:rsid w:val="001642B0"/>
    <w:rsid w:val="001652B1"/>
    <w:rsid w:val="001664AE"/>
    <w:rsid w:val="00167FF8"/>
    <w:rsid w:val="00172ED0"/>
    <w:rsid w:val="00175A2F"/>
    <w:rsid w:val="00176BC1"/>
    <w:rsid w:val="001804B3"/>
    <w:rsid w:val="00180A54"/>
    <w:rsid w:val="00181126"/>
    <w:rsid w:val="00181326"/>
    <w:rsid w:val="001837B1"/>
    <w:rsid w:val="00183831"/>
    <w:rsid w:val="00190446"/>
    <w:rsid w:val="001A2817"/>
    <w:rsid w:val="001A345C"/>
    <w:rsid w:val="001A3B81"/>
    <w:rsid w:val="001A48EB"/>
    <w:rsid w:val="001A5B87"/>
    <w:rsid w:val="001A6DE2"/>
    <w:rsid w:val="001A6ED2"/>
    <w:rsid w:val="001A6F44"/>
    <w:rsid w:val="001A7257"/>
    <w:rsid w:val="001B1148"/>
    <w:rsid w:val="001B16D8"/>
    <w:rsid w:val="001B1FE0"/>
    <w:rsid w:val="001B2D4F"/>
    <w:rsid w:val="001C04BB"/>
    <w:rsid w:val="001C2114"/>
    <w:rsid w:val="001C3245"/>
    <w:rsid w:val="001C5D34"/>
    <w:rsid w:val="001C63C3"/>
    <w:rsid w:val="001C67DE"/>
    <w:rsid w:val="001D0027"/>
    <w:rsid w:val="001D4449"/>
    <w:rsid w:val="001E2A32"/>
    <w:rsid w:val="001E3BC5"/>
    <w:rsid w:val="001E3D54"/>
    <w:rsid w:val="001E4061"/>
    <w:rsid w:val="001E4825"/>
    <w:rsid w:val="001E4856"/>
    <w:rsid w:val="001E5942"/>
    <w:rsid w:val="001E7856"/>
    <w:rsid w:val="001F0D05"/>
    <w:rsid w:val="001F2EDB"/>
    <w:rsid w:val="001F3076"/>
    <w:rsid w:val="001F3E9E"/>
    <w:rsid w:val="001F50F1"/>
    <w:rsid w:val="001F5136"/>
    <w:rsid w:val="00200164"/>
    <w:rsid w:val="0020094F"/>
    <w:rsid w:val="00202291"/>
    <w:rsid w:val="00202397"/>
    <w:rsid w:val="00202942"/>
    <w:rsid w:val="00205039"/>
    <w:rsid w:val="0021147A"/>
    <w:rsid w:val="00214122"/>
    <w:rsid w:val="0021621D"/>
    <w:rsid w:val="002167AA"/>
    <w:rsid w:val="0021699B"/>
    <w:rsid w:val="00216A02"/>
    <w:rsid w:val="00217892"/>
    <w:rsid w:val="0022211C"/>
    <w:rsid w:val="002251C6"/>
    <w:rsid w:val="002274BA"/>
    <w:rsid w:val="00231F8E"/>
    <w:rsid w:val="002320CF"/>
    <w:rsid w:val="002326BE"/>
    <w:rsid w:val="0023468A"/>
    <w:rsid w:val="00234A8C"/>
    <w:rsid w:val="00236957"/>
    <w:rsid w:val="002413E0"/>
    <w:rsid w:val="0024296A"/>
    <w:rsid w:val="002458AD"/>
    <w:rsid w:val="0024696E"/>
    <w:rsid w:val="002508C1"/>
    <w:rsid w:val="00250902"/>
    <w:rsid w:val="002529E9"/>
    <w:rsid w:val="002534AA"/>
    <w:rsid w:val="00254963"/>
    <w:rsid w:val="00255FB1"/>
    <w:rsid w:val="0025627A"/>
    <w:rsid w:val="00256C4A"/>
    <w:rsid w:val="00256C9D"/>
    <w:rsid w:val="002573BE"/>
    <w:rsid w:val="00257B9B"/>
    <w:rsid w:val="00257F82"/>
    <w:rsid w:val="00261266"/>
    <w:rsid w:val="00261852"/>
    <w:rsid w:val="00261E07"/>
    <w:rsid w:val="00262E3D"/>
    <w:rsid w:val="00263619"/>
    <w:rsid w:val="00264519"/>
    <w:rsid w:val="00264E41"/>
    <w:rsid w:val="002650C5"/>
    <w:rsid w:val="00265CAB"/>
    <w:rsid w:val="0027092F"/>
    <w:rsid w:val="0027241B"/>
    <w:rsid w:val="00274A3B"/>
    <w:rsid w:val="0027753B"/>
    <w:rsid w:val="00282B3D"/>
    <w:rsid w:val="00282E4A"/>
    <w:rsid w:val="00283952"/>
    <w:rsid w:val="00285F0E"/>
    <w:rsid w:val="0029072B"/>
    <w:rsid w:val="0029129D"/>
    <w:rsid w:val="00291F47"/>
    <w:rsid w:val="00296307"/>
    <w:rsid w:val="002974BD"/>
    <w:rsid w:val="002978F1"/>
    <w:rsid w:val="002A03D5"/>
    <w:rsid w:val="002A04F4"/>
    <w:rsid w:val="002A4A8A"/>
    <w:rsid w:val="002A5769"/>
    <w:rsid w:val="002B15EF"/>
    <w:rsid w:val="002B1A4E"/>
    <w:rsid w:val="002B2963"/>
    <w:rsid w:val="002B2F59"/>
    <w:rsid w:val="002B61B1"/>
    <w:rsid w:val="002B63D0"/>
    <w:rsid w:val="002B710A"/>
    <w:rsid w:val="002B7837"/>
    <w:rsid w:val="002C0054"/>
    <w:rsid w:val="002C0728"/>
    <w:rsid w:val="002C34D0"/>
    <w:rsid w:val="002C5760"/>
    <w:rsid w:val="002D0848"/>
    <w:rsid w:val="002D1858"/>
    <w:rsid w:val="002D1C77"/>
    <w:rsid w:val="002D3133"/>
    <w:rsid w:val="002D32A7"/>
    <w:rsid w:val="002D35DE"/>
    <w:rsid w:val="002D3FE7"/>
    <w:rsid w:val="002D5BAB"/>
    <w:rsid w:val="002D731F"/>
    <w:rsid w:val="002E1F28"/>
    <w:rsid w:val="002E4B5D"/>
    <w:rsid w:val="002E5258"/>
    <w:rsid w:val="002E53FB"/>
    <w:rsid w:val="002E575E"/>
    <w:rsid w:val="002E6C5A"/>
    <w:rsid w:val="002F0566"/>
    <w:rsid w:val="002F0BB4"/>
    <w:rsid w:val="002F2A31"/>
    <w:rsid w:val="002F363B"/>
    <w:rsid w:val="002F6B75"/>
    <w:rsid w:val="00302CF2"/>
    <w:rsid w:val="00305B44"/>
    <w:rsid w:val="00305B74"/>
    <w:rsid w:val="00305EA9"/>
    <w:rsid w:val="00306509"/>
    <w:rsid w:val="0030650E"/>
    <w:rsid w:val="00306676"/>
    <w:rsid w:val="00306A1B"/>
    <w:rsid w:val="00307216"/>
    <w:rsid w:val="003104F1"/>
    <w:rsid w:val="00310C20"/>
    <w:rsid w:val="003112F1"/>
    <w:rsid w:val="00312DDB"/>
    <w:rsid w:val="00313800"/>
    <w:rsid w:val="00313AA6"/>
    <w:rsid w:val="003148E6"/>
    <w:rsid w:val="00316EA8"/>
    <w:rsid w:val="00320A52"/>
    <w:rsid w:val="003211A9"/>
    <w:rsid w:val="0032151E"/>
    <w:rsid w:val="003302C5"/>
    <w:rsid w:val="00330CBB"/>
    <w:rsid w:val="00331086"/>
    <w:rsid w:val="003312D0"/>
    <w:rsid w:val="00331380"/>
    <w:rsid w:val="0034149C"/>
    <w:rsid w:val="003442CD"/>
    <w:rsid w:val="0034596F"/>
    <w:rsid w:val="003469EA"/>
    <w:rsid w:val="00347C29"/>
    <w:rsid w:val="00347F93"/>
    <w:rsid w:val="0035105B"/>
    <w:rsid w:val="00351343"/>
    <w:rsid w:val="00354470"/>
    <w:rsid w:val="00360FE7"/>
    <w:rsid w:val="0036215E"/>
    <w:rsid w:val="00362E72"/>
    <w:rsid w:val="00365051"/>
    <w:rsid w:val="003655C9"/>
    <w:rsid w:val="00366E41"/>
    <w:rsid w:val="00371EF2"/>
    <w:rsid w:val="00372231"/>
    <w:rsid w:val="0037311F"/>
    <w:rsid w:val="003742BB"/>
    <w:rsid w:val="0037622E"/>
    <w:rsid w:val="0037624A"/>
    <w:rsid w:val="00376D91"/>
    <w:rsid w:val="00377889"/>
    <w:rsid w:val="0038189B"/>
    <w:rsid w:val="00384DDB"/>
    <w:rsid w:val="00386109"/>
    <w:rsid w:val="00390F1E"/>
    <w:rsid w:val="00391490"/>
    <w:rsid w:val="003946E1"/>
    <w:rsid w:val="003955BA"/>
    <w:rsid w:val="003A374A"/>
    <w:rsid w:val="003A3D02"/>
    <w:rsid w:val="003A5A02"/>
    <w:rsid w:val="003A768A"/>
    <w:rsid w:val="003B1DC2"/>
    <w:rsid w:val="003B7A1B"/>
    <w:rsid w:val="003C3CCC"/>
    <w:rsid w:val="003C4DD3"/>
    <w:rsid w:val="003C595D"/>
    <w:rsid w:val="003C5C62"/>
    <w:rsid w:val="003D2050"/>
    <w:rsid w:val="003D2494"/>
    <w:rsid w:val="003D625F"/>
    <w:rsid w:val="003D65B2"/>
    <w:rsid w:val="003D7229"/>
    <w:rsid w:val="003E00A7"/>
    <w:rsid w:val="003E023C"/>
    <w:rsid w:val="003E038A"/>
    <w:rsid w:val="003E2418"/>
    <w:rsid w:val="003E4291"/>
    <w:rsid w:val="003E5475"/>
    <w:rsid w:val="003F0140"/>
    <w:rsid w:val="003F0F40"/>
    <w:rsid w:val="003F14DD"/>
    <w:rsid w:val="003F38A8"/>
    <w:rsid w:val="003F7AC9"/>
    <w:rsid w:val="003F7F2F"/>
    <w:rsid w:val="003F7F57"/>
    <w:rsid w:val="0040056D"/>
    <w:rsid w:val="00400B4E"/>
    <w:rsid w:val="00400EE8"/>
    <w:rsid w:val="00402E4E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1470A"/>
    <w:rsid w:val="00414A69"/>
    <w:rsid w:val="00414ACD"/>
    <w:rsid w:val="00415554"/>
    <w:rsid w:val="004201E8"/>
    <w:rsid w:val="00424894"/>
    <w:rsid w:val="00426361"/>
    <w:rsid w:val="00426F61"/>
    <w:rsid w:val="004270E6"/>
    <w:rsid w:val="00430263"/>
    <w:rsid w:val="00430938"/>
    <w:rsid w:val="00432301"/>
    <w:rsid w:val="00434A22"/>
    <w:rsid w:val="00435AF8"/>
    <w:rsid w:val="004430F7"/>
    <w:rsid w:val="00443FCD"/>
    <w:rsid w:val="004445D6"/>
    <w:rsid w:val="004445F0"/>
    <w:rsid w:val="00453068"/>
    <w:rsid w:val="004574A0"/>
    <w:rsid w:val="00457D36"/>
    <w:rsid w:val="00460F56"/>
    <w:rsid w:val="004614B4"/>
    <w:rsid w:val="00464491"/>
    <w:rsid w:val="00466CBF"/>
    <w:rsid w:val="004704AF"/>
    <w:rsid w:val="004707E5"/>
    <w:rsid w:val="00470FED"/>
    <w:rsid w:val="00472D82"/>
    <w:rsid w:val="00475AF8"/>
    <w:rsid w:val="00476D12"/>
    <w:rsid w:val="00476F4B"/>
    <w:rsid w:val="0047747B"/>
    <w:rsid w:val="00480847"/>
    <w:rsid w:val="00482301"/>
    <w:rsid w:val="00490409"/>
    <w:rsid w:val="004904E4"/>
    <w:rsid w:val="004913C5"/>
    <w:rsid w:val="004927C3"/>
    <w:rsid w:val="0049470D"/>
    <w:rsid w:val="00495F83"/>
    <w:rsid w:val="00497661"/>
    <w:rsid w:val="004A095E"/>
    <w:rsid w:val="004A0ECE"/>
    <w:rsid w:val="004A181C"/>
    <w:rsid w:val="004A18B0"/>
    <w:rsid w:val="004A1D1B"/>
    <w:rsid w:val="004A3315"/>
    <w:rsid w:val="004A5CA0"/>
    <w:rsid w:val="004B1324"/>
    <w:rsid w:val="004B1BFE"/>
    <w:rsid w:val="004B2A01"/>
    <w:rsid w:val="004B3623"/>
    <w:rsid w:val="004B765B"/>
    <w:rsid w:val="004C6102"/>
    <w:rsid w:val="004C6437"/>
    <w:rsid w:val="004C6D25"/>
    <w:rsid w:val="004C73BC"/>
    <w:rsid w:val="004D0EE7"/>
    <w:rsid w:val="004D2186"/>
    <w:rsid w:val="004D3CAA"/>
    <w:rsid w:val="004E1241"/>
    <w:rsid w:val="004E2F7C"/>
    <w:rsid w:val="004E2FAA"/>
    <w:rsid w:val="004E7DDB"/>
    <w:rsid w:val="004F0176"/>
    <w:rsid w:val="004F04DA"/>
    <w:rsid w:val="004F173D"/>
    <w:rsid w:val="004F330D"/>
    <w:rsid w:val="00501F2B"/>
    <w:rsid w:val="005025AA"/>
    <w:rsid w:val="0050359E"/>
    <w:rsid w:val="0050421B"/>
    <w:rsid w:val="00507616"/>
    <w:rsid w:val="0051034B"/>
    <w:rsid w:val="00511AA4"/>
    <w:rsid w:val="00512AC4"/>
    <w:rsid w:val="00514285"/>
    <w:rsid w:val="00517662"/>
    <w:rsid w:val="005204DC"/>
    <w:rsid w:val="0052310E"/>
    <w:rsid w:val="00523C74"/>
    <w:rsid w:val="00524F3B"/>
    <w:rsid w:val="00526475"/>
    <w:rsid w:val="00527D52"/>
    <w:rsid w:val="00531019"/>
    <w:rsid w:val="00531D2B"/>
    <w:rsid w:val="00532BA2"/>
    <w:rsid w:val="00541406"/>
    <w:rsid w:val="00542688"/>
    <w:rsid w:val="00543649"/>
    <w:rsid w:val="00545888"/>
    <w:rsid w:val="005526B6"/>
    <w:rsid w:val="00553FC1"/>
    <w:rsid w:val="00555009"/>
    <w:rsid w:val="005562DE"/>
    <w:rsid w:val="00556340"/>
    <w:rsid w:val="00560D82"/>
    <w:rsid w:val="00561DB6"/>
    <w:rsid w:val="00561EE3"/>
    <w:rsid w:val="00566832"/>
    <w:rsid w:val="00570AF7"/>
    <w:rsid w:val="005718EF"/>
    <w:rsid w:val="005719A6"/>
    <w:rsid w:val="00572A51"/>
    <w:rsid w:val="00572FBC"/>
    <w:rsid w:val="005732C9"/>
    <w:rsid w:val="0057377F"/>
    <w:rsid w:val="00574AF0"/>
    <w:rsid w:val="005758D5"/>
    <w:rsid w:val="00580151"/>
    <w:rsid w:val="005811B7"/>
    <w:rsid w:val="005822E3"/>
    <w:rsid w:val="0059025B"/>
    <w:rsid w:val="00590A21"/>
    <w:rsid w:val="005917B9"/>
    <w:rsid w:val="005925E3"/>
    <w:rsid w:val="005927F9"/>
    <w:rsid w:val="00592F14"/>
    <w:rsid w:val="005934AD"/>
    <w:rsid w:val="00595D6F"/>
    <w:rsid w:val="005972EB"/>
    <w:rsid w:val="005A107E"/>
    <w:rsid w:val="005A18C4"/>
    <w:rsid w:val="005A41C5"/>
    <w:rsid w:val="005A6A07"/>
    <w:rsid w:val="005A7767"/>
    <w:rsid w:val="005B0A11"/>
    <w:rsid w:val="005B1564"/>
    <w:rsid w:val="005B4A76"/>
    <w:rsid w:val="005B5C59"/>
    <w:rsid w:val="005C25C4"/>
    <w:rsid w:val="005C4325"/>
    <w:rsid w:val="005C6303"/>
    <w:rsid w:val="005D1120"/>
    <w:rsid w:val="005D4BEB"/>
    <w:rsid w:val="005D5E53"/>
    <w:rsid w:val="005D75C0"/>
    <w:rsid w:val="005E2C65"/>
    <w:rsid w:val="005E5258"/>
    <w:rsid w:val="005E547A"/>
    <w:rsid w:val="005E660D"/>
    <w:rsid w:val="005E6F61"/>
    <w:rsid w:val="005F43A1"/>
    <w:rsid w:val="005F5777"/>
    <w:rsid w:val="006044BB"/>
    <w:rsid w:val="00605BEE"/>
    <w:rsid w:val="00606861"/>
    <w:rsid w:val="00606F49"/>
    <w:rsid w:val="006078BE"/>
    <w:rsid w:val="00612808"/>
    <w:rsid w:val="00613C0D"/>
    <w:rsid w:val="0061479B"/>
    <w:rsid w:val="00617DD2"/>
    <w:rsid w:val="00623CE5"/>
    <w:rsid w:val="00623E60"/>
    <w:rsid w:val="006246B1"/>
    <w:rsid w:val="006271E8"/>
    <w:rsid w:val="00631B70"/>
    <w:rsid w:val="00631E22"/>
    <w:rsid w:val="00633FD5"/>
    <w:rsid w:val="006369B5"/>
    <w:rsid w:val="00636C2F"/>
    <w:rsid w:val="0063780F"/>
    <w:rsid w:val="006379BF"/>
    <w:rsid w:val="00641035"/>
    <w:rsid w:val="00642A68"/>
    <w:rsid w:val="00643105"/>
    <w:rsid w:val="006462C5"/>
    <w:rsid w:val="00652040"/>
    <w:rsid w:val="006525CB"/>
    <w:rsid w:val="00653070"/>
    <w:rsid w:val="0065429A"/>
    <w:rsid w:val="0065661C"/>
    <w:rsid w:val="00661045"/>
    <w:rsid w:val="0066132C"/>
    <w:rsid w:val="0066291F"/>
    <w:rsid w:val="0066399B"/>
    <w:rsid w:val="00663A66"/>
    <w:rsid w:val="006642D7"/>
    <w:rsid w:val="00664587"/>
    <w:rsid w:val="0066799F"/>
    <w:rsid w:val="00670AF5"/>
    <w:rsid w:val="0067477A"/>
    <w:rsid w:val="00675131"/>
    <w:rsid w:val="0067616C"/>
    <w:rsid w:val="006778C8"/>
    <w:rsid w:val="006829A9"/>
    <w:rsid w:val="00683C6D"/>
    <w:rsid w:val="006879CB"/>
    <w:rsid w:val="00691E76"/>
    <w:rsid w:val="00691FD3"/>
    <w:rsid w:val="00693CE3"/>
    <w:rsid w:val="00694B6B"/>
    <w:rsid w:val="00695A31"/>
    <w:rsid w:val="00697551"/>
    <w:rsid w:val="006A20B5"/>
    <w:rsid w:val="006A702F"/>
    <w:rsid w:val="006B09D7"/>
    <w:rsid w:val="006B1B5C"/>
    <w:rsid w:val="006B2046"/>
    <w:rsid w:val="006B5B82"/>
    <w:rsid w:val="006B6A54"/>
    <w:rsid w:val="006B6D04"/>
    <w:rsid w:val="006C1601"/>
    <w:rsid w:val="006C35DC"/>
    <w:rsid w:val="006C3BC4"/>
    <w:rsid w:val="006C3E0A"/>
    <w:rsid w:val="006C4688"/>
    <w:rsid w:val="006C5C77"/>
    <w:rsid w:val="006C794E"/>
    <w:rsid w:val="006D19B4"/>
    <w:rsid w:val="006D28D8"/>
    <w:rsid w:val="006D2AFA"/>
    <w:rsid w:val="006D2F6A"/>
    <w:rsid w:val="006D3DC4"/>
    <w:rsid w:val="006D3DDE"/>
    <w:rsid w:val="006D7052"/>
    <w:rsid w:val="006E0E6E"/>
    <w:rsid w:val="006E1402"/>
    <w:rsid w:val="006E51D8"/>
    <w:rsid w:val="006F0B8C"/>
    <w:rsid w:val="006F1340"/>
    <w:rsid w:val="006F306D"/>
    <w:rsid w:val="006F3107"/>
    <w:rsid w:val="006F34BB"/>
    <w:rsid w:val="006F39D5"/>
    <w:rsid w:val="006F681E"/>
    <w:rsid w:val="00701F36"/>
    <w:rsid w:val="00702F17"/>
    <w:rsid w:val="00704E2E"/>
    <w:rsid w:val="007050D9"/>
    <w:rsid w:val="00706726"/>
    <w:rsid w:val="00706997"/>
    <w:rsid w:val="00707905"/>
    <w:rsid w:val="0071026B"/>
    <w:rsid w:val="0071058B"/>
    <w:rsid w:val="00711E14"/>
    <w:rsid w:val="00713688"/>
    <w:rsid w:val="007169A4"/>
    <w:rsid w:val="00717708"/>
    <w:rsid w:val="00717A3D"/>
    <w:rsid w:val="00717CDF"/>
    <w:rsid w:val="00721A97"/>
    <w:rsid w:val="0072244A"/>
    <w:rsid w:val="007228DC"/>
    <w:rsid w:val="00725CE1"/>
    <w:rsid w:val="007265AA"/>
    <w:rsid w:val="00732C46"/>
    <w:rsid w:val="007330BB"/>
    <w:rsid w:val="007365E0"/>
    <w:rsid w:val="00736EA2"/>
    <w:rsid w:val="0073780E"/>
    <w:rsid w:val="00744705"/>
    <w:rsid w:val="00744B46"/>
    <w:rsid w:val="0074500F"/>
    <w:rsid w:val="0074587A"/>
    <w:rsid w:val="007468A6"/>
    <w:rsid w:val="00746F69"/>
    <w:rsid w:val="00751484"/>
    <w:rsid w:val="00751A5D"/>
    <w:rsid w:val="00751A86"/>
    <w:rsid w:val="00751AEC"/>
    <w:rsid w:val="00753A57"/>
    <w:rsid w:val="00753A66"/>
    <w:rsid w:val="00754B1C"/>
    <w:rsid w:val="0075799C"/>
    <w:rsid w:val="00757A82"/>
    <w:rsid w:val="0076572B"/>
    <w:rsid w:val="00770184"/>
    <w:rsid w:val="00775276"/>
    <w:rsid w:val="007824A1"/>
    <w:rsid w:val="00783A8B"/>
    <w:rsid w:val="00784A5D"/>
    <w:rsid w:val="007869EB"/>
    <w:rsid w:val="007877D9"/>
    <w:rsid w:val="00787D46"/>
    <w:rsid w:val="00790348"/>
    <w:rsid w:val="00790717"/>
    <w:rsid w:val="007928E1"/>
    <w:rsid w:val="00794969"/>
    <w:rsid w:val="007957A8"/>
    <w:rsid w:val="007A3E10"/>
    <w:rsid w:val="007A6E8D"/>
    <w:rsid w:val="007B303D"/>
    <w:rsid w:val="007B3A6E"/>
    <w:rsid w:val="007B486B"/>
    <w:rsid w:val="007B65B5"/>
    <w:rsid w:val="007B69B5"/>
    <w:rsid w:val="007C02FD"/>
    <w:rsid w:val="007C2C9F"/>
    <w:rsid w:val="007C47AC"/>
    <w:rsid w:val="007C4FF6"/>
    <w:rsid w:val="007C53D0"/>
    <w:rsid w:val="007C7FAA"/>
    <w:rsid w:val="007D075B"/>
    <w:rsid w:val="007D3199"/>
    <w:rsid w:val="007D361B"/>
    <w:rsid w:val="007D7AEE"/>
    <w:rsid w:val="007E1AB5"/>
    <w:rsid w:val="007E1DD8"/>
    <w:rsid w:val="007F00BA"/>
    <w:rsid w:val="007F0E79"/>
    <w:rsid w:val="007F1B2E"/>
    <w:rsid w:val="007F1EE1"/>
    <w:rsid w:val="007F61AD"/>
    <w:rsid w:val="007F67F2"/>
    <w:rsid w:val="007F7281"/>
    <w:rsid w:val="008043A8"/>
    <w:rsid w:val="008053BC"/>
    <w:rsid w:val="008054C4"/>
    <w:rsid w:val="00810386"/>
    <w:rsid w:val="00810BE0"/>
    <w:rsid w:val="00812A0F"/>
    <w:rsid w:val="008151A0"/>
    <w:rsid w:val="00815E5C"/>
    <w:rsid w:val="0081727F"/>
    <w:rsid w:val="008175C0"/>
    <w:rsid w:val="00817957"/>
    <w:rsid w:val="00820C3D"/>
    <w:rsid w:val="00822146"/>
    <w:rsid w:val="008254A9"/>
    <w:rsid w:val="008278D8"/>
    <w:rsid w:val="00830147"/>
    <w:rsid w:val="008318C4"/>
    <w:rsid w:val="00832374"/>
    <w:rsid w:val="0083317B"/>
    <w:rsid w:val="00834901"/>
    <w:rsid w:val="008365FF"/>
    <w:rsid w:val="00836790"/>
    <w:rsid w:val="00840671"/>
    <w:rsid w:val="00840907"/>
    <w:rsid w:val="00840D5F"/>
    <w:rsid w:val="00841F9E"/>
    <w:rsid w:val="00842500"/>
    <w:rsid w:val="00845278"/>
    <w:rsid w:val="008461D5"/>
    <w:rsid w:val="008465A5"/>
    <w:rsid w:val="00847339"/>
    <w:rsid w:val="00847AFE"/>
    <w:rsid w:val="008514A6"/>
    <w:rsid w:val="0085257A"/>
    <w:rsid w:val="00852780"/>
    <w:rsid w:val="00853DC9"/>
    <w:rsid w:val="00855B52"/>
    <w:rsid w:val="008624AC"/>
    <w:rsid w:val="008627F3"/>
    <w:rsid w:val="0086604B"/>
    <w:rsid w:val="00866319"/>
    <w:rsid w:val="00870820"/>
    <w:rsid w:val="0087082B"/>
    <w:rsid w:val="00871041"/>
    <w:rsid w:val="00872539"/>
    <w:rsid w:val="008729DB"/>
    <w:rsid w:val="008757EE"/>
    <w:rsid w:val="00877111"/>
    <w:rsid w:val="00877591"/>
    <w:rsid w:val="0088350A"/>
    <w:rsid w:val="00883CBD"/>
    <w:rsid w:val="00885A06"/>
    <w:rsid w:val="0088714A"/>
    <w:rsid w:val="0088790E"/>
    <w:rsid w:val="00890B35"/>
    <w:rsid w:val="00890E7A"/>
    <w:rsid w:val="0089673C"/>
    <w:rsid w:val="00897B45"/>
    <w:rsid w:val="00897CD9"/>
    <w:rsid w:val="008A093E"/>
    <w:rsid w:val="008A1D12"/>
    <w:rsid w:val="008A3198"/>
    <w:rsid w:val="008A5467"/>
    <w:rsid w:val="008A5EEC"/>
    <w:rsid w:val="008B1FDD"/>
    <w:rsid w:val="008B3ADD"/>
    <w:rsid w:val="008C0E72"/>
    <w:rsid w:val="008C1468"/>
    <w:rsid w:val="008C1479"/>
    <w:rsid w:val="008C399D"/>
    <w:rsid w:val="008C68B2"/>
    <w:rsid w:val="008D005F"/>
    <w:rsid w:val="008D1A56"/>
    <w:rsid w:val="008D25FB"/>
    <w:rsid w:val="008D469E"/>
    <w:rsid w:val="008E054C"/>
    <w:rsid w:val="008E150A"/>
    <w:rsid w:val="008E539C"/>
    <w:rsid w:val="008E5B31"/>
    <w:rsid w:val="008E62CE"/>
    <w:rsid w:val="008E65B4"/>
    <w:rsid w:val="008F1336"/>
    <w:rsid w:val="008F67EE"/>
    <w:rsid w:val="00900A73"/>
    <w:rsid w:val="00902ADC"/>
    <w:rsid w:val="009114BE"/>
    <w:rsid w:val="009125D8"/>
    <w:rsid w:val="0091787F"/>
    <w:rsid w:val="00921EF0"/>
    <w:rsid w:val="0092453D"/>
    <w:rsid w:val="00927604"/>
    <w:rsid w:val="00930D86"/>
    <w:rsid w:val="00932F20"/>
    <w:rsid w:val="00932FB3"/>
    <w:rsid w:val="009333CC"/>
    <w:rsid w:val="00936C34"/>
    <w:rsid w:val="00936CA3"/>
    <w:rsid w:val="00936DA3"/>
    <w:rsid w:val="00940A06"/>
    <w:rsid w:val="00943B67"/>
    <w:rsid w:val="00945DC0"/>
    <w:rsid w:val="00946566"/>
    <w:rsid w:val="00947B98"/>
    <w:rsid w:val="00947C6F"/>
    <w:rsid w:val="0095029E"/>
    <w:rsid w:val="00950E70"/>
    <w:rsid w:val="009552B4"/>
    <w:rsid w:val="00956DEF"/>
    <w:rsid w:val="00957619"/>
    <w:rsid w:val="00977794"/>
    <w:rsid w:val="00977902"/>
    <w:rsid w:val="0098088B"/>
    <w:rsid w:val="00981837"/>
    <w:rsid w:val="00984983"/>
    <w:rsid w:val="00986E81"/>
    <w:rsid w:val="0099006A"/>
    <w:rsid w:val="00991396"/>
    <w:rsid w:val="00991758"/>
    <w:rsid w:val="00991F31"/>
    <w:rsid w:val="00992175"/>
    <w:rsid w:val="00993AAD"/>
    <w:rsid w:val="00993B66"/>
    <w:rsid w:val="009951DC"/>
    <w:rsid w:val="009953DF"/>
    <w:rsid w:val="009972C4"/>
    <w:rsid w:val="009A3F5B"/>
    <w:rsid w:val="009A468E"/>
    <w:rsid w:val="009A5F05"/>
    <w:rsid w:val="009A6509"/>
    <w:rsid w:val="009A7B31"/>
    <w:rsid w:val="009B1D7B"/>
    <w:rsid w:val="009B217E"/>
    <w:rsid w:val="009B4D74"/>
    <w:rsid w:val="009B6DA9"/>
    <w:rsid w:val="009B7808"/>
    <w:rsid w:val="009C039D"/>
    <w:rsid w:val="009C1844"/>
    <w:rsid w:val="009C25A9"/>
    <w:rsid w:val="009C3607"/>
    <w:rsid w:val="009C51A2"/>
    <w:rsid w:val="009C567D"/>
    <w:rsid w:val="009C5985"/>
    <w:rsid w:val="009C5D48"/>
    <w:rsid w:val="009D05C7"/>
    <w:rsid w:val="009D1845"/>
    <w:rsid w:val="009D537A"/>
    <w:rsid w:val="009E0339"/>
    <w:rsid w:val="009E17B2"/>
    <w:rsid w:val="009E2BF6"/>
    <w:rsid w:val="009E329A"/>
    <w:rsid w:val="009E4527"/>
    <w:rsid w:val="009E72BD"/>
    <w:rsid w:val="009F00AD"/>
    <w:rsid w:val="009F2333"/>
    <w:rsid w:val="009F67D9"/>
    <w:rsid w:val="00A051D1"/>
    <w:rsid w:val="00A1236C"/>
    <w:rsid w:val="00A12D82"/>
    <w:rsid w:val="00A1502E"/>
    <w:rsid w:val="00A23792"/>
    <w:rsid w:val="00A23904"/>
    <w:rsid w:val="00A2556F"/>
    <w:rsid w:val="00A265C9"/>
    <w:rsid w:val="00A3051F"/>
    <w:rsid w:val="00A31974"/>
    <w:rsid w:val="00A3349A"/>
    <w:rsid w:val="00A35D9D"/>
    <w:rsid w:val="00A37216"/>
    <w:rsid w:val="00A40794"/>
    <w:rsid w:val="00A4108D"/>
    <w:rsid w:val="00A43536"/>
    <w:rsid w:val="00A43FFE"/>
    <w:rsid w:val="00A44E9F"/>
    <w:rsid w:val="00A47F2B"/>
    <w:rsid w:val="00A52A8A"/>
    <w:rsid w:val="00A540B1"/>
    <w:rsid w:val="00A54495"/>
    <w:rsid w:val="00A54A68"/>
    <w:rsid w:val="00A5795B"/>
    <w:rsid w:val="00A57F42"/>
    <w:rsid w:val="00A6003F"/>
    <w:rsid w:val="00A611FB"/>
    <w:rsid w:val="00A616DF"/>
    <w:rsid w:val="00A676E3"/>
    <w:rsid w:val="00A67B90"/>
    <w:rsid w:val="00A70612"/>
    <w:rsid w:val="00A72356"/>
    <w:rsid w:val="00A746B1"/>
    <w:rsid w:val="00A75F51"/>
    <w:rsid w:val="00A75FF5"/>
    <w:rsid w:val="00A76825"/>
    <w:rsid w:val="00A77209"/>
    <w:rsid w:val="00A77C5E"/>
    <w:rsid w:val="00A83E3A"/>
    <w:rsid w:val="00A84061"/>
    <w:rsid w:val="00A84D04"/>
    <w:rsid w:val="00A85521"/>
    <w:rsid w:val="00A90CE6"/>
    <w:rsid w:val="00A91206"/>
    <w:rsid w:val="00A9174C"/>
    <w:rsid w:val="00A91E91"/>
    <w:rsid w:val="00A92D94"/>
    <w:rsid w:val="00A95E75"/>
    <w:rsid w:val="00AA3D8E"/>
    <w:rsid w:val="00AA426B"/>
    <w:rsid w:val="00AA590A"/>
    <w:rsid w:val="00AA5B86"/>
    <w:rsid w:val="00AA7913"/>
    <w:rsid w:val="00AA7CD8"/>
    <w:rsid w:val="00AB2603"/>
    <w:rsid w:val="00AB3328"/>
    <w:rsid w:val="00AB37F8"/>
    <w:rsid w:val="00AB3FC2"/>
    <w:rsid w:val="00AC1953"/>
    <w:rsid w:val="00AC2828"/>
    <w:rsid w:val="00AC2C4B"/>
    <w:rsid w:val="00AC3643"/>
    <w:rsid w:val="00AC732D"/>
    <w:rsid w:val="00AD151C"/>
    <w:rsid w:val="00AD156B"/>
    <w:rsid w:val="00AD215F"/>
    <w:rsid w:val="00AD2DC0"/>
    <w:rsid w:val="00AD4939"/>
    <w:rsid w:val="00AD661F"/>
    <w:rsid w:val="00AD765D"/>
    <w:rsid w:val="00AE0022"/>
    <w:rsid w:val="00AE0BB9"/>
    <w:rsid w:val="00AE2F3F"/>
    <w:rsid w:val="00AE3417"/>
    <w:rsid w:val="00AE3690"/>
    <w:rsid w:val="00AE504E"/>
    <w:rsid w:val="00AE57F3"/>
    <w:rsid w:val="00AF004B"/>
    <w:rsid w:val="00AF33A2"/>
    <w:rsid w:val="00AF59B8"/>
    <w:rsid w:val="00AF7864"/>
    <w:rsid w:val="00B0101A"/>
    <w:rsid w:val="00B02057"/>
    <w:rsid w:val="00B07A63"/>
    <w:rsid w:val="00B119B8"/>
    <w:rsid w:val="00B12D5C"/>
    <w:rsid w:val="00B12EC3"/>
    <w:rsid w:val="00B1301B"/>
    <w:rsid w:val="00B17CA7"/>
    <w:rsid w:val="00B213BF"/>
    <w:rsid w:val="00B21EAF"/>
    <w:rsid w:val="00B3085B"/>
    <w:rsid w:val="00B33139"/>
    <w:rsid w:val="00B33C27"/>
    <w:rsid w:val="00B351FD"/>
    <w:rsid w:val="00B371C6"/>
    <w:rsid w:val="00B40B44"/>
    <w:rsid w:val="00B40FF1"/>
    <w:rsid w:val="00B41D3D"/>
    <w:rsid w:val="00B42319"/>
    <w:rsid w:val="00B42818"/>
    <w:rsid w:val="00B43207"/>
    <w:rsid w:val="00B437A6"/>
    <w:rsid w:val="00B440F4"/>
    <w:rsid w:val="00B441ED"/>
    <w:rsid w:val="00B45D0D"/>
    <w:rsid w:val="00B52963"/>
    <w:rsid w:val="00B54784"/>
    <w:rsid w:val="00B54EB1"/>
    <w:rsid w:val="00B55921"/>
    <w:rsid w:val="00B573AA"/>
    <w:rsid w:val="00B60179"/>
    <w:rsid w:val="00B62675"/>
    <w:rsid w:val="00B664FD"/>
    <w:rsid w:val="00B7106C"/>
    <w:rsid w:val="00B72D65"/>
    <w:rsid w:val="00B73C48"/>
    <w:rsid w:val="00B775A9"/>
    <w:rsid w:val="00B857C0"/>
    <w:rsid w:val="00B86BB9"/>
    <w:rsid w:val="00B87837"/>
    <w:rsid w:val="00B902B0"/>
    <w:rsid w:val="00B90AAF"/>
    <w:rsid w:val="00B929F0"/>
    <w:rsid w:val="00BA09F1"/>
    <w:rsid w:val="00BB01F2"/>
    <w:rsid w:val="00BB20BE"/>
    <w:rsid w:val="00BB40D4"/>
    <w:rsid w:val="00BB41B9"/>
    <w:rsid w:val="00BB4A90"/>
    <w:rsid w:val="00BB642A"/>
    <w:rsid w:val="00BB6CAD"/>
    <w:rsid w:val="00BC11A5"/>
    <w:rsid w:val="00BC3010"/>
    <w:rsid w:val="00BC5653"/>
    <w:rsid w:val="00BD22B9"/>
    <w:rsid w:val="00BD58A7"/>
    <w:rsid w:val="00BD5E64"/>
    <w:rsid w:val="00BD6B59"/>
    <w:rsid w:val="00BE1E85"/>
    <w:rsid w:val="00BE6E36"/>
    <w:rsid w:val="00BE6F27"/>
    <w:rsid w:val="00BE7293"/>
    <w:rsid w:val="00BF02FA"/>
    <w:rsid w:val="00BF0642"/>
    <w:rsid w:val="00BF34B2"/>
    <w:rsid w:val="00BF4710"/>
    <w:rsid w:val="00C006F3"/>
    <w:rsid w:val="00C01CE2"/>
    <w:rsid w:val="00C02BAE"/>
    <w:rsid w:val="00C0311C"/>
    <w:rsid w:val="00C06C28"/>
    <w:rsid w:val="00C12B34"/>
    <w:rsid w:val="00C14C09"/>
    <w:rsid w:val="00C16F33"/>
    <w:rsid w:val="00C21388"/>
    <w:rsid w:val="00C2383C"/>
    <w:rsid w:val="00C2418B"/>
    <w:rsid w:val="00C25D69"/>
    <w:rsid w:val="00C3216C"/>
    <w:rsid w:val="00C32B0A"/>
    <w:rsid w:val="00C32CFA"/>
    <w:rsid w:val="00C334E6"/>
    <w:rsid w:val="00C34501"/>
    <w:rsid w:val="00C41382"/>
    <w:rsid w:val="00C4231A"/>
    <w:rsid w:val="00C4540D"/>
    <w:rsid w:val="00C47818"/>
    <w:rsid w:val="00C478E5"/>
    <w:rsid w:val="00C479E5"/>
    <w:rsid w:val="00C47E30"/>
    <w:rsid w:val="00C51968"/>
    <w:rsid w:val="00C5500B"/>
    <w:rsid w:val="00C5505B"/>
    <w:rsid w:val="00C56A69"/>
    <w:rsid w:val="00C605BA"/>
    <w:rsid w:val="00C619ED"/>
    <w:rsid w:val="00C6335D"/>
    <w:rsid w:val="00C641F3"/>
    <w:rsid w:val="00C64526"/>
    <w:rsid w:val="00C7234B"/>
    <w:rsid w:val="00C73F63"/>
    <w:rsid w:val="00C73F8B"/>
    <w:rsid w:val="00C750CB"/>
    <w:rsid w:val="00C7551A"/>
    <w:rsid w:val="00C76073"/>
    <w:rsid w:val="00C760F2"/>
    <w:rsid w:val="00C771DE"/>
    <w:rsid w:val="00C77AED"/>
    <w:rsid w:val="00C81762"/>
    <w:rsid w:val="00C8180D"/>
    <w:rsid w:val="00C8285F"/>
    <w:rsid w:val="00C82A93"/>
    <w:rsid w:val="00C82FA8"/>
    <w:rsid w:val="00C84592"/>
    <w:rsid w:val="00C8489E"/>
    <w:rsid w:val="00C85BA1"/>
    <w:rsid w:val="00C86142"/>
    <w:rsid w:val="00C87D9A"/>
    <w:rsid w:val="00C914EA"/>
    <w:rsid w:val="00C935B8"/>
    <w:rsid w:val="00C93A04"/>
    <w:rsid w:val="00C954A4"/>
    <w:rsid w:val="00CA0045"/>
    <w:rsid w:val="00CA1B39"/>
    <w:rsid w:val="00CA7DA0"/>
    <w:rsid w:val="00CB0C18"/>
    <w:rsid w:val="00CB254D"/>
    <w:rsid w:val="00CC08B5"/>
    <w:rsid w:val="00CC1616"/>
    <w:rsid w:val="00CC1F31"/>
    <w:rsid w:val="00CC5F60"/>
    <w:rsid w:val="00CD0FBB"/>
    <w:rsid w:val="00CD21A5"/>
    <w:rsid w:val="00CD2728"/>
    <w:rsid w:val="00CD3F77"/>
    <w:rsid w:val="00CD5D2F"/>
    <w:rsid w:val="00CE0674"/>
    <w:rsid w:val="00CE103C"/>
    <w:rsid w:val="00CE15A7"/>
    <w:rsid w:val="00CE26E1"/>
    <w:rsid w:val="00CE2A63"/>
    <w:rsid w:val="00CE2C1F"/>
    <w:rsid w:val="00CE3AC3"/>
    <w:rsid w:val="00CE4A11"/>
    <w:rsid w:val="00CE60B9"/>
    <w:rsid w:val="00CF2F09"/>
    <w:rsid w:val="00CF3419"/>
    <w:rsid w:val="00CF3CBE"/>
    <w:rsid w:val="00CF6DF0"/>
    <w:rsid w:val="00CF7070"/>
    <w:rsid w:val="00D043A0"/>
    <w:rsid w:val="00D05172"/>
    <w:rsid w:val="00D141CE"/>
    <w:rsid w:val="00D1747F"/>
    <w:rsid w:val="00D22BF4"/>
    <w:rsid w:val="00D258BB"/>
    <w:rsid w:val="00D26122"/>
    <w:rsid w:val="00D27351"/>
    <w:rsid w:val="00D27492"/>
    <w:rsid w:val="00D27C3F"/>
    <w:rsid w:val="00D30EDE"/>
    <w:rsid w:val="00D32E92"/>
    <w:rsid w:val="00D35A10"/>
    <w:rsid w:val="00D37165"/>
    <w:rsid w:val="00D42D88"/>
    <w:rsid w:val="00D462E8"/>
    <w:rsid w:val="00D47108"/>
    <w:rsid w:val="00D5003A"/>
    <w:rsid w:val="00D513EE"/>
    <w:rsid w:val="00D51457"/>
    <w:rsid w:val="00D6010B"/>
    <w:rsid w:val="00D62B1F"/>
    <w:rsid w:val="00D655C8"/>
    <w:rsid w:val="00D666FE"/>
    <w:rsid w:val="00D7062D"/>
    <w:rsid w:val="00D76264"/>
    <w:rsid w:val="00D76949"/>
    <w:rsid w:val="00D77AEB"/>
    <w:rsid w:val="00D81040"/>
    <w:rsid w:val="00D815B1"/>
    <w:rsid w:val="00D82732"/>
    <w:rsid w:val="00D8279A"/>
    <w:rsid w:val="00D83A9A"/>
    <w:rsid w:val="00D84E0A"/>
    <w:rsid w:val="00D85169"/>
    <w:rsid w:val="00D851B1"/>
    <w:rsid w:val="00D86F51"/>
    <w:rsid w:val="00D914B1"/>
    <w:rsid w:val="00D91B50"/>
    <w:rsid w:val="00D94F00"/>
    <w:rsid w:val="00D95CBF"/>
    <w:rsid w:val="00DA04BA"/>
    <w:rsid w:val="00DA1E9B"/>
    <w:rsid w:val="00DB02D6"/>
    <w:rsid w:val="00DB074D"/>
    <w:rsid w:val="00DB07FE"/>
    <w:rsid w:val="00DB4EAB"/>
    <w:rsid w:val="00DB73BA"/>
    <w:rsid w:val="00DC0138"/>
    <w:rsid w:val="00DC21B6"/>
    <w:rsid w:val="00DC4E5A"/>
    <w:rsid w:val="00DC68A6"/>
    <w:rsid w:val="00DD005C"/>
    <w:rsid w:val="00DD1606"/>
    <w:rsid w:val="00DD1E09"/>
    <w:rsid w:val="00DD2090"/>
    <w:rsid w:val="00DD34AC"/>
    <w:rsid w:val="00DD735E"/>
    <w:rsid w:val="00DE021D"/>
    <w:rsid w:val="00DE10E9"/>
    <w:rsid w:val="00DE2B62"/>
    <w:rsid w:val="00DE2B76"/>
    <w:rsid w:val="00DE38EB"/>
    <w:rsid w:val="00DE51B4"/>
    <w:rsid w:val="00DE637F"/>
    <w:rsid w:val="00DE7AFF"/>
    <w:rsid w:val="00DE7DF7"/>
    <w:rsid w:val="00DE7F4F"/>
    <w:rsid w:val="00DF069C"/>
    <w:rsid w:val="00DF113D"/>
    <w:rsid w:val="00DF1C19"/>
    <w:rsid w:val="00DF3B06"/>
    <w:rsid w:val="00DF3C53"/>
    <w:rsid w:val="00DF656D"/>
    <w:rsid w:val="00E00682"/>
    <w:rsid w:val="00E00C84"/>
    <w:rsid w:val="00E03839"/>
    <w:rsid w:val="00E04253"/>
    <w:rsid w:val="00E04381"/>
    <w:rsid w:val="00E051B3"/>
    <w:rsid w:val="00E060E3"/>
    <w:rsid w:val="00E06117"/>
    <w:rsid w:val="00E064E5"/>
    <w:rsid w:val="00E07C4C"/>
    <w:rsid w:val="00E10FDA"/>
    <w:rsid w:val="00E11C57"/>
    <w:rsid w:val="00E12D86"/>
    <w:rsid w:val="00E13473"/>
    <w:rsid w:val="00E1625B"/>
    <w:rsid w:val="00E22E86"/>
    <w:rsid w:val="00E23211"/>
    <w:rsid w:val="00E23E01"/>
    <w:rsid w:val="00E24447"/>
    <w:rsid w:val="00E24D48"/>
    <w:rsid w:val="00E2528D"/>
    <w:rsid w:val="00E324E6"/>
    <w:rsid w:val="00E33199"/>
    <w:rsid w:val="00E336E4"/>
    <w:rsid w:val="00E349EC"/>
    <w:rsid w:val="00E435CD"/>
    <w:rsid w:val="00E44336"/>
    <w:rsid w:val="00E46F78"/>
    <w:rsid w:val="00E471CA"/>
    <w:rsid w:val="00E478E1"/>
    <w:rsid w:val="00E47E85"/>
    <w:rsid w:val="00E50607"/>
    <w:rsid w:val="00E5194E"/>
    <w:rsid w:val="00E5309A"/>
    <w:rsid w:val="00E53B4F"/>
    <w:rsid w:val="00E54D48"/>
    <w:rsid w:val="00E55222"/>
    <w:rsid w:val="00E55345"/>
    <w:rsid w:val="00E56082"/>
    <w:rsid w:val="00E579E4"/>
    <w:rsid w:val="00E616E6"/>
    <w:rsid w:val="00E61728"/>
    <w:rsid w:val="00E63AE1"/>
    <w:rsid w:val="00E63D24"/>
    <w:rsid w:val="00E64FA7"/>
    <w:rsid w:val="00E6572B"/>
    <w:rsid w:val="00E66399"/>
    <w:rsid w:val="00E6786D"/>
    <w:rsid w:val="00E7227B"/>
    <w:rsid w:val="00E72E6B"/>
    <w:rsid w:val="00E759EC"/>
    <w:rsid w:val="00E7714D"/>
    <w:rsid w:val="00E82B58"/>
    <w:rsid w:val="00E857E1"/>
    <w:rsid w:val="00E86B54"/>
    <w:rsid w:val="00E92240"/>
    <w:rsid w:val="00E9234A"/>
    <w:rsid w:val="00E9594C"/>
    <w:rsid w:val="00E96AA4"/>
    <w:rsid w:val="00EA11FE"/>
    <w:rsid w:val="00EA267D"/>
    <w:rsid w:val="00EA4141"/>
    <w:rsid w:val="00EA43AC"/>
    <w:rsid w:val="00EA60EC"/>
    <w:rsid w:val="00EA67E7"/>
    <w:rsid w:val="00EB02FE"/>
    <w:rsid w:val="00EB1010"/>
    <w:rsid w:val="00EB18B2"/>
    <w:rsid w:val="00EB4B25"/>
    <w:rsid w:val="00EC2A73"/>
    <w:rsid w:val="00EC2D3F"/>
    <w:rsid w:val="00EC4140"/>
    <w:rsid w:val="00EC5855"/>
    <w:rsid w:val="00EC5EEA"/>
    <w:rsid w:val="00EC65AC"/>
    <w:rsid w:val="00ED0A62"/>
    <w:rsid w:val="00ED1F99"/>
    <w:rsid w:val="00ED5417"/>
    <w:rsid w:val="00ED6075"/>
    <w:rsid w:val="00EE19B1"/>
    <w:rsid w:val="00EE20D2"/>
    <w:rsid w:val="00EE27D4"/>
    <w:rsid w:val="00EE3C26"/>
    <w:rsid w:val="00EE4B2C"/>
    <w:rsid w:val="00EF1F0F"/>
    <w:rsid w:val="00EF24BD"/>
    <w:rsid w:val="00EF4D4F"/>
    <w:rsid w:val="00EF506B"/>
    <w:rsid w:val="00F00DDC"/>
    <w:rsid w:val="00F00DEC"/>
    <w:rsid w:val="00F00EB6"/>
    <w:rsid w:val="00F033C6"/>
    <w:rsid w:val="00F054B3"/>
    <w:rsid w:val="00F07BE6"/>
    <w:rsid w:val="00F103E0"/>
    <w:rsid w:val="00F10F3A"/>
    <w:rsid w:val="00F13496"/>
    <w:rsid w:val="00F1368F"/>
    <w:rsid w:val="00F13E1A"/>
    <w:rsid w:val="00F162B8"/>
    <w:rsid w:val="00F16350"/>
    <w:rsid w:val="00F20492"/>
    <w:rsid w:val="00F2138B"/>
    <w:rsid w:val="00F213E9"/>
    <w:rsid w:val="00F24970"/>
    <w:rsid w:val="00F31787"/>
    <w:rsid w:val="00F31EC1"/>
    <w:rsid w:val="00F36876"/>
    <w:rsid w:val="00F3716D"/>
    <w:rsid w:val="00F371BD"/>
    <w:rsid w:val="00F4020E"/>
    <w:rsid w:val="00F40276"/>
    <w:rsid w:val="00F4307F"/>
    <w:rsid w:val="00F4328D"/>
    <w:rsid w:val="00F4528D"/>
    <w:rsid w:val="00F47AD6"/>
    <w:rsid w:val="00F529F4"/>
    <w:rsid w:val="00F52FA1"/>
    <w:rsid w:val="00F5638F"/>
    <w:rsid w:val="00F565F1"/>
    <w:rsid w:val="00F570EA"/>
    <w:rsid w:val="00F6272D"/>
    <w:rsid w:val="00F63AEB"/>
    <w:rsid w:val="00F650F5"/>
    <w:rsid w:val="00F653FB"/>
    <w:rsid w:val="00F66662"/>
    <w:rsid w:val="00F66902"/>
    <w:rsid w:val="00F675F9"/>
    <w:rsid w:val="00F73D92"/>
    <w:rsid w:val="00F7458C"/>
    <w:rsid w:val="00F75F38"/>
    <w:rsid w:val="00F8130D"/>
    <w:rsid w:val="00F81B4B"/>
    <w:rsid w:val="00F849A4"/>
    <w:rsid w:val="00F84D72"/>
    <w:rsid w:val="00F8659E"/>
    <w:rsid w:val="00F86D3A"/>
    <w:rsid w:val="00F87E43"/>
    <w:rsid w:val="00F9027F"/>
    <w:rsid w:val="00F93396"/>
    <w:rsid w:val="00F94F4F"/>
    <w:rsid w:val="00FA04AC"/>
    <w:rsid w:val="00FA4359"/>
    <w:rsid w:val="00FA4C09"/>
    <w:rsid w:val="00FA5CE9"/>
    <w:rsid w:val="00FA7A12"/>
    <w:rsid w:val="00FB1B0E"/>
    <w:rsid w:val="00FB2412"/>
    <w:rsid w:val="00FB7D1C"/>
    <w:rsid w:val="00FC2859"/>
    <w:rsid w:val="00FC4396"/>
    <w:rsid w:val="00FC7882"/>
    <w:rsid w:val="00FD6DC2"/>
    <w:rsid w:val="00FE13C0"/>
    <w:rsid w:val="00FE4B0E"/>
    <w:rsid w:val="00FE64FB"/>
    <w:rsid w:val="00FE7E23"/>
    <w:rsid w:val="00FF355C"/>
    <w:rsid w:val="00FF42D4"/>
    <w:rsid w:val="00FF4BB8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1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1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A9A49-5CBF-47BC-B49C-373C76DD7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591</TotalTime>
  <Pages>4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22</cp:revision>
  <cp:lastPrinted>1601-01-01T00:00:00Z</cp:lastPrinted>
  <dcterms:created xsi:type="dcterms:W3CDTF">2011-09-09T06:19:00Z</dcterms:created>
  <dcterms:modified xsi:type="dcterms:W3CDTF">2013-06-18T07:55:00Z</dcterms:modified>
</cp:coreProperties>
</file>