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FFF" w:rsidRDefault="00B36C06" w:rsidP="00614D6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服务器端</w:t>
      </w:r>
      <w:r w:rsidR="00614D65" w:rsidRPr="00614D65">
        <w:rPr>
          <w:rFonts w:hint="eastAsia"/>
          <w:b/>
          <w:sz w:val="32"/>
          <w:szCs w:val="32"/>
        </w:rPr>
        <w:t>框架部分性能测试</w:t>
      </w:r>
    </w:p>
    <w:p w:rsidR="00614D65" w:rsidRPr="00614D65" w:rsidRDefault="00614D65" w:rsidP="00614D65">
      <w:pPr>
        <w:pStyle w:val="ad"/>
        <w:numPr>
          <w:ilvl w:val="0"/>
          <w:numId w:val="33"/>
        </w:numPr>
        <w:ind w:firstLineChars="0"/>
        <w:rPr>
          <w:b/>
          <w:sz w:val="32"/>
          <w:szCs w:val="32"/>
        </w:rPr>
      </w:pPr>
      <w:r w:rsidRPr="00614D65">
        <w:rPr>
          <w:rFonts w:hint="eastAsia"/>
          <w:b/>
          <w:sz w:val="32"/>
          <w:szCs w:val="32"/>
        </w:rPr>
        <w:t>目标</w:t>
      </w:r>
      <w:r>
        <w:rPr>
          <w:rFonts w:hint="eastAsia"/>
          <w:b/>
          <w:sz w:val="32"/>
          <w:szCs w:val="32"/>
        </w:rPr>
        <w:t>和测试方案</w:t>
      </w:r>
    </w:p>
    <w:p w:rsidR="00614D65" w:rsidRDefault="00614D65" w:rsidP="00614D65">
      <w:pPr>
        <w:ind w:firstLine="420"/>
        <w:rPr>
          <w:szCs w:val="21"/>
        </w:rPr>
      </w:pPr>
      <w:r w:rsidRPr="00614D65">
        <w:rPr>
          <w:rFonts w:hint="eastAsia"/>
          <w:szCs w:val="21"/>
        </w:rPr>
        <w:t>本轮测试的目标是检验</w:t>
      </w:r>
      <w:r w:rsidR="00B05769" w:rsidRPr="006A720B">
        <w:rPr>
          <w:rFonts w:hint="eastAsia"/>
          <w:szCs w:val="21"/>
        </w:rPr>
        <w:t>服务器端</w:t>
      </w:r>
      <w:r w:rsidRPr="00614D65">
        <w:rPr>
          <w:rFonts w:hint="eastAsia"/>
          <w:szCs w:val="21"/>
        </w:rPr>
        <w:t>框架部分程序的稳定</w:t>
      </w:r>
      <w:r>
        <w:rPr>
          <w:rFonts w:hint="eastAsia"/>
          <w:szCs w:val="21"/>
        </w:rPr>
        <w:t>性、健壮性，以及系统的处理效率。因此，需要对框架部分进行两方面测试：并发处理能力、持久性测试。</w:t>
      </w:r>
    </w:p>
    <w:p w:rsidR="00614D65" w:rsidRDefault="00614D65" w:rsidP="00614D65">
      <w:pPr>
        <w:ind w:firstLine="420"/>
        <w:rPr>
          <w:szCs w:val="21"/>
        </w:rPr>
      </w:pPr>
      <w:r>
        <w:rPr>
          <w:rFonts w:hint="eastAsia"/>
          <w:szCs w:val="21"/>
        </w:rPr>
        <w:t>为达成以上测试目标，实施测试方案如下：</w:t>
      </w:r>
    </w:p>
    <w:p w:rsidR="00614D65" w:rsidRDefault="00614D65" w:rsidP="00614D65">
      <w:pPr>
        <w:ind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3695700" cy="2819400"/>
            <wp:effectExtent l="1905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D65" w:rsidRDefault="00614D65" w:rsidP="00614D65">
      <w:pPr>
        <w:ind w:firstLine="420"/>
        <w:rPr>
          <w:szCs w:val="21"/>
        </w:rPr>
      </w:pPr>
      <w:r w:rsidRPr="00614D65">
        <w:rPr>
          <w:rFonts w:hint="eastAsia"/>
          <w:b/>
          <w:szCs w:val="21"/>
        </w:rPr>
        <w:t>Watch Agent</w:t>
      </w:r>
      <w:r w:rsidRPr="00614D65">
        <w:rPr>
          <w:rFonts w:hint="eastAsia"/>
          <w:b/>
          <w:szCs w:val="21"/>
        </w:rPr>
        <w:t>：</w:t>
      </w:r>
      <w:r>
        <w:rPr>
          <w:rFonts w:hint="eastAsia"/>
          <w:szCs w:val="21"/>
        </w:rPr>
        <w:t>运行在服务器群组同一台物理机上，主要功能是定时收集服务器上的内存、带宽、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消耗数据。</w:t>
      </w:r>
    </w:p>
    <w:p w:rsidR="00614D65" w:rsidRDefault="00614D65" w:rsidP="00614D65">
      <w:pPr>
        <w:ind w:firstLine="420"/>
        <w:rPr>
          <w:szCs w:val="21"/>
        </w:rPr>
      </w:pPr>
      <w:r w:rsidRPr="00614D65">
        <w:rPr>
          <w:rFonts w:hint="eastAsia"/>
          <w:b/>
          <w:szCs w:val="21"/>
        </w:rPr>
        <w:t>Test Platform</w:t>
      </w:r>
      <w:r w:rsidRPr="00614D65">
        <w:rPr>
          <w:rFonts w:hint="eastAsia"/>
          <w:b/>
          <w:szCs w:val="21"/>
        </w:rPr>
        <w:t>：</w:t>
      </w:r>
      <w:r>
        <w:rPr>
          <w:rFonts w:hint="eastAsia"/>
          <w:szCs w:val="21"/>
        </w:rPr>
        <w:t>测试主控端，它具有以下几方面功能，对服务器群组进行测试；从</w:t>
      </w:r>
      <w:r>
        <w:rPr>
          <w:rFonts w:hint="eastAsia"/>
          <w:szCs w:val="21"/>
        </w:rPr>
        <w:t>Watch Agent</w:t>
      </w:r>
      <w:r>
        <w:rPr>
          <w:rFonts w:hint="eastAsia"/>
          <w:szCs w:val="21"/>
        </w:rPr>
        <w:t>端收集服务器群组运行过程中的数据；管理</w:t>
      </w:r>
      <w:r>
        <w:rPr>
          <w:rFonts w:hint="eastAsia"/>
          <w:szCs w:val="21"/>
        </w:rPr>
        <w:t>Test Agent</w:t>
      </w:r>
      <w:r>
        <w:rPr>
          <w:rFonts w:hint="eastAsia"/>
          <w:szCs w:val="21"/>
        </w:rPr>
        <w:t>。</w:t>
      </w:r>
    </w:p>
    <w:p w:rsidR="00614D65" w:rsidRDefault="00614D65" w:rsidP="00614D65">
      <w:pPr>
        <w:ind w:firstLine="420"/>
        <w:rPr>
          <w:szCs w:val="21"/>
        </w:rPr>
      </w:pPr>
      <w:r>
        <w:rPr>
          <w:rFonts w:hint="eastAsia"/>
          <w:szCs w:val="21"/>
        </w:rPr>
        <w:t>Test Agent</w:t>
      </w:r>
      <w:r>
        <w:rPr>
          <w:rFonts w:hint="eastAsia"/>
          <w:szCs w:val="21"/>
        </w:rPr>
        <w:t>：测试负载机，负责对目标服务器群组进行性能测试。</w:t>
      </w:r>
    </w:p>
    <w:p w:rsidR="00614D65" w:rsidRPr="00614D65" w:rsidRDefault="00614D65" w:rsidP="00614D65">
      <w:pPr>
        <w:ind w:firstLine="420"/>
        <w:rPr>
          <w:szCs w:val="21"/>
        </w:rPr>
      </w:pPr>
    </w:p>
    <w:p w:rsidR="00614D65" w:rsidRDefault="00614D65" w:rsidP="00614D65">
      <w:pPr>
        <w:pStyle w:val="ad"/>
        <w:numPr>
          <w:ilvl w:val="0"/>
          <w:numId w:val="33"/>
        </w:numPr>
        <w:ind w:firstLineChars="0"/>
        <w:rPr>
          <w:b/>
          <w:sz w:val="32"/>
          <w:szCs w:val="32"/>
        </w:rPr>
      </w:pPr>
      <w:r w:rsidRPr="00614D65">
        <w:rPr>
          <w:rFonts w:hint="eastAsia"/>
          <w:b/>
          <w:sz w:val="32"/>
          <w:szCs w:val="32"/>
        </w:rPr>
        <w:t>测试过程</w:t>
      </w:r>
    </w:p>
    <w:p w:rsidR="00614D65" w:rsidRPr="00614D65" w:rsidRDefault="00614D65" w:rsidP="00614D65">
      <w:pPr>
        <w:ind w:firstLine="420"/>
        <w:rPr>
          <w:szCs w:val="21"/>
        </w:rPr>
      </w:pPr>
      <w:r w:rsidRPr="00614D65">
        <w:rPr>
          <w:rFonts w:hint="eastAsia"/>
          <w:szCs w:val="21"/>
        </w:rPr>
        <w:t>服务器群组设备：</w:t>
      </w:r>
    </w:p>
    <w:p w:rsidR="00614D65" w:rsidRDefault="00614D65" w:rsidP="00614D65">
      <w:pPr>
        <w:pStyle w:val="ad"/>
        <w:ind w:left="720" w:firstLineChars="0" w:firstLine="0"/>
        <w:rPr>
          <w:szCs w:val="21"/>
        </w:rPr>
      </w:pPr>
      <w:r>
        <w:rPr>
          <w:rFonts w:hint="eastAsia"/>
          <w:szCs w:val="21"/>
        </w:rPr>
        <w:t>硬件：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Intel(R) Core(TM) 2 Duo E8400 @ 3.00GHZ</w:t>
      </w:r>
    </w:p>
    <w:p w:rsidR="00614D65" w:rsidRDefault="00614D65" w:rsidP="00614D65">
      <w:pPr>
        <w:pStyle w:val="ad"/>
        <w:ind w:left="720" w:firstLineChars="0" w:firstLine="0"/>
        <w:rPr>
          <w:szCs w:val="21"/>
        </w:rPr>
      </w:pP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内存：</w:t>
      </w:r>
      <w:r>
        <w:rPr>
          <w:rFonts w:hint="eastAsia"/>
          <w:szCs w:val="21"/>
        </w:rPr>
        <w:t>1.94GB</w:t>
      </w:r>
    </w:p>
    <w:p w:rsidR="00614D65" w:rsidRDefault="00614D65" w:rsidP="00614D65">
      <w:pPr>
        <w:pStyle w:val="ad"/>
        <w:ind w:left="720" w:firstLineChars="0" w:firstLine="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</w:t>
      </w:r>
      <w:r>
        <w:rPr>
          <w:rFonts w:hint="eastAsia"/>
          <w:szCs w:val="21"/>
        </w:rPr>
        <w:t>带宽：</w:t>
      </w:r>
      <w:r>
        <w:rPr>
          <w:rFonts w:hint="eastAsia"/>
          <w:szCs w:val="21"/>
        </w:rPr>
        <w:t>100MB</w:t>
      </w:r>
    </w:p>
    <w:p w:rsidR="00614D65" w:rsidRDefault="00614D65" w:rsidP="00614D65">
      <w:pPr>
        <w:rPr>
          <w:szCs w:val="21"/>
        </w:rPr>
      </w:pPr>
      <w:r>
        <w:rPr>
          <w:rFonts w:hint="eastAsia"/>
          <w:szCs w:val="21"/>
        </w:rPr>
        <w:tab/>
        <w:t xml:space="preserve">   </w:t>
      </w:r>
      <w:r>
        <w:rPr>
          <w:rFonts w:hint="eastAsia"/>
          <w:szCs w:val="21"/>
        </w:rPr>
        <w:t>软件：</w:t>
      </w:r>
      <w:r>
        <w:rPr>
          <w:rFonts w:hint="eastAsia"/>
          <w:szCs w:val="21"/>
        </w:rPr>
        <w:t>Microsoft Windows Server 2003 Enterprise Edition Service Pack 2</w:t>
      </w:r>
    </w:p>
    <w:p w:rsidR="00614D65" w:rsidRDefault="00614D65" w:rsidP="00614D65">
      <w:pPr>
        <w:rPr>
          <w:szCs w:val="21"/>
        </w:rPr>
      </w:pPr>
      <w:r>
        <w:rPr>
          <w:rFonts w:hint="eastAsia"/>
          <w:szCs w:val="21"/>
        </w:rPr>
        <w:tab/>
        <w:t xml:space="preserve">   </w:t>
      </w:r>
      <w:r>
        <w:rPr>
          <w:rFonts w:hint="eastAsia"/>
          <w:szCs w:val="21"/>
        </w:rPr>
        <w:t>地址：</w:t>
      </w:r>
      <w:r>
        <w:rPr>
          <w:rFonts w:hint="eastAsia"/>
          <w:szCs w:val="21"/>
        </w:rPr>
        <w:t>172.30.10.99</w:t>
      </w:r>
    </w:p>
    <w:p w:rsidR="00614D65" w:rsidRDefault="00614D65" w:rsidP="00614D65">
      <w:pPr>
        <w:rPr>
          <w:szCs w:val="21"/>
        </w:rPr>
      </w:pPr>
    </w:p>
    <w:p w:rsidR="00846142" w:rsidRPr="00846142" w:rsidRDefault="00846142" w:rsidP="00846142">
      <w:pPr>
        <w:pStyle w:val="ad"/>
        <w:numPr>
          <w:ilvl w:val="0"/>
          <w:numId w:val="34"/>
        </w:numPr>
        <w:ind w:firstLineChars="0"/>
        <w:rPr>
          <w:b/>
          <w:sz w:val="28"/>
          <w:szCs w:val="28"/>
        </w:rPr>
      </w:pPr>
      <w:r w:rsidRPr="00846142">
        <w:rPr>
          <w:rFonts w:hint="eastAsia"/>
          <w:b/>
          <w:sz w:val="28"/>
          <w:szCs w:val="28"/>
        </w:rPr>
        <w:t>并发测试</w:t>
      </w:r>
    </w:p>
    <w:p w:rsidR="00106FFF" w:rsidRDefault="00846142" w:rsidP="00846142">
      <w:pPr>
        <w:ind w:left="840"/>
      </w:pPr>
      <w:r w:rsidRPr="00846142">
        <w:rPr>
          <w:rFonts w:hint="eastAsia"/>
        </w:rPr>
        <w:t>Test Platform</w:t>
      </w:r>
      <w:r w:rsidRPr="00846142">
        <w:rPr>
          <w:rFonts w:hint="eastAsia"/>
        </w:rPr>
        <w:t>运行在：</w:t>
      </w:r>
      <w:r>
        <w:rPr>
          <w:rFonts w:hint="eastAsia"/>
        </w:rPr>
        <w:t>172.30.29.27</w:t>
      </w:r>
      <w:r>
        <w:rPr>
          <w:rFonts w:hint="eastAsia"/>
        </w:rPr>
        <w:t>，模拟用户量</w:t>
      </w:r>
      <w:r>
        <w:rPr>
          <w:rFonts w:hint="eastAsia"/>
        </w:rPr>
        <w:t>750</w:t>
      </w:r>
      <w:r>
        <w:rPr>
          <w:rFonts w:hint="eastAsia"/>
        </w:rPr>
        <w:t>人，帐号范围：</w:t>
      </w:r>
      <w:r>
        <w:rPr>
          <w:rFonts w:hint="eastAsia"/>
        </w:rPr>
        <w:t>Test_1</w:t>
      </w:r>
      <w:r>
        <w:rPr>
          <w:rFonts w:hint="eastAsia"/>
        </w:rPr>
        <w:t>到</w:t>
      </w:r>
      <w:r>
        <w:rPr>
          <w:rFonts w:hint="eastAsia"/>
        </w:rPr>
        <w:t>Test_750</w:t>
      </w:r>
    </w:p>
    <w:p w:rsidR="00846142" w:rsidRPr="00846142" w:rsidRDefault="00846142" w:rsidP="00846142">
      <w:pPr>
        <w:ind w:left="840"/>
      </w:pPr>
      <w:r w:rsidRPr="00846142">
        <w:rPr>
          <w:rFonts w:hint="eastAsia"/>
        </w:rPr>
        <w:t xml:space="preserve">Test </w:t>
      </w:r>
      <w:r>
        <w:rPr>
          <w:rFonts w:hint="eastAsia"/>
        </w:rPr>
        <w:t>Agent</w:t>
      </w:r>
      <w:r w:rsidRPr="00846142">
        <w:rPr>
          <w:rFonts w:hint="eastAsia"/>
        </w:rPr>
        <w:t>运行在：</w:t>
      </w:r>
      <w:r>
        <w:rPr>
          <w:rFonts w:hint="eastAsia"/>
        </w:rPr>
        <w:t>172.30.29.25</w:t>
      </w:r>
      <w:r>
        <w:rPr>
          <w:rFonts w:hint="eastAsia"/>
        </w:rPr>
        <w:t>，模拟用户量</w:t>
      </w:r>
      <w:r>
        <w:rPr>
          <w:rFonts w:hint="eastAsia"/>
        </w:rPr>
        <w:t>750</w:t>
      </w:r>
      <w:r>
        <w:rPr>
          <w:rFonts w:hint="eastAsia"/>
        </w:rPr>
        <w:t>人，帐号范围：</w:t>
      </w:r>
      <w:r>
        <w:rPr>
          <w:rFonts w:hint="eastAsia"/>
        </w:rPr>
        <w:t>Test_751</w:t>
      </w:r>
      <w:r>
        <w:rPr>
          <w:rFonts w:hint="eastAsia"/>
        </w:rPr>
        <w:t>到</w:t>
      </w:r>
      <w:r>
        <w:rPr>
          <w:rFonts w:hint="eastAsia"/>
        </w:rPr>
        <w:t>Test_150</w:t>
      </w:r>
    </w:p>
    <w:p w:rsidR="00106FFF" w:rsidRDefault="00846142" w:rsidP="00106FFF"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</w:p>
    <w:p w:rsidR="00846142" w:rsidRPr="00846142" w:rsidRDefault="00846142" w:rsidP="00846142">
      <w:pPr>
        <w:ind w:left="420" w:firstLine="420"/>
      </w:pPr>
      <w:r w:rsidRPr="00846142">
        <w:rPr>
          <w:rFonts w:hint="eastAsia"/>
        </w:rPr>
        <w:t>执行过程：</w:t>
      </w:r>
    </w:p>
    <w:p w:rsidR="00846142" w:rsidRDefault="00846142" w:rsidP="00106FFF"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>定期（间隔时间</w:t>
      </w:r>
      <w:r>
        <w:rPr>
          <w:rFonts w:hint="eastAsia"/>
        </w:rPr>
        <w:t>30</w:t>
      </w:r>
      <w:r>
        <w:rPr>
          <w:rFonts w:hint="eastAsia"/>
        </w:rPr>
        <w:t>秒一轮）</w:t>
      </w:r>
      <w:r w:rsidRPr="00846142">
        <w:rPr>
          <w:rFonts w:hint="eastAsia"/>
        </w:rPr>
        <w:t>向服务器群组</w:t>
      </w:r>
      <w:r>
        <w:rPr>
          <w:rFonts w:hint="eastAsia"/>
        </w:rPr>
        <w:t>执行以下操作：</w:t>
      </w:r>
    </w:p>
    <w:p w:rsidR="00846142" w:rsidRDefault="00846142" w:rsidP="00846142">
      <w:pPr>
        <w:pStyle w:val="ad"/>
        <w:numPr>
          <w:ilvl w:val="0"/>
          <w:numId w:val="35"/>
        </w:numPr>
        <w:ind w:firstLineChars="0"/>
      </w:pPr>
      <w:r>
        <w:rPr>
          <w:rFonts w:hint="eastAsia"/>
        </w:rPr>
        <w:lastRenderedPageBreak/>
        <w:t>向服务器群组发起网络连接。</w:t>
      </w:r>
    </w:p>
    <w:p w:rsidR="00846142" w:rsidRDefault="00846142" w:rsidP="00846142">
      <w:pPr>
        <w:pStyle w:val="ad"/>
        <w:numPr>
          <w:ilvl w:val="0"/>
          <w:numId w:val="35"/>
        </w:numPr>
        <w:ind w:firstLineChars="0"/>
      </w:pPr>
      <w:r>
        <w:rPr>
          <w:rFonts w:hint="eastAsia"/>
        </w:rPr>
        <w:t>连接成功后发起帐号身份认证请求。</w:t>
      </w:r>
    </w:p>
    <w:p w:rsidR="00846142" w:rsidRDefault="00846142" w:rsidP="00846142">
      <w:pPr>
        <w:pStyle w:val="ad"/>
        <w:numPr>
          <w:ilvl w:val="0"/>
          <w:numId w:val="35"/>
        </w:numPr>
        <w:ind w:firstLineChars="0"/>
      </w:pPr>
      <w:r>
        <w:rPr>
          <w:rFonts w:hint="eastAsia"/>
        </w:rPr>
        <w:t>持续时间：</w:t>
      </w:r>
      <w:r>
        <w:rPr>
          <w:rFonts w:hint="eastAsia"/>
        </w:rPr>
        <w:t>30</w:t>
      </w:r>
      <w:r>
        <w:rPr>
          <w:rFonts w:hint="eastAsia"/>
        </w:rPr>
        <w:t>分钟，共计</w:t>
      </w:r>
      <w:r>
        <w:rPr>
          <w:rFonts w:hint="eastAsia"/>
        </w:rPr>
        <w:t>52</w:t>
      </w:r>
      <w:r>
        <w:rPr>
          <w:rFonts w:hint="eastAsia"/>
        </w:rPr>
        <w:t>轮</w:t>
      </w:r>
    </w:p>
    <w:p w:rsidR="00846142" w:rsidRDefault="00846142" w:rsidP="00846142">
      <w:pPr>
        <w:pStyle w:val="ad"/>
        <w:ind w:left="1260" w:firstLineChars="0" w:firstLine="0"/>
      </w:pPr>
    </w:p>
    <w:p w:rsidR="00846142" w:rsidRPr="00846142" w:rsidRDefault="00846142" w:rsidP="00846142">
      <w:pPr>
        <w:ind w:left="840"/>
      </w:pPr>
      <w:r>
        <w:rPr>
          <w:rFonts w:hint="eastAsia"/>
        </w:rPr>
        <w:t>测试结果：</w:t>
      </w:r>
    </w:p>
    <w:p w:rsidR="00846142" w:rsidRDefault="00106FFF" w:rsidP="00106FFF">
      <w:pPr>
        <w:pStyle w:val="ad"/>
        <w:numPr>
          <w:ilvl w:val="0"/>
          <w:numId w:val="36"/>
        </w:numPr>
        <w:ind w:firstLineChars="0"/>
      </w:pPr>
      <w:r>
        <w:rPr>
          <w:rFonts w:hint="eastAsia"/>
        </w:rPr>
        <w:t>测试</w:t>
      </w:r>
      <w:r>
        <w:rPr>
          <w:rFonts w:hint="eastAsia"/>
        </w:rPr>
        <w:t>30</w:t>
      </w:r>
      <w:r>
        <w:rPr>
          <w:rFonts w:hint="eastAsia"/>
        </w:rPr>
        <w:t>分钟，测试过程中无错误发生。</w:t>
      </w:r>
    </w:p>
    <w:p w:rsidR="00106FFF" w:rsidRDefault="00846142" w:rsidP="00106FFF">
      <w:pPr>
        <w:pStyle w:val="ad"/>
        <w:numPr>
          <w:ilvl w:val="0"/>
          <w:numId w:val="36"/>
        </w:numPr>
        <w:ind w:firstLineChars="0"/>
      </w:pPr>
      <w:r>
        <w:rPr>
          <w:rFonts w:hint="eastAsia"/>
        </w:rPr>
        <w:t>服务器群组</w:t>
      </w:r>
      <w:r w:rsidR="00106FFF">
        <w:rPr>
          <w:rFonts w:hint="eastAsia"/>
        </w:rPr>
        <w:t>内存使用状况从虚拟内存</w:t>
      </w:r>
      <w:r w:rsidR="00106FFF" w:rsidRPr="0061494B">
        <w:rPr>
          <w:rFonts w:hint="eastAsia"/>
        </w:rPr>
        <w:t>445m</w:t>
      </w:r>
      <w:r w:rsidR="00106FFF">
        <w:rPr>
          <w:rFonts w:hint="eastAsia"/>
        </w:rPr>
        <w:t>，物理内存</w:t>
      </w:r>
      <w:r w:rsidR="00106FFF" w:rsidRPr="0061494B">
        <w:rPr>
          <w:rFonts w:hint="eastAsia"/>
        </w:rPr>
        <w:t>30m</w:t>
      </w:r>
      <w:r w:rsidR="00106FFF">
        <w:rPr>
          <w:rFonts w:hint="eastAsia"/>
        </w:rPr>
        <w:t>，共享内存</w:t>
      </w:r>
      <w:r w:rsidR="00106FFF" w:rsidRPr="0061494B">
        <w:rPr>
          <w:rFonts w:hint="eastAsia"/>
        </w:rPr>
        <w:t>2256</w:t>
      </w:r>
      <w:r w:rsidR="00106FFF">
        <w:rPr>
          <w:rFonts w:hint="eastAsia"/>
        </w:rPr>
        <w:t>,</w:t>
      </w:r>
      <w:r w:rsidR="00106FFF" w:rsidRPr="008827F7">
        <w:rPr>
          <w:rFonts w:hint="eastAsia"/>
        </w:rPr>
        <w:t xml:space="preserve"> </w:t>
      </w:r>
      <w:r w:rsidR="00106FFF">
        <w:rPr>
          <w:rFonts w:hint="eastAsia"/>
        </w:rPr>
        <w:t>占用物理内存</w:t>
      </w:r>
      <w:r w:rsidR="00106FFF" w:rsidRPr="0061494B">
        <w:rPr>
          <w:rFonts w:hint="eastAsia"/>
        </w:rPr>
        <w:t>1.8%</w:t>
      </w:r>
      <w:r w:rsidR="00106FFF">
        <w:rPr>
          <w:rFonts w:hint="eastAsia"/>
        </w:rPr>
        <w:t>上升到虚拟内存</w:t>
      </w:r>
      <w:r w:rsidR="00106FFF">
        <w:rPr>
          <w:rFonts w:hint="eastAsia"/>
        </w:rPr>
        <w:t>522</w:t>
      </w:r>
      <w:r w:rsidR="00106FFF" w:rsidRPr="008827F7">
        <w:rPr>
          <w:rFonts w:hint="eastAsia"/>
        </w:rPr>
        <w:t xml:space="preserve"> </w:t>
      </w:r>
      <w:r w:rsidR="00106FFF">
        <w:rPr>
          <w:rFonts w:hint="eastAsia"/>
        </w:rPr>
        <w:t>M</w:t>
      </w:r>
      <w:r w:rsidR="00106FFF">
        <w:rPr>
          <w:rFonts w:hint="eastAsia"/>
        </w:rPr>
        <w:t>，物理内存</w:t>
      </w:r>
      <w:r w:rsidR="00106FFF">
        <w:rPr>
          <w:rFonts w:hint="eastAsia"/>
        </w:rPr>
        <w:t>3</w:t>
      </w:r>
      <w:r w:rsidR="00106FFF" w:rsidRPr="0061494B">
        <w:rPr>
          <w:rFonts w:hint="eastAsia"/>
        </w:rPr>
        <w:t>30</w:t>
      </w:r>
      <w:r w:rsidR="00106FFF">
        <w:rPr>
          <w:rFonts w:hint="eastAsia"/>
        </w:rPr>
        <w:t>M</w:t>
      </w:r>
      <w:r w:rsidR="00106FFF">
        <w:rPr>
          <w:rFonts w:hint="eastAsia"/>
        </w:rPr>
        <w:t>，共享内存</w:t>
      </w:r>
      <w:r w:rsidR="00106FFF" w:rsidRPr="0061494B">
        <w:rPr>
          <w:rFonts w:hint="eastAsia"/>
        </w:rPr>
        <w:t>2324</w:t>
      </w:r>
      <w:r w:rsidR="00106FFF" w:rsidRPr="008827F7">
        <w:rPr>
          <w:rFonts w:hint="eastAsia"/>
        </w:rPr>
        <w:t xml:space="preserve"> </w:t>
      </w:r>
      <w:r w:rsidR="00106FFF">
        <w:rPr>
          <w:rFonts w:hint="eastAsia"/>
        </w:rPr>
        <w:t>M,</w:t>
      </w:r>
      <w:r w:rsidR="00106FFF" w:rsidRPr="008827F7">
        <w:rPr>
          <w:rFonts w:hint="eastAsia"/>
        </w:rPr>
        <w:t xml:space="preserve"> </w:t>
      </w:r>
      <w:r w:rsidR="00106FFF">
        <w:rPr>
          <w:rFonts w:hint="eastAsia"/>
        </w:rPr>
        <w:t>占用物理内存</w:t>
      </w:r>
      <w:r w:rsidR="00106FFF" w:rsidRPr="00CC7348">
        <w:t>%19.5</w:t>
      </w:r>
      <w:r w:rsidR="00106FFF">
        <w:rPr>
          <w:rFonts w:hint="eastAsia"/>
        </w:rPr>
        <w:t>,</w:t>
      </w:r>
      <w:r w:rsidR="00106FFF" w:rsidRPr="008827F7">
        <w:rPr>
          <w:rFonts w:hint="eastAsia"/>
        </w:rPr>
        <w:t xml:space="preserve"> </w:t>
      </w:r>
      <w:r w:rsidR="00106FFF">
        <w:rPr>
          <w:rFonts w:hint="eastAsia"/>
        </w:rPr>
        <w:t>CPU</w:t>
      </w:r>
      <w:r w:rsidR="00106FFF">
        <w:rPr>
          <w:rFonts w:hint="eastAsia"/>
        </w:rPr>
        <w:t>占用从</w:t>
      </w:r>
      <w:r w:rsidR="00106FFF">
        <w:rPr>
          <w:rFonts w:hint="eastAsia"/>
        </w:rPr>
        <w:t>0%</w:t>
      </w:r>
      <w:r w:rsidR="00106FFF">
        <w:rPr>
          <w:rFonts w:hint="eastAsia"/>
        </w:rPr>
        <w:t>上升到</w:t>
      </w:r>
      <w:r>
        <w:rPr>
          <w:rFonts w:hint="eastAsia"/>
        </w:rPr>
        <w:t>5</w:t>
      </w:r>
      <w:r w:rsidR="00106FFF">
        <w:rPr>
          <w:rFonts w:hint="eastAsia"/>
        </w:rPr>
        <w:t>0%</w:t>
      </w:r>
      <w:r w:rsidR="00106FFF">
        <w:rPr>
          <w:rFonts w:hint="eastAsia"/>
        </w:rPr>
        <w:t>左右。</w:t>
      </w:r>
    </w:p>
    <w:p w:rsidR="00846142" w:rsidRDefault="00846142" w:rsidP="00846142">
      <w:pPr>
        <w:ind w:left="840"/>
      </w:pPr>
    </w:p>
    <w:p w:rsidR="00106FFF" w:rsidRDefault="00846142" w:rsidP="00846142">
      <w:pPr>
        <w:ind w:left="840"/>
      </w:pPr>
      <w:r>
        <w:rPr>
          <w:rFonts w:hint="eastAsia"/>
        </w:rPr>
        <w:t>资源消耗统计</w:t>
      </w:r>
    </w:p>
    <w:tbl>
      <w:tblPr>
        <w:tblpPr w:leftFromText="180" w:rightFromText="180" w:vertAnchor="text" w:horzAnchor="margin" w:tblpXSpec="center" w:tblpY="99"/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86"/>
        <w:gridCol w:w="1362"/>
        <w:gridCol w:w="1362"/>
        <w:gridCol w:w="1363"/>
        <w:gridCol w:w="1559"/>
        <w:gridCol w:w="1089"/>
      </w:tblGrid>
      <w:tr w:rsidR="00846142" w:rsidTr="00846142">
        <w:trPr>
          <w:trHeight w:val="370"/>
        </w:trPr>
        <w:tc>
          <w:tcPr>
            <w:tcW w:w="886" w:type="dxa"/>
            <w:shd w:val="clear" w:color="auto" w:fill="BFBFBF"/>
          </w:tcPr>
          <w:p w:rsidR="00846142" w:rsidRPr="00CA3373" w:rsidRDefault="00846142" w:rsidP="00846142">
            <w:pPr>
              <w:jc w:val="center"/>
            </w:pPr>
            <w:r>
              <w:rPr>
                <w:rFonts w:hint="eastAsia"/>
              </w:rPr>
              <w:t>用户数</w:t>
            </w:r>
          </w:p>
        </w:tc>
        <w:tc>
          <w:tcPr>
            <w:tcW w:w="1362" w:type="dxa"/>
            <w:shd w:val="clear" w:color="auto" w:fill="BFBFBF"/>
          </w:tcPr>
          <w:p w:rsidR="00846142" w:rsidRPr="00CA3373" w:rsidRDefault="00846142" w:rsidP="00846142">
            <w:pPr>
              <w:jc w:val="center"/>
            </w:pPr>
            <w:r>
              <w:rPr>
                <w:rFonts w:hint="eastAsia"/>
              </w:rPr>
              <w:t>虚拟内存</w:t>
            </w:r>
            <w:r>
              <w:rPr>
                <w:rFonts w:hint="eastAsia"/>
              </w:rPr>
              <w:t>(MB)</w:t>
            </w:r>
          </w:p>
        </w:tc>
        <w:tc>
          <w:tcPr>
            <w:tcW w:w="1362" w:type="dxa"/>
            <w:shd w:val="clear" w:color="auto" w:fill="BFBFBF"/>
          </w:tcPr>
          <w:p w:rsidR="00846142" w:rsidRDefault="00846142" w:rsidP="00846142">
            <w:pPr>
              <w:jc w:val="center"/>
            </w:pPr>
            <w:r>
              <w:rPr>
                <w:rFonts w:hint="eastAsia"/>
              </w:rPr>
              <w:t>物理内存</w:t>
            </w:r>
            <w:r>
              <w:rPr>
                <w:rFonts w:hint="eastAsia"/>
              </w:rPr>
              <w:t>(MB)</w:t>
            </w:r>
          </w:p>
        </w:tc>
        <w:tc>
          <w:tcPr>
            <w:tcW w:w="1363" w:type="dxa"/>
            <w:shd w:val="clear" w:color="auto" w:fill="BFBFBF"/>
          </w:tcPr>
          <w:p w:rsidR="00846142" w:rsidRDefault="00846142" w:rsidP="00846142">
            <w:pPr>
              <w:jc w:val="center"/>
            </w:pPr>
            <w:r>
              <w:rPr>
                <w:rFonts w:hint="eastAsia"/>
              </w:rPr>
              <w:t>共享内存</w:t>
            </w:r>
            <w:r>
              <w:rPr>
                <w:rFonts w:hint="eastAsia"/>
              </w:rPr>
              <w:t>(MB)</w:t>
            </w:r>
          </w:p>
        </w:tc>
        <w:tc>
          <w:tcPr>
            <w:tcW w:w="1559" w:type="dxa"/>
            <w:shd w:val="clear" w:color="auto" w:fill="BFBFBF"/>
          </w:tcPr>
          <w:p w:rsidR="00846142" w:rsidRDefault="00846142" w:rsidP="00846142">
            <w:pPr>
              <w:jc w:val="center"/>
            </w:pPr>
            <w:r>
              <w:rPr>
                <w:rFonts w:hint="eastAsia"/>
              </w:rPr>
              <w:t>物理内存占用</w:t>
            </w:r>
            <w:r>
              <w:rPr>
                <w:rFonts w:hint="eastAsia"/>
              </w:rPr>
              <w:t>(%)</w:t>
            </w:r>
          </w:p>
        </w:tc>
        <w:tc>
          <w:tcPr>
            <w:tcW w:w="1089" w:type="dxa"/>
            <w:shd w:val="clear" w:color="auto" w:fill="BFBFBF"/>
          </w:tcPr>
          <w:p w:rsidR="00846142" w:rsidRDefault="00846142" w:rsidP="00846142">
            <w:pPr>
              <w:jc w:val="center"/>
            </w:pPr>
            <w:r>
              <w:rPr>
                <w:rFonts w:hint="eastAsia"/>
              </w:rPr>
              <w:t>CPU</w:t>
            </w:r>
          </w:p>
          <w:p w:rsidR="00846142" w:rsidRDefault="00846142" w:rsidP="00846142">
            <w:pPr>
              <w:jc w:val="center"/>
            </w:pPr>
            <w:r>
              <w:rPr>
                <w:rFonts w:hint="eastAsia"/>
              </w:rPr>
              <w:t>(%)</w:t>
            </w:r>
          </w:p>
        </w:tc>
      </w:tr>
      <w:tr w:rsidR="00846142" w:rsidTr="00846142">
        <w:trPr>
          <w:trHeight w:val="370"/>
        </w:trPr>
        <w:tc>
          <w:tcPr>
            <w:tcW w:w="886" w:type="dxa"/>
          </w:tcPr>
          <w:p w:rsidR="00846142" w:rsidRDefault="00846142" w:rsidP="00DA0033">
            <w:r w:rsidRPr="00CA3373">
              <w:t>500</w:t>
            </w:r>
          </w:p>
        </w:tc>
        <w:tc>
          <w:tcPr>
            <w:tcW w:w="1362" w:type="dxa"/>
          </w:tcPr>
          <w:p w:rsidR="00846142" w:rsidRDefault="00846142" w:rsidP="00DA0033">
            <w:r w:rsidRPr="00CA3373">
              <w:rPr>
                <w:rFonts w:hint="eastAsia"/>
              </w:rPr>
              <w:t>461</w:t>
            </w:r>
          </w:p>
        </w:tc>
        <w:tc>
          <w:tcPr>
            <w:tcW w:w="1362" w:type="dxa"/>
          </w:tcPr>
          <w:p w:rsidR="00846142" w:rsidRDefault="00846142" w:rsidP="00DA0033">
            <w:r>
              <w:rPr>
                <w:rFonts w:hint="eastAsia"/>
              </w:rPr>
              <w:t>160</w:t>
            </w:r>
          </w:p>
        </w:tc>
        <w:tc>
          <w:tcPr>
            <w:tcW w:w="1363" w:type="dxa"/>
          </w:tcPr>
          <w:p w:rsidR="00846142" w:rsidRDefault="00846142" w:rsidP="00DA0033">
            <w:r>
              <w:rPr>
                <w:rFonts w:hint="eastAsia"/>
              </w:rPr>
              <w:t>2296</w:t>
            </w:r>
          </w:p>
        </w:tc>
        <w:tc>
          <w:tcPr>
            <w:tcW w:w="1559" w:type="dxa"/>
          </w:tcPr>
          <w:p w:rsidR="00846142" w:rsidRDefault="00846142" w:rsidP="00DA0033">
            <w:r>
              <w:rPr>
                <w:rFonts w:hint="eastAsia"/>
              </w:rPr>
              <w:t>8.6</w:t>
            </w:r>
          </w:p>
        </w:tc>
        <w:tc>
          <w:tcPr>
            <w:tcW w:w="1089" w:type="dxa"/>
          </w:tcPr>
          <w:p w:rsidR="00846142" w:rsidRDefault="00846142" w:rsidP="00DA0033">
            <w:r>
              <w:rPr>
                <w:rFonts w:hint="eastAsia"/>
              </w:rPr>
              <w:t>49-56.4</w:t>
            </w:r>
          </w:p>
        </w:tc>
      </w:tr>
      <w:tr w:rsidR="00846142" w:rsidTr="00846142">
        <w:trPr>
          <w:trHeight w:val="370"/>
        </w:trPr>
        <w:tc>
          <w:tcPr>
            <w:tcW w:w="886" w:type="dxa"/>
          </w:tcPr>
          <w:p w:rsidR="00846142" w:rsidRDefault="00846142" w:rsidP="00DA0033">
            <w:r>
              <w:rPr>
                <w:rFonts w:hint="eastAsia"/>
              </w:rPr>
              <w:t>1000</w:t>
            </w:r>
          </w:p>
        </w:tc>
        <w:tc>
          <w:tcPr>
            <w:tcW w:w="1362" w:type="dxa"/>
          </w:tcPr>
          <w:p w:rsidR="00846142" w:rsidRDefault="00846142" w:rsidP="00DA0033">
            <w:r>
              <w:rPr>
                <w:rFonts w:hint="eastAsia"/>
              </w:rPr>
              <w:t>487</w:t>
            </w:r>
          </w:p>
        </w:tc>
        <w:tc>
          <w:tcPr>
            <w:tcW w:w="1362" w:type="dxa"/>
          </w:tcPr>
          <w:p w:rsidR="00846142" w:rsidRDefault="00846142" w:rsidP="00DA0033">
            <w:r>
              <w:rPr>
                <w:rFonts w:hint="eastAsia"/>
              </w:rPr>
              <w:t>312</w:t>
            </w:r>
          </w:p>
        </w:tc>
        <w:tc>
          <w:tcPr>
            <w:tcW w:w="1363" w:type="dxa"/>
          </w:tcPr>
          <w:p w:rsidR="00846142" w:rsidRDefault="00846142" w:rsidP="00DA0033">
            <w:r>
              <w:rPr>
                <w:rFonts w:hint="eastAsia"/>
              </w:rPr>
              <w:t>2300</w:t>
            </w:r>
          </w:p>
        </w:tc>
        <w:tc>
          <w:tcPr>
            <w:tcW w:w="1559" w:type="dxa"/>
          </w:tcPr>
          <w:p w:rsidR="00846142" w:rsidRDefault="00846142" w:rsidP="00DA0033">
            <w:r>
              <w:rPr>
                <w:rFonts w:hint="eastAsia"/>
              </w:rPr>
              <w:t>18.3</w:t>
            </w:r>
          </w:p>
        </w:tc>
        <w:tc>
          <w:tcPr>
            <w:tcW w:w="1089" w:type="dxa"/>
          </w:tcPr>
          <w:p w:rsidR="00846142" w:rsidRDefault="00846142" w:rsidP="00DA0033">
            <w:r>
              <w:rPr>
                <w:rFonts w:hint="eastAsia"/>
              </w:rPr>
              <w:t>63.9%-70</w:t>
            </w:r>
          </w:p>
        </w:tc>
      </w:tr>
      <w:tr w:rsidR="00846142" w:rsidTr="00846142">
        <w:trPr>
          <w:trHeight w:val="370"/>
        </w:trPr>
        <w:tc>
          <w:tcPr>
            <w:tcW w:w="886" w:type="dxa"/>
          </w:tcPr>
          <w:p w:rsidR="00846142" w:rsidRDefault="00846142" w:rsidP="00DA0033">
            <w:r>
              <w:rPr>
                <w:rFonts w:hint="eastAsia"/>
              </w:rPr>
              <w:t>1500</w:t>
            </w:r>
          </w:p>
        </w:tc>
        <w:tc>
          <w:tcPr>
            <w:tcW w:w="1362" w:type="dxa"/>
          </w:tcPr>
          <w:p w:rsidR="00846142" w:rsidRDefault="00846142" w:rsidP="00DA0033">
            <w:r>
              <w:rPr>
                <w:rFonts w:hint="eastAsia"/>
              </w:rPr>
              <w:t>487</w:t>
            </w:r>
          </w:p>
        </w:tc>
        <w:tc>
          <w:tcPr>
            <w:tcW w:w="1362" w:type="dxa"/>
          </w:tcPr>
          <w:p w:rsidR="00846142" w:rsidRDefault="00846142" w:rsidP="00DA0033">
            <w:r>
              <w:rPr>
                <w:rFonts w:hint="eastAsia"/>
              </w:rPr>
              <w:t>314</w:t>
            </w:r>
          </w:p>
        </w:tc>
        <w:tc>
          <w:tcPr>
            <w:tcW w:w="1363" w:type="dxa"/>
          </w:tcPr>
          <w:p w:rsidR="00846142" w:rsidRDefault="00846142" w:rsidP="00DA0033">
            <w:r>
              <w:rPr>
                <w:rFonts w:hint="eastAsia"/>
              </w:rPr>
              <w:t>2300</w:t>
            </w:r>
          </w:p>
        </w:tc>
        <w:tc>
          <w:tcPr>
            <w:tcW w:w="1559" w:type="dxa"/>
          </w:tcPr>
          <w:p w:rsidR="00846142" w:rsidRDefault="00846142" w:rsidP="00DA0033">
            <w:r>
              <w:rPr>
                <w:rFonts w:hint="eastAsia"/>
              </w:rPr>
              <w:t>18.6</w:t>
            </w:r>
          </w:p>
        </w:tc>
        <w:tc>
          <w:tcPr>
            <w:tcW w:w="1089" w:type="dxa"/>
          </w:tcPr>
          <w:p w:rsidR="00846142" w:rsidRDefault="00846142" w:rsidP="00DA0033">
            <w:r>
              <w:rPr>
                <w:rFonts w:hint="eastAsia"/>
              </w:rPr>
              <w:t>77-67</w:t>
            </w:r>
          </w:p>
        </w:tc>
      </w:tr>
    </w:tbl>
    <w:p w:rsidR="00106FFF" w:rsidRDefault="00106FFF" w:rsidP="00106FFF"/>
    <w:p w:rsidR="00106FFF" w:rsidRDefault="00106FFF" w:rsidP="00106FFF">
      <w:pPr>
        <w:rPr>
          <w:b/>
        </w:rPr>
      </w:pPr>
    </w:p>
    <w:p w:rsidR="00106FFF" w:rsidRDefault="00106FFF" w:rsidP="00106FFF">
      <w:pPr>
        <w:rPr>
          <w:b/>
        </w:rPr>
      </w:pPr>
    </w:p>
    <w:p w:rsidR="00106FFF" w:rsidRDefault="00106FFF" w:rsidP="00106FFF"/>
    <w:p w:rsidR="00DB0110" w:rsidRDefault="00DB0110" w:rsidP="00106FFF">
      <w:pPr>
        <w:rPr>
          <w:szCs w:val="21"/>
        </w:rPr>
      </w:pPr>
    </w:p>
    <w:p w:rsidR="00846142" w:rsidRDefault="00846142" w:rsidP="00106FFF">
      <w:pPr>
        <w:rPr>
          <w:szCs w:val="21"/>
        </w:rPr>
      </w:pPr>
    </w:p>
    <w:p w:rsidR="00846142" w:rsidRDefault="00846142" w:rsidP="00106FFF">
      <w:pPr>
        <w:rPr>
          <w:szCs w:val="21"/>
        </w:rPr>
      </w:pPr>
    </w:p>
    <w:p w:rsidR="00846142" w:rsidRDefault="00846142" w:rsidP="00106F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响应时间统计（单位：毫秒）</w:t>
      </w:r>
    </w:p>
    <w:tbl>
      <w:tblPr>
        <w:tblStyle w:val="ac"/>
        <w:tblW w:w="0" w:type="auto"/>
        <w:jc w:val="center"/>
        <w:tblLook w:val="04A0"/>
      </w:tblPr>
      <w:tblGrid>
        <w:gridCol w:w="1589"/>
        <w:gridCol w:w="2125"/>
        <w:gridCol w:w="1857"/>
        <w:gridCol w:w="1857"/>
      </w:tblGrid>
      <w:tr w:rsidR="00846142" w:rsidTr="00846142">
        <w:trPr>
          <w:jc w:val="center"/>
        </w:trPr>
        <w:tc>
          <w:tcPr>
            <w:tcW w:w="1589" w:type="dxa"/>
            <w:tcBorders>
              <w:bottom w:val="single" w:sz="4" w:space="0" w:color="000000" w:themeColor="text1"/>
            </w:tcBorders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行为</w:t>
            </w:r>
          </w:p>
        </w:tc>
        <w:tc>
          <w:tcPr>
            <w:tcW w:w="2125" w:type="dxa"/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500</w:t>
            </w:r>
            <w:r w:rsidRPr="00846142">
              <w:rPr>
                <w:rFonts w:hint="eastAsia"/>
                <w:b/>
                <w:szCs w:val="21"/>
              </w:rPr>
              <w:t>（个）</w:t>
            </w:r>
          </w:p>
        </w:tc>
        <w:tc>
          <w:tcPr>
            <w:tcW w:w="1857" w:type="dxa"/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1000</w:t>
            </w:r>
            <w:r w:rsidRPr="00846142">
              <w:rPr>
                <w:rFonts w:hint="eastAsia"/>
                <w:b/>
                <w:szCs w:val="21"/>
              </w:rPr>
              <w:t>（个）</w:t>
            </w:r>
          </w:p>
        </w:tc>
        <w:tc>
          <w:tcPr>
            <w:tcW w:w="1857" w:type="dxa"/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1500</w:t>
            </w:r>
            <w:r w:rsidRPr="00846142">
              <w:rPr>
                <w:rFonts w:hint="eastAsia"/>
                <w:b/>
                <w:szCs w:val="21"/>
              </w:rPr>
              <w:t>（个）</w:t>
            </w:r>
          </w:p>
        </w:tc>
      </w:tr>
      <w:tr w:rsidR="00846142" w:rsidTr="00846142">
        <w:trPr>
          <w:jc w:val="center"/>
        </w:trPr>
        <w:tc>
          <w:tcPr>
            <w:tcW w:w="1589" w:type="dxa"/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网络连接</w:t>
            </w:r>
          </w:p>
        </w:tc>
        <w:tc>
          <w:tcPr>
            <w:tcW w:w="2125" w:type="dxa"/>
          </w:tcPr>
          <w:p w:rsidR="00846142" w:rsidRDefault="00846142" w:rsidP="00106F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150</w:t>
            </w:r>
          </w:p>
        </w:tc>
        <w:tc>
          <w:tcPr>
            <w:tcW w:w="1857" w:type="dxa"/>
          </w:tcPr>
          <w:p w:rsidR="00846142" w:rsidRDefault="00846142" w:rsidP="00106F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220</w:t>
            </w:r>
          </w:p>
        </w:tc>
        <w:tc>
          <w:tcPr>
            <w:tcW w:w="1857" w:type="dxa"/>
          </w:tcPr>
          <w:p w:rsidR="00846142" w:rsidRDefault="00846142" w:rsidP="00106F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306</w:t>
            </w:r>
          </w:p>
        </w:tc>
      </w:tr>
      <w:tr w:rsidR="00846142" w:rsidTr="00846142">
        <w:trPr>
          <w:jc w:val="center"/>
        </w:trPr>
        <w:tc>
          <w:tcPr>
            <w:tcW w:w="1589" w:type="dxa"/>
            <w:shd w:val="clear" w:color="auto" w:fill="808080" w:themeFill="background1" w:themeFillShade="80"/>
          </w:tcPr>
          <w:p w:rsidR="00846142" w:rsidRPr="00846142" w:rsidRDefault="00846142" w:rsidP="00106FFF">
            <w:pPr>
              <w:rPr>
                <w:b/>
                <w:szCs w:val="21"/>
              </w:rPr>
            </w:pPr>
            <w:r w:rsidRPr="00846142">
              <w:rPr>
                <w:rFonts w:hint="eastAsia"/>
                <w:b/>
                <w:szCs w:val="21"/>
              </w:rPr>
              <w:t>帐号认证</w:t>
            </w:r>
          </w:p>
        </w:tc>
        <w:tc>
          <w:tcPr>
            <w:tcW w:w="2125" w:type="dxa"/>
          </w:tcPr>
          <w:p w:rsidR="00846142" w:rsidRDefault="00846142" w:rsidP="008461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210</w:t>
            </w:r>
          </w:p>
        </w:tc>
        <w:tc>
          <w:tcPr>
            <w:tcW w:w="1857" w:type="dxa"/>
          </w:tcPr>
          <w:p w:rsidR="00846142" w:rsidRDefault="00846142" w:rsidP="00106F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  <w:tc>
          <w:tcPr>
            <w:tcW w:w="1857" w:type="dxa"/>
          </w:tcPr>
          <w:p w:rsidR="00846142" w:rsidRDefault="00846142" w:rsidP="00106F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340</w:t>
            </w:r>
          </w:p>
        </w:tc>
      </w:tr>
    </w:tbl>
    <w:p w:rsidR="00846142" w:rsidRDefault="00846142" w:rsidP="00106FFF">
      <w:pPr>
        <w:rPr>
          <w:szCs w:val="21"/>
        </w:rPr>
      </w:pPr>
    </w:p>
    <w:p w:rsidR="00846142" w:rsidRDefault="00846142" w:rsidP="00106F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结论：</w:t>
      </w:r>
    </w:p>
    <w:p w:rsidR="00846142" w:rsidRPr="00846142" w:rsidRDefault="00846142" w:rsidP="00846142">
      <w:pPr>
        <w:pStyle w:val="ad"/>
        <w:numPr>
          <w:ilvl w:val="0"/>
          <w:numId w:val="37"/>
        </w:numPr>
        <w:ind w:firstLineChars="0"/>
        <w:rPr>
          <w:szCs w:val="21"/>
        </w:rPr>
      </w:pPr>
      <w:r w:rsidRPr="00846142">
        <w:rPr>
          <w:rFonts w:hint="eastAsia"/>
          <w:szCs w:val="21"/>
        </w:rPr>
        <w:t>运行过程，服务器执行情况表现良好，能满足</w:t>
      </w:r>
      <w:r w:rsidRPr="00846142">
        <w:rPr>
          <w:rFonts w:hint="eastAsia"/>
          <w:szCs w:val="21"/>
        </w:rPr>
        <w:t>1500</w:t>
      </w:r>
      <w:r w:rsidRPr="00846142">
        <w:rPr>
          <w:rFonts w:hint="eastAsia"/>
          <w:szCs w:val="21"/>
        </w:rPr>
        <w:t>人同时并发处理。</w:t>
      </w:r>
    </w:p>
    <w:p w:rsidR="00846142" w:rsidRDefault="00846142" w:rsidP="00846142">
      <w:pPr>
        <w:pStyle w:val="ad"/>
        <w:numPr>
          <w:ilvl w:val="0"/>
          <w:numId w:val="37"/>
        </w:numPr>
        <w:ind w:firstLineChars="0"/>
        <w:rPr>
          <w:szCs w:val="21"/>
        </w:rPr>
      </w:pPr>
      <w:r>
        <w:rPr>
          <w:rFonts w:hint="eastAsia"/>
          <w:szCs w:val="21"/>
        </w:rPr>
        <w:t>由于测试执行条件限制，如果各个服务器模块运行在同一台物理机上，如果在真实部署环境下，可以预期性能可以略有提升。</w:t>
      </w:r>
    </w:p>
    <w:p w:rsidR="00846142" w:rsidRDefault="00846142" w:rsidP="00846142">
      <w:pPr>
        <w:rPr>
          <w:szCs w:val="21"/>
        </w:rPr>
      </w:pPr>
    </w:p>
    <w:p w:rsidR="00846142" w:rsidRDefault="00846142" w:rsidP="00846142">
      <w:pPr>
        <w:pStyle w:val="ad"/>
        <w:numPr>
          <w:ilvl w:val="0"/>
          <w:numId w:val="34"/>
        </w:numPr>
        <w:ind w:firstLineChars="0"/>
        <w:rPr>
          <w:b/>
          <w:sz w:val="28"/>
          <w:szCs w:val="28"/>
        </w:rPr>
      </w:pPr>
      <w:r w:rsidRPr="00846142">
        <w:rPr>
          <w:rFonts w:hint="eastAsia"/>
          <w:b/>
          <w:sz w:val="28"/>
          <w:szCs w:val="28"/>
        </w:rPr>
        <w:t>稳定性测试</w:t>
      </w:r>
    </w:p>
    <w:p w:rsidR="00846142" w:rsidRDefault="00846142" w:rsidP="00846142">
      <w:pPr>
        <w:pStyle w:val="ad"/>
        <w:ind w:left="840" w:firstLineChars="0" w:firstLine="0"/>
      </w:pPr>
      <w:r w:rsidRPr="00846142">
        <w:rPr>
          <w:rFonts w:hint="eastAsia"/>
        </w:rPr>
        <w:t>Test Platform</w:t>
      </w:r>
      <w:r w:rsidRPr="00846142">
        <w:rPr>
          <w:rFonts w:hint="eastAsia"/>
        </w:rPr>
        <w:t>运行在：</w:t>
      </w:r>
      <w:r>
        <w:rPr>
          <w:rFonts w:hint="eastAsia"/>
        </w:rPr>
        <w:t>172.30.29.27</w:t>
      </w:r>
      <w:r>
        <w:rPr>
          <w:rFonts w:hint="eastAsia"/>
        </w:rPr>
        <w:t>，模拟用户量</w:t>
      </w:r>
      <w:r>
        <w:rPr>
          <w:rFonts w:hint="eastAsia"/>
        </w:rPr>
        <w:t>750</w:t>
      </w:r>
      <w:r>
        <w:rPr>
          <w:rFonts w:hint="eastAsia"/>
        </w:rPr>
        <w:t>人，帐号范围：</w:t>
      </w:r>
      <w:r>
        <w:rPr>
          <w:rFonts w:hint="eastAsia"/>
        </w:rPr>
        <w:t>Test_1</w:t>
      </w:r>
      <w:r>
        <w:rPr>
          <w:rFonts w:hint="eastAsia"/>
        </w:rPr>
        <w:t>到</w:t>
      </w:r>
      <w:r>
        <w:rPr>
          <w:rFonts w:hint="eastAsia"/>
        </w:rPr>
        <w:t>Test_750</w:t>
      </w:r>
    </w:p>
    <w:p w:rsidR="00846142" w:rsidRPr="00846142" w:rsidRDefault="00846142" w:rsidP="00846142">
      <w:pPr>
        <w:pStyle w:val="ad"/>
        <w:ind w:left="840" w:firstLineChars="0" w:firstLine="0"/>
      </w:pPr>
      <w:r w:rsidRPr="00846142">
        <w:rPr>
          <w:rFonts w:hint="eastAsia"/>
        </w:rPr>
        <w:t xml:space="preserve">Test </w:t>
      </w:r>
      <w:r>
        <w:rPr>
          <w:rFonts w:hint="eastAsia"/>
        </w:rPr>
        <w:t>Agent</w:t>
      </w:r>
      <w:r w:rsidRPr="00846142">
        <w:rPr>
          <w:rFonts w:hint="eastAsia"/>
        </w:rPr>
        <w:t>运行在：</w:t>
      </w:r>
      <w:r>
        <w:rPr>
          <w:rFonts w:hint="eastAsia"/>
        </w:rPr>
        <w:t>172.30.29.25</w:t>
      </w:r>
      <w:r>
        <w:rPr>
          <w:rFonts w:hint="eastAsia"/>
        </w:rPr>
        <w:t>，模拟用户量</w:t>
      </w:r>
      <w:r>
        <w:rPr>
          <w:rFonts w:hint="eastAsia"/>
        </w:rPr>
        <w:t>750</w:t>
      </w:r>
      <w:r>
        <w:rPr>
          <w:rFonts w:hint="eastAsia"/>
        </w:rPr>
        <w:t>人，帐号范围：</w:t>
      </w:r>
      <w:r>
        <w:rPr>
          <w:rFonts w:hint="eastAsia"/>
        </w:rPr>
        <w:t>Test_751</w:t>
      </w:r>
      <w:r>
        <w:rPr>
          <w:rFonts w:hint="eastAsia"/>
        </w:rPr>
        <w:t>到</w:t>
      </w:r>
      <w:r>
        <w:rPr>
          <w:rFonts w:hint="eastAsia"/>
        </w:rPr>
        <w:t>Test_150</w:t>
      </w:r>
    </w:p>
    <w:p w:rsidR="00846142" w:rsidRDefault="00846142" w:rsidP="00846142">
      <w:pPr>
        <w:ind w:left="420" w:firstLine="420"/>
      </w:pPr>
    </w:p>
    <w:p w:rsidR="00846142" w:rsidRPr="00846142" w:rsidRDefault="00846142" w:rsidP="00846142">
      <w:pPr>
        <w:ind w:left="420" w:firstLine="420"/>
      </w:pPr>
      <w:r w:rsidRPr="00846142">
        <w:rPr>
          <w:rFonts w:hint="eastAsia"/>
        </w:rPr>
        <w:t>执行过程：</w:t>
      </w:r>
    </w:p>
    <w:p w:rsidR="00846142" w:rsidRPr="00846142" w:rsidRDefault="00846142" w:rsidP="00846142">
      <w:pPr>
        <w:pStyle w:val="ad"/>
        <w:numPr>
          <w:ilvl w:val="0"/>
          <w:numId w:val="38"/>
        </w:numPr>
        <w:ind w:firstLineChars="0"/>
        <w:rPr>
          <w:b/>
          <w:szCs w:val="21"/>
        </w:rPr>
      </w:pPr>
      <w:r w:rsidRPr="00846142">
        <w:rPr>
          <w:rFonts w:hint="eastAsia"/>
          <w:szCs w:val="21"/>
        </w:rPr>
        <w:t>向服务器群组发起网络连接。</w:t>
      </w:r>
    </w:p>
    <w:p w:rsidR="00846142" w:rsidRDefault="00846142" w:rsidP="00846142">
      <w:pPr>
        <w:pStyle w:val="ad"/>
        <w:numPr>
          <w:ilvl w:val="0"/>
          <w:numId w:val="38"/>
        </w:numPr>
        <w:ind w:firstLineChars="0"/>
      </w:pPr>
      <w:r>
        <w:rPr>
          <w:rFonts w:hint="eastAsia"/>
        </w:rPr>
        <w:t>连接成功后发起帐号身份认证请求。</w:t>
      </w:r>
    </w:p>
    <w:p w:rsidR="00846142" w:rsidRPr="00846142" w:rsidRDefault="00846142" w:rsidP="00846142">
      <w:pPr>
        <w:pStyle w:val="ad"/>
        <w:numPr>
          <w:ilvl w:val="0"/>
          <w:numId w:val="38"/>
        </w:numPr>
        <w:ind w:firstLineChars="0"/>
        <w:rPr>
          <w:szCs w:val="21"/>
        </w:rPr>
      </w:pPr>
      <w:r w:rsidRPr="00846142">
        <w:rPr>
          <w:rFonts w:hint="eastAsia"/>
          <w:szCs w:val="21"/>
        </w:rPr>
        <w:t>模拟用户选定角色，进入游戏</w:t>
      </w:r>
    </w:p>
    <w:p w:rsidR="00846142" w:rsidRDefault="00846142" w:rsidP="00846142">
      <w:pPr>
        <w:pStyle w:val="ad"/>
        <w:numPr>
          <w:ilvl w:val="0"/>
          <w:numId w:val="38"/>
        </w:numPr>
        <w:ind w:firstLineChars="0"/>
        <w:rPr>
          <w:szCs w:val="21"/>
        </w:rPr>
      </w:pPr>
      <w:r w:rsidRPr="00846142">
        <w:rPr>
          <w:rFonts w:hint="eastAsia"/>
          <w:szCs w:val="21"/>
        </w:rPr>
        <w:t>模拟用户执行随机行走动作（间隔时间</w:t>
      </w:r>
      <w:r w:rsidRPr="00846142">
        <w:rPr>
          <w:rFonts w:hint="eastAsia"/>
          <w:szCs w:val="21"/>
        </w:rPr>
        <w:t>1</w:t>
      </w:r>
      <w:r w:rsidRPr="00846142">
        <w:rPr>
          <w:rFonts w:hint="eastAsia"/>
          <w:szCs w:val="21"/>
        </w:rPr>
        <w:t>秒）</w:t>
      </w:r>
    </w:p>
    <w:p w:rsidR="00846142" w:rsidRDefault="00846142" w:rsidP="00846142">
      <w:pPr>
        <w:pStyle w:val="ad"/>
        <w:numPr>
          <w:ilvl w:val="0"/>
          <w:numId w:val="38"/>
        </w:numPr>
        <w:ind w:firstLineChars="0"/>
        <w:rPr>
          <w:szCs w:val="21"/>
        </w:rPr>
      </w:pPr>
      <w:r>
        <w:rPr>
          <w:rFonts w:hint="eastAsia"/>
          <w:szCs w:val="21"/>
        </w:rPr>
        <w:t>持续执行时长：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小时</w:t>
      </w:r>
    </w:p>
    <w:p w:rsidR="00846142" w:rsidRDefault="00846142" w:rsidP="00846142">
      <w:pPr>
        <w:pStyle w:val="ad"/>
        <w:numPr>
          <w:ilvl w:val="0"/>
          <w:numId w:val="38"/>
        </w:numPr>
        <w:ind w:firstLineChars="0"/>
        <w:rPr>
          <w:szCs w:val="21"/>
        </w:rPr>
      </w:pPr>
      <w:r>
        <w:rPr>
          <w:rFonts w:hint="eastAsia"/>
          <w:szCs w:val="21"/>
        </w:rPr>
        <w:t>用户行为在：登录、获取角色列表、选定角色进入游戏、在场景中行走等几个动作轮流执行。</w:t>
      </w:r>
    </w:p>
    <w:p w:rsidR="00846142" w:rsidRDefault="00846142" w:rsidP="00846142">
      <w:pPr>
        <w:pStyle w:val="ad"/>
        <w:ind w:left="1260" w:firstLineChars="0" w:firstLine="0"/>
        <w:rPr>
          <w:szCs w:val="21"/>
        </w:rPr>
      </w:pPr>
    </w:p>
    <w:p w:rsidR="00846142" w:rsidRPr="00846142" w:rsidRDefault="00846142" w:rsidP="00846142">
      <w:pPr>
        <w:ind w:left="840"/>
      </w:pPr>
      <w:r>
        <w:rPr>
          <w:rFonts w:hint="eastAsia"/>
        </w:rPr>
        <w:t>测试结果：</w:t>
      </w:r>
    </w:p>
    <w:p w:rsidR="00846142" w:rsidRDefault="00846142" w:rsidP="00846142">
      <w:pPr>
        <w:pStyle w:val="ad"/>
        <w:numPr>
          <w:ilvl w:val="0"/>
          <w:numId w:val="39"/>
        </w:numPr>
        <w:ind w:firstLineChars="0"/>
      </w:pPr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小时，测试过程中无错误发生。</w:t>
      </w:r>
    </w:p>
    <w:p w:rsidR="00846142" w:rsidRDefault="00846142" w:rsidP="00846142">
      <w:pPr>
        <w:pStyle w:val="ad"/>
        <w:numPr>
          <w:ilvl w:val="0"/>
          <w:numId w:val="39"/>
        </w:numPr>
        <w:ind w:firstLineChars="0"/>
      </w:pPr>
      <w:r>
        <w:rPr>
          <w:rFonts w:hint="eastAsia"/>
        </w:rPr>
        <w:lastRenderedPageBreak/>
        <w:t>内存消耗稳定在</w:t>
      </w:r>
      <w:r>
        <w:rPr>
          <w:rFonts w:hint="eastAsia"/>
        </w:rPr>
        <w:t>300M</w:t>
      </w:r>
      <w:r>
        <w:rPr>
          <w:rFonts w:hint="eastAsia"/>
        </w:rPr>
        <w:t>左右，</w:t>
      </w:r>
      <w:r>
        <w:rPr>
          <w:rFonts w:hint="eastAsia"/>
        </w:rPr>
        <w:t>cpu</w:t>
      </w:r>
      <w:r>
        <w:rPr>
          <w:rFonts w:hint="eastAsia"/>
        </w:rPr>
        <w:t>消耗稳定</w:t>
      </w:r>
      <w:r>
        <w:rPr>
          <w:rFonts w:hint="eastAsia"/>
        </w:rPr>
        <w:t>30%</w:t>
      </w:r>
      <w:r>
        <w:rPr>
          <w:rFonts w:hint="eastAsia"/>
        </w:rPr>
        <w:t>到</w:t>
      </w:r>
      <w:r>
        <w:rPr>
          <w:rFonts w:hint="eastAsia"/>
        </w:rPr>
        <w:t>50%</w:t>
      </w:r>
      <w:r>
        <w:rPr>
          <w:rFonts w:hint="eastAsia"/>
        </w:rPr>
        <w:t>之间。</w:t>
      </w:r>
    </w:p>
    <w:p w:rsidR="00846142" w:rsidRDefault="00846142" w:rsidP="00846142"/>
    <w:p w:rsidR="00846142" w:rsidRDefault="00846142" w:rsidP="00846142">
      <w:pPr>
        <w:ind w:left="840"/>
      </w:pPr>
      <w:r>
        <w:rPr>
          <w:rFonts w:hint="eastAsia"/>
        </w:rPr>
        <w:t>结论：</w:t>
      </w:r>
    </w:p>
    <w:p w:rsidR="00846142" w:rsidRPr="00846142" w:rsidRDefault="00846142" w:rsidP="00846142">
      <w:pPr>
        <w:pStyle w:val="ad"/>
        <w:numPr>
          <w:ilvl w:val="0"/>
          <w:numId w:val="37"/>
        </w:numPr>
        <w:ind w:firstLineChars="0"/>
        <w:rPr>
          <w:szCs w:val="21"/>
        </w:rPr>
      </w:pPr>
      <w:r w:rsidRPr="00846142">
        <w:rPr>
          <w:rFonts w:hint="eastAsia"/>
          <w:szCs w:val="21"/>
        </w:rPr>
        <w:t>运行过程，服务器执行情况表现良好，能满足</w:t>
      </w:r>
      <w:r w:rsidRPr="00846142">
        <w:rPr>
          <w:rFonts w:hint="eastAsia"/>
          <w:szCs w:val="21"/>
        </w:rPr>
        <w:t>1500</w:t>
      </w:r>
      <w:r w:rsidRPr="00846142">
        <w:rPr>
          <w:rFonts w:hint="eastAsia"/>
          <w:szCs w:val="21"/>
        </w:rPr>
        <w:t>人</w:t>
      </w:r>
      <w:r>
        <w:rPr>
          <w:rFonts w:hint="eastAsia"/>
          <w:szCs w:val="21"/>
        </w:rPr>
        <w:t>同时在线持续、稳定</w:t>
      </w:r>
      <w:r w:rsidRPr="00846142">
        <w:rPr>
          <w:rFonts w:hint="eastAsia"/>
          <w:szCs w:val="21"/>
        </w:rPr>
        <w:t>处理。</w:t>
      </w:r>
    </w:p>
    <w:p w:rsidR="00846142" w:rsidRDefault="00846142" w:rsidP="00846142">
      <w:pPr>
        <w:pStyle w:val="ad"/>
        <w:numPr>
          <w:ilvl w:val="0"/>
          <w:numId w:val="37"/>
        </w:numPr>
        <w:ind w:firstLineChars="0"/>
        <w:rPr>
          <w:szCs w:val="21"/>
        </w:rPr>
      </w:pPr>
      <w:r>
        <w:rPr>
          <w:rFonts w:hint="eastAsia"/>
          <w:szCs w:val="21"/>
        </w:rPr>
        <w:t>由于测试执行条件限制，如果各个服务器模块运行在同一台物理机上，如果在真实部署环境下，可以预期性能可以略有提升。</w:t>
      </w:r>
    </w:p>
    <w:p w:rsidR="00846142" w:rsidRPr="00846142" w:rsidRDefault="00846142" w:rsidP="00846142">
      <w:pPr>
        <w:ind w:left="840"/>
      </w:pPr>
    </w:p>
    <w:p w:rsidR="00846142" w:rsidRPr="00846142" w:rsidRDefault="00846142" w:rsidP="00846142">
      <w:pPr>
        <w:rPr>
          <w:szCs w:val="21"/>
        </w:rPr>
      </w:pPr>
    </w:p>
    <w:sectPr w:rsidR="00846142" w:rsidRPr="00846142" w:rsidSect="00F5638F">
      <w:headerReference w:type="default" r:id="rId9"/>
      <w:footerReference w:type="default" r:id="rId10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65BE" w:rsidRDefault="00CA65BE">
      <w:r>
        <w:separator/>
      </w:r>
    </w:p>
  </w:endnote>
  <w:endnote w:type="continuationSeparator" w:id="0">
    <w:p w:rsidR="00CA65BE" w:rsidRDefault="00CA65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765B77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765B77">
      <w:rPr>
        <w:rStyle w:val="a9"/>
      </w:rPr>
      <w:fldChar w:fldCharType="separate"/>
    </w:r>
    <w:r w:rsidR="006A720B">
      <w:rPr>
        <w:rStyle w:val="a9"/>
        <w:noProof/>
      </w:rPr>
      <w:t>3</w:t>
    </w:r>
    <w:r w:rsidR="00765B77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65BE" w:rsidRDefault="00CA65BE">
      <w:r>
        <w:separator/>
      </w:r>
    </w:p>
  </w:footnote>
  <w:footnote w:type="continuationSeparator" w:id="0">
    <w:p w:rsidR="00CA65BE" w:rsidRDefault="00CA65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765B77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745010B"/>
    <w:multiLevelType w:val="hybridMultilevel"/>
    <w:tmpl w:val="3814A59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12BE26C4"/>
    <w:multiLevelType w:val="hybridMultilevel"/>
    <w:tmpl w:val="E75A17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1533677E"/>
    <w:multiLevelType w:val="hybridMultilevel"/>
    <w:tmpl w:val="491AE0A6"/>
    <w:lvl w:ilvl="0" w:tplc="200E0DAE">
      <w:start w:val="1"/>
      <w:numFmt w:val="decimal"/>
      <w:lvlText w:val="%1、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4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2FCA1CC3"/>
    <w:multiLevelType w:val="hybridMultilevel"/>
    <w:tmpl w:val="3814A59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>
    <w:nsid w:val="469F093B"/>
    <w:multiLevelType w:val="hybridMultilevel"/>
    <w:tmpl w:val="826E5FB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2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57A358C1"/>
    <w:multiLevelType w:val="hybridMultilevel"/>
    <w:tmpl w:val="D0828B74"/>
    <w:lvl w:ilvl="0" w:tplc="B4687E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2E08C5"/>
    <w:multiLevelType w:val="hybridMultilevel"/>
    <w:tmpl w:val="D55CA972"/>
    <w:lvl w:ilvl="0" w:tplc="FE92E9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62E47EBD"/>
    <w:multiLevelType w:val="hybridMultilevel"/>
    <w:tmpl w:val="D48205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4A54972"/>
    <w:multiLevelType w:val="hybridMultilevel"/>
    <w:tmpl w:val="491AE0A6"/>
    <w:lvl w:ilvl="0" w:tplc="200E0DAE">
      <w:start w:val="1"/>
      <w:numFmt w:val="decimal"/>
      <w:lvlText w:val="%1、"/>
      <w:lvlJc w:val="left"/>
      <w:pPr>
        <w:ind w:left="15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8">
    <w:nsid w:val="71F224DC"/>
    <w:multiLevelType w:val="hybridMultilevel"/>
    <w:tmpl w:val="42504FCC"/>
    <w:lvl w:ilvl="0" w:tplc="8B70D126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>
    <w:nsid w:val="74E422A7"/>
    <w:multiLevelType w:val="hybridMultilevel"/>
    <w:tmpl w:val="C6264FD0"/>
    <w:lvl w:ilvl="0" w:tplc="9496BFC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>
    <w:nsid w:val="769E663C"/>
    <w:multiLevelType w:val="hybridMultilevel"/>
    <w:tmpl w:val="9814BCE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>
    <w:nsid w:val="7FA11777"/>
    <w:multiLevelType w:val="hybridMultilevel"/>
    <w:tmpl w:val="AFAC0E76"/>
    <w:lvl w:ilvl="0" w:tplc="48A42362">
      <w:start w:val="1"/>
      <w:numFmt w:val="decimal"/>
      <w:lvlText w:val="%1、"/>
      <w:lvlJc w:val="left"/>
      <w:pPr>
        <w:ind w:left="103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3"/>
  </w:num>
  <w:num w:numId="12">
    <w:abstractNumId w:val="18"/>
  </w:num>
  <w:num w:numId="13">
    <w:abstractNumId w:val="27"/>
  </w:num>
  <w:num w:numId="14">
    <w:abstractNumId w:val="21"/>
  </w:num>
  <w:num w:numId="15">
    <w:abstractNumId w:val="21"/>
  </w:num>
  <w:num w:numId="16">
    <w:abstractNumId w:val="21"/>
  </w:num>
  <w:num w:numId="17">
    <w:abstractNumId w:val="21"/>
  </w:num>
  <w:num w:numId="18">
    <w:abstractNumId w:val="21"/>
  </w:num>
  <w:num w:numId="19">
    <w:abstractNumId w:val="21"/>
  </w:num>
  <w:num w:numId="20">
    <w:abstractNumId w:val="21"/>
  </w:num>
  <w:num w:numId="21">
    <w:abstractNumId w:val="21"/>
  </w:num>
  <w:num w:numId="22">
    <w:abstractNumId w:val="19"/>
  </w:num>
  <w:num w:numId="23">
    <w:abstractNumId w:val="15"/>
  </w:num>
  <w:num w:numId="24">
    <w:abstractNumId w:val="17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2"/>
  </w:num>
  <w:num w:numId="30">
    <w:abstractNumId w:val="28"/>
  </w:num>
  <w:num w:numId="31">
    <w:abstractNumId w:val="26"/>
  </w:num>
  <w:num w:numId="32">
    <w:abstractNumId w:val="31"/>
  </w:num>
  <w:num w:numId="33">
    <w:abstractNumId w:val="23"/>
  </w:num>
  <w:num w:numId="34">
    <w:abstractNumId w:val="25"/>
  </w:num>
  <w:num w:numId="35">
    <w:abstractNumId w:val="20"/>
  </w:num>
  <w:num w:numId="36">
    <w:abstractNumId w:val="16"/>
  </w:num>
  <w:num w:numId="37">
    <w:abstractNumId w:val="29"/>
  </w:num>
  <w:num w:numId="38">
    <w:abstractNumId w:val="30"/>
  </w:num>
  <w:num w:numId="3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3B55"/>
    <w:rsid w:val="000A798F"/>
    <w:rsid w:val="000B454F"/>
    <w:rsid w:val="000B7C17"/>
    <w:rsid w:val="000C107A"/>
    <w:rsid w:val="000C1A10"/>
    <w:rsid w:val="000C3F6A"/>
    <w:rsid w:val="000C7624"/>
    <w:rsid w:val="000D0741"/>
    <w:rsid w:val="000E15B0"/>
    <w:rsid w:val="000E1866"/>
    <w:rsid w:val="000E2048"/>
    <w:rsid w:val="000E48D6"/>
    <w:rsid w:val="000F1CD2"/>
    <w:rsid w:val="000F3752"/>
    <w:rsid w:val="001024BF"/>
    <w:rsid w:val="00106FFF"/>
    <w:rsid w:val="00110825"/>
    <w:rsid w:val="00111B26"/>
    <w:rsid w:val="00120A52"/>
    <w:rsid w:val="00122271"/>
    <w:rsid w:val="00132E98"/>
    <w:rsid w:val="00134380"/>
    <w:rsid w:val="0015112C"/>
    <w:rsid w:val="001652B1"/>
    <w:rsid w:val="00175A2F"/>
    <w:rsid w:val="00181E56"/>
    <w:rsid w:val="00197FC5"/>
    <w:rsid w:val="001A08AD"/>
    <w:rsid w:val="001A2817"/>
    <w:rsid w:val="001A345C"/>
    <w:rsid w:val="001A6DE2"/>
    <w:rsid w:val="001A6ED2"/>
    <w:rsid w:val="001B1148"/>
    <w:rsid w:val="001B13B7"/>
    <w:rsid w:val="001B16D8"/>
    <w:rsid w:val="001C3245"/>
    <w:rsid w:val="001D4449"/>
    <w:rsid w:val="001D4505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001A"/>
    <w:rsid w:val="0023117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B493F"/>
    <w:rsid w:val="002D1C77"/>
    <w:rsid w:val="002D35DE"/>
    <w:rsid w:val="002D3730"/>
    <w:rsid w:val="002E6C5A"/>
    <w:rsid w:val="002F0566"/>
    <w:rsid w:val="002F2A31"/>
    <w:rsid w:val="00302CF2"/>
    <w:rsid w:val="003104F1"/>
    <w:rsid w:val="00312DDB"/>
    <w:rsid w:val="003148E6"/>
    <w:rsid w:val="00316EA8"/>
    <w:rsid w:val="00316F91"/>
    <w:rsid w:val="003302C5"/>
    <w:rsid w:val="003406A3"/>
    <w:rsid w:val="00351343"/>
    <w:rsid w:val="00354470"/>
    <w:rsid w:val="00360FE7"/>
    <w:rsid w:val="00362E72"/>
    <w:rsid w:val="00365051"/>
    <w:rsid w:val="0037311F"/>
    <w:rsid w:val="0038189B"/>
    <w:rsid w:val="003834FA"/>
    <w:rsid w:val="00384D65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3F5"/>
    <w:rsid w:val="00406D04"/>
    <w:rsid w:val="00424894"/>
    <w:rsid w:val="004430F7"/>
    <w:rsid w:val="00444882"/>
    <w:rsid w:val="00456386"/>
    <w:rsid w:val="00475AF8"/>
    <w:rsid w:val="00490409"/>
    <w:rsid w:val="004924B5"/>
    <w:rsid w:val="00495F83"/>
    <w:rsid w:val="00497F62"/>
    <w:rsid w:val="004A181C"/>
    <w:rsid w:val="004A3315"/>
    <w:rsid w:val="004B1324"/>
    <w:rsid w:val="004C6102"/>
    <w:rsid w:val="004C6D25"/>
    <w:rsid w:val="004C73BC"/>
    <w:rsid w:val="004C7B6A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33451"/>
    <w:rsid w:val="00543649"/>
    <w:rsid w:val="005562DE"/>
    <w:rsid w:val="00556340"/>
    <w:rsid w:val="00560D82"/>
    <w:rsid w:val="00563955"/>
    <w:rsid w:val="0056432A"/>
    <w:rsid w:val="00566832"/>
    <w:rsid w:val="005718EF"/>
    <w:rsid w:val="00572FBC"/>
    <w:rsid w:val="005732C9"/>
    <w:rsid w:val="0057429D"/>
    <w:rsid w:val="00577903"/>
    <w:rsid w:val="005843CA"/>
    <w:rsid w:val="00590931"/>
    <w:rsid w:val="00590A21"/>
    <w:rsid w:val="005929B1"/>
    <w:rsid w:val="00595D6F"/>
    <w:rsid w:val="005972EB"/>
    <w:rsid w:val="005A6BCA"/>
    <w:rsid w:val="005B0A11"/>
    <w:rsid w:val="005B5C59"/>
    <w:rsid w:val="005C25C4"/>
    <w:rsid w:val="005D1120"/>
    <w:rsid w:val="005D4DAB"/>
    <w:rsid w:val="005E4CED"/>
    <w:rsid w:val="005E660D"/>
    <w:rsid w:val="00606861"/>
    <w:rsid w:val="0061479B"/>
    <w:rsid w:val="00614D65"/>
    <w:rsid w:val="00621213"/>
    <w:rsid w:val="00623E60"/>
    <w:rsid w:val="006246B1"/>
    <w:rsid w:val="00631E22"/>
    <w:rsid w:val="006379BF"/>
    <w:rsid w:val="00643105"/>
    <w:rsid w:val="006462C5"/>
    <w:rsid w:val="00646DEB"/>
    <w:rsid w:val="0066291F"/>
    <w:rsid w:val="00683C6D"/>
    <w:rsid w:val="00691FD3"/>
    <w:rsid w:val="00695A31"/>
    <w:rsid w:val="00697551"/>
    <w:rsid w:val="006A20B5"/>
    <w:rsid w:val="006A5694"/>
    <w:rsid w:val="006A702F"/>
    <w:rsid w:val="006A720B"/>
    <w:rsid w:val="006B07DE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2578C"/>
    <w:rsid w:val="00731779"/>
    <w:rsid w:val="007365E0"/>
    <w:rsid w:val="00736EA2"/>
    <w:rsid w:val="0073780E"/>
    <w:rsid w:val="00751AEC"/>
    <w:rsid w:val="00754B1C"/>
    <w:rsid w:val="00765B77"/>
    <w:rsid w:val="00783A8B"/>
    <w:rsid w:val="007869EB"/>
    <w:rsid w:val="007A7AF0"/>
    <w:rsid w:val="007B4697"/>
    <w:rsid w:val="007D30DA"/>
    <w:rsid w:val="007D361B"/>
    <w:rsid w:val="007D5A5F"/>
    <w:rsid w:val="007E1DD8"/>
    <w:rsid w:val="007F0CB9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16C"/>
    <w:rsid w:val="00845278"/>
    <w:rsid w:val="00846142"/>
    <w:rsid w:val="00851791"/>
    <w:rsid w:val="0085257A"/>
    <w:rsid w:val="00853DC9"/>
    <w:rsid w:val="00855B52"/>
    <w:rsid w:val="00860F62"/>
    <w:rsid w:val="00870820"/>
    <w:rsid w:val="0087082B"/>
    <w:rsid w:val="0087196E"/>
    <w:rsid w:val="008729DB"/>
    <w:rsid w:val="008757EE"/>
    <w:rsid w:val="0088714A"/>
    <w:rsid w:val="00890E7A"/>
    <w:rsid w:val="00897CD9"/>
    <w:rsid w:val="008B1FDD"/>
    <w:rsid w:val="008B2AA0"/>
    <w:rsid w:val="008C0E72"/>
    <w:rsid w:val="008C1468"/>
    <w:rsid w:val="008D005F"/>
    <w:rsid w:val="008E150A"/>
    <w:rsid w:val="008E5B31"/>
    <w:rsid w:val="008F165A"/>
    <w:rsid w:val="009003F5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4FAB"/>
    <w:rsid w:val="009C51A2"/>
    <w:rsid w:val="009C5985"/>
    <w:rsid w:val="009D05C7"/>
    <w:rsid w:val="009D537A"/>
    <w:rsid w:val="009E177B"/>
    <w:rsid w:val="009F00AD"/>
    <w:rsid w:val="009F67D9"/>
    <w:rsid w:val="00A051D1"/>
    <w:rsid w:val="00A12D82"/>
    <w:rsid w:val="00A36B9D"/>
    <w:rsid w:val="00A40794"/>
    <w:rsid w:val="00A4108D"/>
    <w:rsid w:val="00A43536"/>
    <w:rsid w:val="00A47F2B"/>
    <w:rsid w:val="00A57F42"/>
    <w:rsid w:val="00A701F7"/>
    <w:rsid w:val="00A834EA"/>
    <w:rsid w:val="00A84DE6"/>
    <w:rsid w:val="00A91206"/>
    <w:rsid w:val="00A9174C"/>
    <w:rsid w:val="00A956C1"/>
    <w:rsid w:val="00AA3D8E"/>
    <w:rsid w:val="00AA590A"/>
    <w:rsid w:val="00AA7913"/>
    <w:rsid w:val="00AA7CD8"/>
    <w:rsid w:val="00AB3328"/>
    <w:rsid w:val="00AB37F8"/>
    <w:rsid w:val="00AB77BD"/>
    <w:rsid w:val="00AD151C"/>
    <w:rsid w:val="00AD2286"/>
    <w:rsid w:val="00AD4939"/>
    <w:rsid w:val="00AE3417"/>
    <w:rsid w:val="00AF4845"/>
    <w:rsid w:val="00AF615C"/>
    <w:rsid w:val="00B05769"/>
    <w:rsid w:val="00B07A63"/>
    <w:rsid w:val="00B17CA7"/>
    <w:rsid w:val="00B21EAF"/>
    <w:rsid w:val="00B3085B"/>
    <w:rsid w:val="00B33139"/>
    <w:rsid w:val="00B351FD"/>
    <w:rsid w:val="00B36C06"/>
    <w:rsid w:val="00B371C6"/>
    <w:rsid w:val="00B51736"/>
    <w:rsid w:val="00B52963"/>
    <w:rsid w:val="00B7106C"/>
    <w:rsid w:val="00B73729"/>
    <w:rsid w:val="00B90F87"/>
    <w:rsid w:val="00BD58A7"/>
    <w:rsid w:val="00BE6E36"/>
    <w:rsid w:val="00BF02FA"/>
    <w:rsid w:val="00BF34B2"/>
    <w:rsid w:val="00BF4710"/>
    <w:rsid w:val="00C01CE2"/>
    <w:rsid w:val="00C02BAE"/>
    <w:rsid w:val="00C06C28"/>
    <w:rsid w:val="00C15289"/>
    <w:rsid w:val="00C2383C"/>
    <w:rsid w:val="00C2418B"/>
    <w:rsid w:val="00C32B0A"/>
    <w:rsid w:val="00C32CFA"/>
    <w:rsid w:val="00C334E6"/>
    <w:rsid w:val="00C41382"/>
    <w:rsid w:val="00C51968"/>
    <w:rsid w:val="00C51AFB"/>
    <w:rsid w:val="00C5500B"/>
    <w:rsid w:val="00C5505B"/>
    <w:rsid w:val="00C56FAD"/>
    <w:rsid w:val="00C619ED"/>
    <w:rsid w:val="00C64526"/>
    <w:rsid w:val="00C750CB"/>
    <w:rsid w:val="00C85BA1"/>
    <w:rsid w:val="00C86142"/>
    <w:rsid w:val="00C867CD"/>
    <w:rsid w:val="00C875D8"/>
    <w:rsid w:val="00C914EA"/>
    <w:rsid w:val="00C93789"/>
    <w:rsid w:val="00CA0045"/>
    <w:rsid w:val="00CA65BE"/>
    <w:rsid w:val="00CA7DA0"/>
    <w:rsid w:val="00CB0C18"/>
    <w:rsid w:val="00CB3856"/>
    <w:rsid w:val="00CC0D00"/>
    <w:rsid w:val="00CD0FBB"/>
    <w:rsid w:val="00CD21A5"/>
    <w:rsid w:val="00CD2728"/>
    <w:rsid w:val="00CD5E92"/>
    <w:rsid w:val="00CE2A63"/>
    <w:rsid w:val="00CE3AC3"/>
    <w:rsid w:val="00CE60B9"/>
    <w:rsid w:val="00CF3CBE"/>
    <w:rsid w:val="00D036EF"/>
    <w:rsid w:val="00D043A0"/>
    <w:rsid w:val="00D05172"/>
    <w:rsid w:val="00D15FDE"/>
    <w:rsid w:val="00D37165"/>
    <w:rsid w:val="00D373D5"/>
    <w:rsid w:val="00D42D88"/>
    <w:rsid w:val="00D52345"/>
    <w:rsid w:val="00D666FE"/>
    <w:rsid w:val="00D71B8F"/>
    <w:rsid w:val="00D91B50"/>
    <w:rsid w:val="00DA04BA"/>
    <w:rsid w:val="00DB0110"/>
    <w:rsid w:val="00DB1A4E"/>
    <w:rsid w:val="00DB2E8E"/>
    <w:rsid w:val="00DB4EAB"/>
    <w:rsid w:val="00DC1312"/>
    <w:rsid w:val="00DD1E09"/>
    <w:rsid w:val="00DD44C8"/>
    <w:rsid w:val="00DE2B62"/>
    <w:rsid w:val="00DE2B76"/>
    <w:rsid w:val="00DE38EB"/>
    <w:rsid w:val="00DF656D"/>
    <w:rsid w:val="00E064E5"/>
    <w:rsid w:val="00E23E01"/>
    <w:rsid w:val="00E2411F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2C30"/>
    <w:rsid w:val="00E7714D"/>
    <w:rsid w:val="00E82B58"/>
    <w:rsid w:val="00E92240"/>
    <w:rsid w:val="00E9234A"/>
    <w:rsid w:val="00E9594C"/>
    <w:rsid w:val="00E96AA4"/>
    <w:rsid w:val="00EA00EE"/>
    <w:rsid w:val="00EA43AC"/>
    <w:rsid w:val="00EA5BFE"/>
    <w:rsid w:val="00EA60EC"/>
    <w:rsid w:val="00EA67E7"/>
    <w:rsid w:val="00EB1010"/>
    <w:rsid w:val="00EB18B2"/>
    <w:rsid w:val="00EB567C"/>
    <w:rsid w:val="00EC5855"/>
    <w:rsid w:val="00ED0A62"/>
    <w:rsid w:val="00ED6075"/>
    <w:rsid w:val="00EE19B1"/>
    <w:rsid w:val="00EE20D2"/>
    <w:rsid w:val="00EF4197"/>
    <w:rsid w:val="00F10F3A"/>
    <w:rsid w:val="00F162B8"/>
    <w:rsid w:val="00F20492"/>
    <w:rsid w:val="00F213E9"/>
    <w:rsid w:val="00F2215F"/>
    <w:rsid w:val="00F24970"/>
    <w:rsid w:val="00F31EC1"/>
    <w:rsid w:val="00F36876"/>
    <w:rsid w:val="00F371BD"/>
    <w:rsid w:val="00F40276"/>
    <w:rsid w:val="00F4307F"/>
    <w:rsid w:val="00F4328D"/>
    <w:rsid w:val="00F5638F"/>
    <w:rsid w:val="00F635A1"/>
    <w:rsid w:val="00F70EFD"/>
    <w:rsid w:val="00F73D92"/>
    <w:rsid w:val="00F75F38"/>
    <w:rsid w:val="00F81B4B"/>
    <w:rsid w:val="00F849A4"/>
    <w:rsid w:val="00F84B0A"/>
    <w:rsid w:val="00F86D3A"/>
    <w:rsid w:val="00FA04AC"/>
    <w:rsid w:val="00FA0E82"/>
    <w:rsid w:val="00FA3483"/>
    <w:rsid w:val="00FB2412"/>
    <w:rsid w:val="00FC28F3"/>
    <w:rsid w:val="00FD12F0"/>
    <w:rsid w:val="00FF2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table" w:styleId="ac">
    <w:name w:val="Table Grid"/>
    <w:basedOn w:val="a2"/>
    <w:rsid w:val="00FF23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614D6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1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4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2876">
                                      <w:marLeft w:val="150"/>
                                      <w:marRight w:val="150"/>
                                      <w:marTop w:val="7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8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1E481-ED64-4022-94B9-386DE0BC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88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6</cp:revision>
  <cp:lastPrinted>1601-01-01T00:00:00Z</cp:lastPrinted>
  <dcterms:created xsi:type="dcterms:W3CDTF">2011-11-25T01:36:00Z</dcterms:created>
  <dcterms:modified xsi:type="dcterms:W3CDTF">2011-11-25T08:12:00Z</dcterms:modified>
</cp:coreProperties>
</file>