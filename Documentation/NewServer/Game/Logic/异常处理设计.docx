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312" w:rsidRDefault="00C34E84" w:rsidP="00C34E84">
      <w:pPr>
        <w:pStyle w:val="a5"/>
      </w:pPr>
      <w:r w:rsidRPr="00C34E84">
        <w:rPr>
          <w:rFonts w:hint="eastAsia"/>
        </w:rPr>
        <w:t>异常处理设计</w:t>
      </w:r>
    </w:p>
    <w:p w:rsidR="00C34E84" w:rsidRPr="00AD428C" w:rsidRDefault="004159CE" w:rsidP="00607265">
      <w:pPr>
        <w:ind w:firstLine="420"/>
      </w:pPr>
      <w:r>
        <w:rPr>
          <w:rFonts w:hint="eastAsia"/>
        </w:rPr>
        <w:tab/>
      </w:r>
      <w:r w:rsidR="00A13407">
        <w:rPr>
          <w:rFonts w:hint="eastAsia"/>
        </w:rPr>
        <w:t>在软件设计中，程序的异常处理尤为重要。</w:t>
      </w:r>
      <w:r w:rsidR="003D2E4D">
        <w:rPr>
          <w:rFonts w:hint="eastAsia"/>
        </w:rPr>
        <w:t>一款优秀的软件</w:t>
      </w:r>
      <w:r w:rsidR="003A2E53">
        <w:rPr>
          <w:rFonts w:hint="eastAsia"/>
        </w:rPr>
        <w:t>不但要</w:t>
      </w:r>
      <w:r w:rsidR="00B03D77">
        <w:rPr>
          <w:rFonts w:hint="eastAsia"/>
        </w:rPr>
        <w:t>有</w:t>
      </w:r>
      <w:r w:rsidR="00DA3D10">
        <w:rPr>
          <w:rFonts w:hint="eastAsia"/>
        </w:rPr>
        <w:t>强大丰富的功能，而且还要有</w:t>
      </w:r>
      <w:r w:rsidR="00625033">
        <w:rPr>
          <w:rFonts w:hint="eastAsia"/>
        </w:rPr>
        <w:t>处理管理异常</w:t>
      </w:r>
      <w:r w:rsidR="005338E3">
        <w:rPr>
          <w:rFonts w:hint="eastAsia"/>
        </w:rPr>
        <w:t>的方法。</w:t>
      </w:r>
      <w:r w:rsidR="00935047">
        <w:rPr>
          <w:rFonts w:hint="eastAsia"/>
        </w:rPr>
        <w:t>异常处理</w:t>
      </w:r>
      <w:r w:rsidR="003560FF">
        <w:rPr>
          <w:rFonts w:hint="eastAsia"/>
        </w:rPr>
        <w:t>的</w:t>
      </w:r>
      <w:r w:rsidR="005062AD">
        <w:rPr>
          <w:rFonts w:hint="eastAsia"/>
        </w:rPr>
        <w:t>设计</w:t>
      </w:r>
      <w:r w:rsidR="006B24E7">
        <w:rPr>
          <w:rFonts w:hint="eastAsia"/>
        </w:rPr>
        <w:t>初衷是</w:t>
      </w:r>
      <w:r w:rsidR="00B31C6A">
        <w:rPr>
          <w:rFonts w:hint="eastAsia"/>
        </w:rPr>
        <w:t>帮助</w:t>
      </w:r>
      <w:r w:rsidR="00D83379">
        <w:rPr>
          <w:rFonts w:hint="eastAsia"/>
        </w:rPr>
        <w:t>开发人员</w:t>
      </w:r>
      <w:r w:rsidR="00AF6DFD">
        <w:rPr>
          <w:rFonts w:hint="eastAsia"/>
        </w:rPr>
        <w:t>快速</w:t>
      </w:r>
      <w:r w:rsidR="00D83379">
        <w:rPr>
          <w:rFonts w:hint="eastAsia"/>
        </w:rPr>
        <w:t>定位</w:t>
      </w:r>
      <w:r w:rsidR="00AF6DFD">
        <w:rPr>
          <w:rFonts w:hint="eastAsia"/>
        </w:rPr>
        <w:t>异常</w:t>
      </w:r>
      <w:r w:rsidR="00256B2E">
        <w:rPr>
          <w:rFonts w:hint="eastAsia"/>
        </w:rPr>
        <w:t>发生的</w:t>
      </w:r>
      <w:r w:rsidR="00B674C3">
        <w:rPr>
          <w:rFonts w:hint="eastAsia"/>
        </w:rPr>
        <w:t>条件及</w:t>
      </w:r>
      <w:r w:rsidR="008D2BF6">
        <w:rPr>
          <w:rFonts w:hint="eastAsia"/>
        </w:rPr>
        <w:t>代码</w:t>
      </w:r>
      <w:r w:rsidR="00256B2E">
        <w:rPr>
          <w:rFonts w:hint="eastAsia"/>
        </w:rPr>
        <w:t>位置，以便能及时</w:t>
      </w:r>
      <w:r w:rsidR="004D0BC3">
        <w:rPr>
          <w:rFonts w:hint="eastAsia"/>
        </w:rPr>
        <w:t>修复</w:t>
      </w:r>
      <w:r w:rsidR="00256B2E">
        <w:rPr>
          <w:rFonts w:hint="eastAsia"/>
        </w:rPr>
        <w:t>Bug</w:t>
      </w:r>
      <w:r w:rsidR="00E56FC9">
        <w:rPr>
          <w:rFonts w:hint="eastAsia"/>
        </w:rPr>
        <w:t>。</w:t>
      </w:r>
      <w:r w:rsidR="00AD428C">
        <w:rPr>
          <w:rFonts w:hint="eastAsia"/>
        </w:rPr>
        <w:t>当发生异常时，异常处理时比较耗费资源影响效率的，当然，程序都发生异常了，就不必在乎效率了。</w:t>
      </w:r>
    </w:p>
    <w:p w:rsidR="00CE7EE5" w:rsidRDefault="00C2129C" w:rsidP="000E26C7">
      <w:r>
        <w:rPr>
          <w:rFonts w:hint="eastAsia"/>
        </w:rPr>
        <w:tab/>
      </w:r>
      <w:r w:rsidR="00625232">
        <w:rPr>
          <w:rFonts w:hint="eastAsia"/>
        </w:rPr>
        <w:t>在</w:t>
      </w:r>
      <w:r w:rsidR="002849AE">
        <w:rPr>
          <w:rFonts w:hint="eastAsia"/>
        </w:rPr>
        <w:t>windows</w:t>
      </w:r>
      <w:r w:rsidR="002047CF">
        <w:rPr>
          <w:rFonts w:hint="eastAsia"/>
        </w:rPr>
        <w:t>平台</w:t>
      </w:r>
      <w:r w:rsidR="001D41A8">
        <w:rPr>
          <w:rFonts w:hint="eastAsia"/>
        </w:rPr>
        <w:t>下，</w:t>
      </w:r>
      <w:r w:rsidR="002B68D4">
        <w:rPr>
          <w:rFonts w:hint="eastAsia"/>
        </w:rPr>
        <w:t>我们一般使用</w:t>
      </w:r>
      <w:r w:rsidR="00210B15">
        <w:rPr>
          <w:rFonts w:hint="eastAsia"/>
        </w:rPr>
        <w:t>系统提供的</w:t>
      </w:r>
      <w:r w:rsidR="00BF54A1">
        <w:rPr>
          <w:rFonts w:hint="eastAsia"/>
        </w:rPr>
        <w:t>产生</w:t>
      </w:r>
      <w:r w:rsidR="002B68D4">
        <w:rPr>
          <w:rFonts w:hint="eastAsia"/>
        </w:rPr>
        <w:t>minidump</w:t>
      </w:r>
      <w:r w:rsidR="00BF54A1">
        <w:rPr>
          <w:rFonts w:hint="eastAsia"/>
        </w:rPr>
        <w:t>文件</w:t>
      </w:r>
      <w:r w:rsidR="008E6ECE">
        <w:rPr>
          <w:rFonts w:hint="eastAsia"/>
        </w:rPr>
        <w:t>的方法</w:t>
      </w:r>
      <w:r w:rsidR="000D3A7C">
        <w:rPr>
          <w:rFonts w:hint="eastAsia"/>
        </w:rPr>
        <w:t>记录</w:t>
      </w:r>
      <w:r w:rsidR="000D7564">
        <w:rPr>
          <w:rFonts w:hint="eastAsia"/>
        </w:rPr>
        <w:t>我们的异常信息</w:t>
      </w:r>
      <w:r w:rsidR="00567AC3">
        <w:rPr>
          <w:rFonts w:hint="eastAsia"/>
        </w:rPr>
        <w:t>，通过调试工具</w:t>
      </w:r>
      <w:r w:rsidR="00055C5E">
        <w:rPr>
          <w:rFonts w:hint="eastAsia"/>
        </w:rPr>
        <w:t>(</w:t>
      </w:r>
      <w:r w:rsidR="00567AC3">
        <w:rPr>
          <w:rFonts w:hint="eastAsia"/>
        </w:rPr>
        <w:t>如</w:t>
      </w:r>
      <w:r w:rsidR="00567AC3">
        <w:rPr>
          <w:rFonts w:hint="eastAsia"/>
        </w:rPr>
        <w:t>windb</w:t>
      </w:r>
      <w:r w:rsidR="006B214F">
        <w:rPr>
          <w:rFonts w:hint="eastAsia"/>
        </w:rPr>
        <w:t>g</w:t>
      </w:r>
      <w:r w:rsidR="00055C5E">
        <w:rPr>
          <w:rFonts w:hint="eastAsia"/>
        </w:rPr>
        <w:t>)</w:t>
      </w:r>
      <w:r w:rsidR="00ED302B">
        <w:rPr>
          <w:rFonts w:hint="eastAsia"/>
        </w:rPr>
        <w:t>查看</w:t>
      </w:r>
      <w:r w:rsidR="004575E7">
        <w:rPr>
          <w:rFonts w:hint="eastAsia"/>
        </w:rPr>
        <w:t>异常</w:t>
      </w:r>
      <w:r w:rsidR="00877BE3">
        <w:rPr>
          <w:rFonts w:hint="eastAsia"/>
        </w:rPr>
        <w:t>信息</w:t>
      </w:r>
      <w:r w:rsidR="00DB7E71">
        <w:rPr>
          <w:rFonts w:hint="eastAsia"/>
        </w:rPr>
        <w:t>定位问题位置</w:t>
      </w:r>
      <w:r w:rsidR="00287FCB">
        <w:rPr>
          <w:rFonts w:hint="eastAsia"/>
        </w:rPr>
        <w:t>；在</w:t>
      </w:r>
      <w:r w:rsidR="00287FCB">
        <w:rPr>
          <w:rFonts w:hint="eastAsia"/>
        </w:rPr>
        <w:t>linux</w:t>
      </w:r>
      <w:r w:rsidR="00BA27F0">
        <w:rPr>
          <w:rFonts w:hint="eastAsia"/>
        </w:rPr>
        <w:t>/</w:t>
      </w:r>
      <w:r w:rsidR="00287FCB">
        <w:rPr>
          <w:rFonts w:hint="eastAsia"/>
        </w:rPr>
        <w:t>unix</w:t>
      </w:r>
      <w:r w:rsidR="00287FCB">
        <w:rPr>
          <w:rFonts w:hint="eastAsia"/>
        </w:rPr>
        <w:t>下，</w:t>
      </w:r>
      <w:r w:rsidR="003933EB">
        <w:rPr>
          <w:rFonts w:hint="eastAsia"/>
        </w:rPr>
        <w:t>系统</w:t>
      </w:r>
      <w:r w:rsidR="00671D72">
        <w:rPr>
          <w:rFonts w:hint="eastAsia"/>
        </w:rPr>
        <w:t>会为</w:t>
      </w:r>
      <w:r w:rsidR="004A568B">
        <w:rPr>
          <w:rFonts w:hint="eastAsia"/>
        </w:rPr>
        <w:t>异常</w:t>
      </w:r>
      <w:r w:rsidR="00121935">
        <w:rPr>
          <w:rFonts w:hint="eastAsia"/>
        </w:rPr>
        <w:t>产生</w:t>
      </w:r>
      <w:r w:rsidR="004A568B">
        <w:rPr>
          <w:rFonts w:hint="eastAsia"/>
        </w:rPr>
        <w:t>一个</w:t>
      </w:r>
      <w:r w:rsidR="0000129D">
        <w:rPr>
          <w:rFonts w:hint="eastAsia"/>
        </w:rPr>
        <w:t>core</w:t>
      </w:r>
      <w:r w:rsidR="006F7F13">
        <w:rPr>
          <w:rFonts w:hint="eastAsia"/>
        </w:rPr>
        <w:t>dump</w:t>
      </w:r>
      <w:r w:rsidR="0000129D">
        <w:rPr>
          <w:rFonts w:hint="eastAsia"/>
        </w:rPr>
        <w:t>文件，其</w:t>
      </w:r>
      <w:r w:rsidR="00361ADE">
        <w:rPr>
          <w:rFonts w:hint="eastAsia"/>
        </w:rPr>
        <w:t>记录</w:t>
      </w:r>
      <w:r w:rsidR="004A568B">
        <w:rPr>
          <w:rFonts w:hint="eastAsia"/>
        </w:rPr>
        <w:t>当前</w:t>
      </w:r>
      <w:r w:rsidR="00D548E6">
        <w:rPr>
          <w:rFonts w:hint="eastAsia"/>
        </w:rPr>
        <w:t>程序的</w:t>
      </w:r>
      <w:r w:rsidR="004A568B">
        <w:rPr>
          <w:rFonts w:hint="eastAsia"/>
        </w:rPr>
        <w:t>内存映像</w:t>
      </w:r>
      <w:r w:rsidR="00A07596">
        <w:rPr>
          <w:rFonts w:hint="eastAsia"/>
        </w:rPr>
        <w:t>，通过调试工具</w:t>
      </w:r>
      <w:r w:rsidR="00A07596">
        <w:rPr>
          <w:rFonts w:hint="eastAsia"/>
        </w:rPr>
        <w:t>(</w:t>
      </w:r>
      <w:r w:rsidR="00A07596">
        <w:rPr>
          <w:rFonts w:hint="eastAsia"/>
        </w:rPr>
        <w:t>如</w:t>
      </w:r>
      <w:r w:rsidR="00A07596">
        <w:rPr>
          <w:rFonts w:hint="eastAsia"/>
        </w:rPr>
        <w:t>gdb)</w:t>
      </w:r>
      <w:r w:rsidR="000F4D26" w:rsidRPr="000F4D26">
        <w:rPr>
          <w:rFonts w:hint="eastAsia"/>
        </w:rPr>
        <w:t xml:space="preserve"> </w:t>
      </w:r>
      <w:r w:rsidR="000F4D26">
        <w:rPr>
          <w:rFonts w:hint="eastAsia"/>
        </w:rPr>
        <w:t>查看异常信息定位问题位置</w:t>
      </w:r>
      <w:r w:rsidR="00F275BE">
        <w:rPr>
          <w:rFonts w:hint="eastAsia"/>
        </w:rPr>
        <w:t>。</w:t>
      </w:r>
    </w:p>
    <w:p w:rsidR="00B70C7C" w:rsidRDefault="00160D56" w:rsidP="00016A9C">
      <w:pPr>
        <w:ind w:firstLine="420"/>
      </w:pPr>
      <w:r>
        <w:t>W</w:t>
      </w:r>
      <w:r>
        <w:rPr>
          <w:rFonts w:hint="eastAsia"/>
        </w:rPr>
        <w:t>indows</w:t>
      </w:r>
      <w:r>
        <w:rPr>
          <w:rFonts w:hint="eastAsia"/>
        </w:rPr>
        <w:t>的</w:t>
      </w:r>
      <w:r w:rsidR="000F2D49">
        <w:t>M</w:t>
      </w:r>
      <w:r w:rsidR="000F2D49">
        <w:rPr>
          <w:rFonts w:hint="eastAsia"/>
        </w:rPr>
        <w:t>inidump</w:t>
      </w:r>
      <w:r w:rsidR="000F2D49">
        <w:rPr>
          <w:rFonts w:hint="eastAsia"/>
        </w:rPr>
        <w:t>文件的生成需</w:t>
      </w:r>
      <w:r w:rsidR="00EF3176">
        <w:rPr>
          <w:rFonts w:hint="eastAsia"/>
        </w:rPr>
        <w:t>调用</w:t>
      </w:r>
      <w:r w:rsidR="00EF3176">
        <w:rPr>
          <w:rFonts w:hint="eastAsia"/>
        </w:rPr>
        <w:t>windows</w:t>
      </w:r>
      <w:r w:rsidR="00EF3176">
        <w:rPr>
          <w:rFonts w:hint="eastAsia"/>
        </w:rPr>
        <w:t>的</w:t>
      </w:r>
      <w:r w:rsidR="00EF3176">
        <w:rPr>
          <w:rFonts w:hint="eastAsia"/>
        </w:rPr>
        <w:t>API</w:t>
      </w:r>
      <w:r w:rsidR="00EF3176">
        <w:rPr>
          <w:rFonts w:hint="eastAsia"/>
        </w:rPr>
        <w:t>实现，</w:t>
      </w:r>
      <w:r w:rsidR="00BA27F0">
        <w:rPr>
          <w:rFonts w:hint="eastAsia"/>
        </w:rPr>
        <w:t>linux/unix</w:t>
      </w:r>
      <w:r w:rsidR="00BA27F0">
        <w:rPr>
          <w:rFonts w:hint="eastAsia"/>
        </w:rPr>
        <w:t>下</w:t>
      </w:r>
      <w:r w:rsidR="00897DE8">
        <w:rPr>
          <w:rFonts w:hint="eastAsia"/>
        </w:rPr>
        <w:t>的</w:t>
      </w:r>
      <w:r w:rsidR="006F7F13">
        <w:rPr>
          <w:rFonts w:hint="eastAsia"/>
        </w:rPr>
        <w:t>coredump</w:t>
      </w:r>
      <w:r w:rsidR="00D11F90">
        <w:rPr>
          <w:rFonts w:hint="eastAsia"/>
        </w:rPr>
        <w:t>文件</w:t>
      </w:r>
      <w:r w:rsidR="00D03CBF">
        <w:rPr>
          <w:rFonts w:hint="eastAsia"/>
        </w:rPr>
        <w:t>需</w:t>
      </w:r>
      <w:r w:rsidR="004112DD">
        <w:rPr>
          <w:rFonts w:hint="eastAsia"/>
        </w:rPr>
        <w:t>通过代码或者命令</w:t>
      </w:r>
      <w:r w:rsidR="00D03CBF">
        <w:rPr>
          <w:rFonts w:hint="eastAsia"/>
        </w:rPr>
        <w:t>设置</w:t>
      </w:r>
      <w:r w:rsidR="00697851">
        <w:rPr>
          <w:rFonts w:hint="eastAsia"/>
        </w:rPr>
        <w:t>系统是否为</w:t>
      </w:r>
      <w:r w:rsidR="00AC5B93">
        <w:rPr>
          <w:rFonts w:hint="eastAsia"/>
        </w:rPr>
        <w:t>程序异常产生</w:t>
      </w:r>
      <w:r w:rsidR="00AC5B93">
        <w:rPr>
          <w:rFonts w:hint="eastAsia"/>
        </w:rPr>
        <w:t>core</w:t>
      </w:r>
      <w:r w:rsidR="00AC5B93">
        <w:rPr>
          <w:rFonts w:hint="eastAsia"/>
        </w:rPr>
        <w:t>文件</w:t>
      </w:r>
      <w:r w:rsidR="00DE218A">
        <w:rPr>
          <w:rFonts w:hint="eastAsia"/>
        </w:rPr>
        <w:t>及</w:t>
      </w:r>
      <w:r w:rsidR="00946173">
        <w:rPr>
          <w:rFonts w:hint="eastAsia"/>
        </w:rPr>
        <w:t>core</w:t>
      </w:r>
      <w:r w:rsidR="00946173">
        <w:rPr>
          <w:rFonts w:hint="eastAsia"/>
        </w:rPr>
        <w:t>文件的最大</w:t>
      </w:r>
      <w:r w:rsidR="00742FB6">
        <w:rPr>
          <w:rFonts w:hint="eastAsia"/>
        </w:rPr>
        <w:t>容量。</w:t>
      </w:r>
    </w:p>
    <w:p w:rsidR="002558AE" w:rsidRDefault="002558AE" w:rsidP="00236B3B">
      <w:pPr>
        <w:pStyle w:val="1"/>
      </w:pPr>
      <w:r>
        <w:rPr>
          <w:rFonts w:hint="eastAsia"/>
        </w:rPr>
        <w:t>Windows</w:t>
      </w:r>
      <w:r w:rsidR="00041195">
        <w:rPr>
          <w:rFonts w:hint="eastAsia"/>
        </w:rPr>
        <w:t>异常</w:t>
      </w:r>
      <w:r w:rsidR="000C2471">
        <w:rPr>
          <w:rFonts w:hint="eastAsia"/>
        </w:rPr>
        <w:t>处理设计</w:t>
      </w:r>
    </w:p>
    <w:p w:rsidR="003A7A52" w:rsidRDefault="00180CBF" w:rsidP="00180CBF">
      <w:pPr>
        <w:ind w:firstLine="420"/>
      </w:pPr>
      <w:r>
        <w:rPr>
          <w:rFonts w:hint="eastAsia"/>
        </w:rPr>
        <w:t>一般在</w:t>
      </w:r>
      <w:r w:rsidR="004F2A3F">
        <w:rPr>
          <w:rFonts w:hint="eastAsia"/>
        </w:rPr>
        <w:t>异常时我们才需要写</w:t>
      </w:r>
      <w:r w:rsidR="004F2A3F">
        <w:rPr>
          <w:rFonts w:hint="eastAsia"/>
        </w:rPr>
        <w:t>coredump</w:t>
      </w:r>
      <w:r w:rsidR="004F2A3F">
        <w:rPr>
          <w:rFonts w:hint="eastAsia"/>
        </w:rPr>
        <w:t>文件，</w:t>
      </w:r>
      <w:r w:rsidR="00CF1E17">
        <w:rPr>
          <w:rFonts w:hint="eastAsia"/>
        </w:rPr>
        <w:t>而异常的捕获是在</w:t>
      </w:r>
      <w:r w:rsidR="003F29AC">
        <w:rPr>
          <w:rFonts w:hint="eastAsia"/>
        </w:rPr>
        <w:t>try/catch</w:t>
      </w:r>
      <w:r w:rsidR="00804AB0">
        <w:rPr>
          <w:rFonts w:hint="eastAsia"/>
        </w:rPr>
        <w:t>中，</w:t>
      </w:r>
      <w:r w:rsidR="00EE1AB9">
        <w:rPr>
          <w:rFonts w:hint="eastAsia"/>
        </w:rPr>
        <w:t>我们自己对</w:t>
      </w:r>
      <w:r w:rsidR="00EE1AB9">
        <w:rPr>
          <w:rFonts w:hint="eastAsia"/>
        </w:rPr>
        <w:t>try/catch</w:t>
      </w:r>
      <w:r w:rsidR="00EE1AB9">
        <w:rPr>
          <w:rFonts w:hint="eastAsia"/>
        </w:rPr>
        <w:t>进行了封装，</w:t>
      </w:r>
      <w:r w:rsidR="00C21698">
        <w:rPr>
          <w:rFonts w:hint="eastAsia"/>
        </w:rPr>
        <w:t>因此</w:t>
      </w:r>
      <w:r w:rsidR="00C22572">
        <w:rPr>
          <w:rFonts w:hint="eastAsia"/>
        </w:rPr>
        <w:t>我们将</w:t>
      </w:r>
      <w:r w:rsidR="00C22572">
        <w:rPr>
          <w:rFonts w:hint="eastAsia"/>
        </w:rPr>
        <w:t>coredump</w:t>
      </w:r>
      <w:r w:rsidR="00C22572">
        <w:rPr>
          <w:rFonts w:hint="eastAsia"/>
        </w:rPr>
        <w:t>文件的生成</w:t>
      </w:r>
      <w:r w:rsidR="00286361">
        <w:rPr>
          <w:rFonts w:hint="eastAsia"/>
        </w:rPr>
        <w:t>及</w:t>
      </w:r>
      <w:r w:rsidR="00055ED9">
        <w:rPr>
          <w:rFonts w:hint="eastAsia"/>
        </w:rPr>
        <w:t>异常日志内容</w:t>
      </w:r>
      <w:r w:rsidR="00E51748">
        <w:rPr>
          <w:rFonts w:hint="eastAsia"/>
        </w:rPr>
        <w:t>的记录</w:t>
      </w:r>
      <w:r w:rsidR="00C22572">
        <w:rPr>
          <w:rFonts w:hint="eastAsia"/>
        </w:rPr>
        <w:t>处理设计在</w:t>
      </w:r>
      <w:r w:rsidR="00C22572" w:rsidRPr="00C22572">
        <w:t>SDTRY_BEGIN</w:t>
      </w:r>
      <w:r w:rsidR="00026868">
        <w:rPr>
          <w:rFonts w:hint="eastAsia"/>
        </w:rPr>
        <w:t>/</w:t>
      </w:r>
      <w:r w:rsidR="00026868" w:rsidRPr="00026868">
        <w:t>SDTRY_END</w:t>
      </w:r>
      <w:r w:rsidR="00C22572">
        <w:rPr>
          <w:rFonts w:hint="eastAsia"/>
        </w:rPr>
        <w:t>中</w:t>
      </w:r>
      <w:r w:rsidR="00372350">
        <w:rPr>
          <w:rFonts w:hint="eastAsia"/>
        </w:rPr>
        <w:t>。</w:t>
      </w:r>
      <w:r w:rsidR="00D63547">
        <w:rPr>
          <w:rFonts w:hint="eastAsia"/>
        </w:rPr>
        <w:t>代码设计如下：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#ifdef _SDEXCEPTION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#define   SDTRY_BEGIN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try{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#define   SDTRY_END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}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catch(CSEHexception&amp; e)\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{\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CHAR line[10];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CHAR szPath[256]={0};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sprintf(szPath,"%ssdexception.log",_SDTT2Local(SDGetModulePath()));\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FILE * fp = fopen(szPath, "a+");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if(fp)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{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CHAR TempLine[128] = {0};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CHAR cCurDate[11] = {0}; 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MyGetCurTime(cCurDate,11,'D');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CHAR cCurTime[11] = {0};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MyGetCurTime(cCurTime, 11, 'T');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sprintf(TempLine, "[%s %s]", cCurDate, cCurTime);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fputs(TempLine, fp); fputs(__FILE__,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sprintf(line, ":%d:", __LINE__);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fputs(line,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fputs(e.what(),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fputs("\n",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fclose(fp); 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}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lastRenderedPageBreak/>
        <w:t xml:space="preserve">        excep_filter( e.GetSEHInfo() );\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}\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catch(...)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{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CHAR szPath[256]={0};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sprintf(szPath,"%ssdexception.log",_SDTT2Local(SDGetModulePath()));\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FILE * fp = fopen(szPath, "a+");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if(fp)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{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CHAR szTempLine[128] = {0};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CSDDateTime ti = SDNow();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sprintf(szTempLine, "[%s]",(""));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fputs(szTempLine,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fputs(__FILE__,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sprintf(szPath, "(%d): %s", __LINE__, __FUNCTION__);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fputs(szPath,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fputs("\r\n",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fclose(fp);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}\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}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#else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#define SDTRY_BEGIN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try{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>#define SDTRY_END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ab/>
        <w:t>}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catch(...)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{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CHAR szPath[256]={0};</w:t>
      </w:r>
      <w:r w:rsidRPr="00943D14">
        <w:rPr>
          <w:sz w:val="18"/>
          <w:szCs w:val="18"/>
          <w:shd w:val="pct15" w:color="auto" w:fill="FFFFFF"/>
        </w:rPr>
        <w:tab/>
        <w:t>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sprintf(szPath,"%ssdexception.log",_SDTT2Local(SDGetModulePath()));\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FILE * fp = fopen(szPath, "a+");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if(fp)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{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CHAR szTempLine[128] = {0};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CSDDateTime ti = SDNow();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sprintf(szTempLine, "[%s]",(""));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fputs(szTempLine,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fputs(__FILE__,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sprintf(szPath, "(%d): %s", __LINE__, __FUNCTION__);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fputs(szPath,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fputs("\r\n", 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    fclose(fp); 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    }\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t xml:space="preserve">    }</w:t>
      </w:r>
    </w:p>
    <w:p w:rsidR="00943D14" w:rsidRPr="00943D14" w:rsidRDefault="00943D14" w:rsidP="00943D14">
      <w:pPr>
        <w:ind w:firstLine="420"/>
        <w:rPr>
          <w:sz w:val="18"/>
          <w:szCs w:val="18"/>
          <w:shd w:val="pct15" w:color="auto" w:fill="FFFFFF"/>
        </w:rPr>
      </w:pPr>
    </w:p>
    <w:p w:rsidR="00D63547" w:rsidRDefault="00943D14" w:rsidP="00943D14">
      <w:pPr>
        <w:ind w:firstLine="420"/>
        <w:rPr>
          <w:sz w:val="18"/>
          <w:szCs w:val="18"/>
          <w:shd w:val="pct15" w:color="auto" w:fill="FFFFFF"/>
        </w:rPr>
      </w:pPr>
      <w:r w:rsidRPr="00943D14">
        <w:rPr>
          <w:sz w:val="18"/>
          <w:szCs w:val="18"/>
          <w:shd w:val="pct15" w:color="auto" w:fill="FFFFFF"/>
        </w:rPr>
        <w:lastRenderedPageBreak/>
        <w:t>#endif</w:t>
      </w:r>
    </w:p>
    <w:p w:rsidR="008A067F" w:rsidRPr="00943D14" w:rsidRDefault="008A067F" w:rsidP="00943D14">
      <w:pPr>
        <w:ind w:firstLine="420"/>
        <w:rPr>
          <w:sz w:val="18"/>
          <w:szCs w:val="18"/>
          <w:shd w:val="pct15" w:color="auto" w:fill="FFFFFF"/>
        </w:rPr>
      </w:pPr>
    </w:p>
    <w:p w:rsidR="001D0627" w:rsidRDefault="00B7083D" w:rsidP="00180CBF">
      <w:pPr>
        <w:ind w:firstLine="420"/>
      </w:pPr>
      <w:r w:rsidRPr="00B7083D">
        <w:t>_SDEXCEPTION</w:t>
      </w:r>
      <w:r>
        <w:rPr>
          <w:rFonts w:hint="eastAsia"/>
        </w:rPr>
        <w:t>宏</w:t>
      </w:r>
      <w:r w:rsidR="00A512B4">
        <w:rPr>
          <w:rFonts w:hint="eastAsia"/>
        </w:rPr>
        <w:t>是编译异常处理的开关宏，启用</w:t>
      </w:r>
      <w:r w:rsidR="00A512B4" w:rsidRPr="00A512B4">
        <w:t>_SDEXCEPTION</w:t>
      </w:r>
      <w:r w:rsidR="00A512B4">
        <w:rPr>
          <w:rFonts w:hint="eastAsia"/>
        </w:rPr>
        <w:t>宏才会编译</w:t>
      </w:r>
      <w:r w:rsidR="00265B3D">
        <w:rPr>
          <w:rFonts w:hint="eastAsia"/>
        </w:rPr>
        <w:t>带有异常处理的</w:t>
      </w:r>
      <w:r w:rsidR="00981B63">
        <w:rPr>
          <w:rFonts w:hint="eastAsia"/>
        </w:rPr>
        <w:t>代码</w:t>
      </w:r>
      <w:r w:rsidR="003A54EE">
        <w:rPr>
          <w:rFonts w:hint="eastAsia"/>
        </w:rPr>
        <w:t>。</w:t>
      </w:r>
      <w:r w:rsidR="00D63A78" w:rsidRPr="00D63A78">
        <w:t>CSEHexception</w:t>
      </w:r>
      <w:r w:rsidR="00D63A78">
        <w:rPr>
          <w:rFonts w:hint="eastAsia"/>
        </w:rPr>
        <w:t>是自定义的异常类</w:t>
      </w:r>
      <w:r w:rsidR="00496A92">
        <w:rPr>
          <w:rFonts w:hint="eastAsia"/>
        </w:rPr>
        <w:t>，用于统一异常的格式信息，并将所产生的异常</w:t>
      </w:r>
      <w:r w:rsidR="00496A92">
        <w:rPr>
          <w:rFonts w:hint="eastAsia"/>
        </w:rPr>
        <w:t>(windows</w:t>
      </w:r>
      <w:r w:rsidR="00496A92">
        <w:rPr>
          <w:rFonts w:hint="eastAsia"/>
        </w:rPr>
        <w:t>所有异常即结构化异常</w:t>
      </w:r>
      <w:r w:rsidR="00496A92">
        <w:rPr>
          <w:rFonts w:hint="eastAsia"/>
        </w:rPr>
        <w:t>)</w:t>
      </w:r>
      <w:r w:rsidR="00496A92">
        <w:rPr>
          <w:rFonts w:hint="eastAsia"/>
        </w:rPr>
        <w:t>都转换为该异常，方便捕获</w:t>
      </w:r>
      <w:r w:rsidR="00280DCA">
        <w:rPr>
          <w:rFonts w:hint="eastAsia"/>
        </w:rPr>
        <w:t>。</w:t>
      </w:r>
      <w:r w:rsidR="00836FD2">
        <w:rPr>
          <w:rFonts w:hint="eastAsia"/>
        </w:rPr>
        <w:t>在捕获到</w:t>
      </w:r>
      <w:r w:rsidR="00805BB7" w:rsidRPr="00D63A78">
        <w:t>CSEHexception</w:t>
      </w:r>
      <w:r w:rsidR="00805BB7">
        <w:rPr>
          <w:rFonts w:hint="eastAsia"/>
        </w:rPr>
        <w:t>时</w:t>
      </w:r>
      <w:r w:rsidR="004426EC">
        <w:rPr>
          <w:rFonts w:hint="eastAsia"/>
        </w:rPr>
        <w:t>，将异常</w:t>
      </w:r>
      <w:r w:rsidR="002C3654">
        <w:rPr>
          <w:rFonts w:hint="eastAsia"/>
        </w:rPr>
        <w:t>信息内容统一写入异常日志文件中，并</w:t>
      </w:r>
      <w:r w:rsidR="00F2424A">
        <w:rPr>
          <w:rFonts w:hint="eastAsia"/>
        </w:rPr>
        <w:t>统一</w:t>
      </w:r>
      <w:r w:rsidR="00494CD7">
        <w:rPr>
          <w:rFonts w:hint="eastAsia"/>
        </w:rPr>
        <w:t>使用</w:t>
      </w:r>
      <w:r w:rsidR="00B112AA" w:rsidRPr="00B112AA">
        <w:t>excep_filter</w:t>
      </w:r>
      <w:r w:rsidR="00B112AA">
        <w:rPr>
          <w:rFonts w:hint="eastAsia"/>
        </w:rPr>
        <w:t>方法</w:t>
      </w:r>
      <w:r w:rsidR="00673401">
        <w:rPr>
          <w:rFonts w:hint="eastAsia"/>
        </w:rPr>
        <w:t>产生</w:t>
      </w:r>
      <w:r w:rsidR="00866957">
        <w:rPr>
          <w:rFonts w:hint="eastAsia"/>
        </w:rPr>
        <w:t>相应</w:t>
      </w:r>
      <w:r w:rsidR="00866957">
        <w:rPr>
          <w:rFonts w:hint="eastAsia"/>
        </w:rPr>
        <w:t>minidump</w:t>
      </w:r>
      <w:r w:rsidR="00866957">
        <w:rPr>
          <w:rFonts w:hint="eastAsia"/>
        </w:rPr>
        <w:t>文件</w:t>
      </w:r>
      <w:r w:rsidR="00A6046F">
        <w:rPr>
          <w:rFonts w:hint="eastAsia"/>
        </w:rPr>
        <w:t>和</w:t>
      </w:r>
      <w:r w:rsidR="00527327">
        <w:rPr>
          <w:rFonts w:hint="eastAsia"/>
        </w:rPr>
        <w:t>记录</w:t>
      </w:r>
      <w:r w:rsidR="00B821A1">
        <w:rPr>
          <w:rFonts w:hint="eastAsia"/>
        </w:rPr>
        <w:t>堆栈信息的</w:t>
      </w:r>
      <w:r w:rsidR="009C4971">
        <w:rPr>
          <w:rFonts w:hint="eastAsia"/>
        </w:rPr>
        <w:t>日志文件。</w:t>
      </w:r>
      <w:r w:rsidR="00EC460F" w:rsidRPr="00D63A78">
        <w:t>CSEHexception</w:t>
      </w:r>
      <w:r w:rsidR="00EC460F">
        <w:rPr>
          <w:rFonts w:hint="eastAsia"/>
        </w:rPr>
        <w:t>异常类的</w:t>
      </w:r>
      <w:r w:rsidR="00CD4F84">
        <w:rPr>
          <w:rFonts w:hint="eastAsia"/>
        </w:rPr>
        <w:t>代码</w:t>
      </w:r>
      <w:r w:rsidR="00731A24">
        <w:rPr>
          <w:rFonts w:hint="eastAsia"/>
        </w:rPr>
        <w:t>设计</w:t>
      </w:r>
      <w:r w:rsidR="00CD4F84">
        <w:rPr>
          <w:rFonts w:hint="eastAsia"/>
        </w:rPr>
        <w:t>如下：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class CSEHexception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{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public: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CSEHexception( LPEXCEPTION_POINTERS lexcept ):lpEP( lexcept )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{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}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LPEXCEPTION_POINTERS GetSEHInfo()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{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    return lpEP;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}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const CHAR* what();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private:</w:t>
      </w:r>
    </w:p>
    <w:p w:rsidR="00CD4F84" w:rsidRPr="006450FA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    LPEXCEPTION_POINTERS lpEP;</w:t>
      </w:r>
    </w:p>
    <w:p w:rsidR="00CD4F84" w:rsidRDefault="00CD4F84" w:rsidP="00CD4F84">
      <w:pPr>
        <w:ind w:firstLine="420"/>
        <w:rPr>
          <w:shd w:val="pct15" w:color="auto" w:fill="FFFFFF"/>
        </w:rPr>
      </w:pPr>
      <w:r w:rsidRPr="006450FA">
        <w:rPr>
          <w:shd w:val="pct15" w:color="auto" w:fill="FFFFFF"/>
        </w:rPr>
        <w:t xml:space="preserve">    };</w:t>
      </w:r>
    </w:p>
    <w:p w:rsidR="00D60BED" w:rsidRDefault="00283E56" w:rsidP="00CD4F84">
      <w:pPr>
        <w:ind w:firstLine="420"/>
      </w:pPr>
      <w:r w:rsidRPr="00283E56">
        <w:t>lpEP</w:t>
      </w:r>
      <w:r w:rsidR="00E43BDE">
        <w:rPr>
          <w:rFonts w:hint="eastAsia"/>
        </w:rPr>
        <w:t>用于</w:t>
      </w:r>
      <w:r w:rsidR="008C285F">
        <w:rPr>
          <w:rFonts w:hint="eastAsia"/>
        </w:rPr>
        <w:t>记录保存</w:t>
      </w:r>
      <w:r w:rsidR="005F11D1">
        <w:rPr>
          <w:rFonts w:hint="eastAsia"/>
        </w:rPr>
        <w:t>的</w:t>
      </w:r>
      <w:r w:rsidR="005F11D1">
        <w:rPr>
          <w:rFonts w:hint="eastAsia"/>
        </w:rPr>
        <w:t>Windows</w:t>
      </w:r>
      <w:r w:rsidR="005F11D1">
        <w:rPr>
          <w:rFonts w:hint="eastAsia"/>
        </w:rPr>
        <w:t>结构化异常</w:t>
      </w:r>
      <w:r>
        <w:rPr>
          <w:rFonts w:hint="eastAsia"/>
        </w:rPr>
        <w:t>指针</w:t>
      </w:r>
      <w:r w:rsidR="00CA676E">
        <w:rPr>
          <w:rFonts w:hint="eastAsia"/>
        </w:rPr>
        <w:t>，</w:t>
      </w:r>
      <w:r w:rsidR="003D04EE">
        <w:rPr>
          <w:rFonts w:hint="eastAsia"/>
        </w:rPr>
        <w:t>what</w:t>
      </w:r>
      <w:r w:rsidR="003D04EE">
        <w:rPr>
          <w:rFonts w:hint="eastAsia"/>
        </w:rPr>
        <w:t>方法</w:t>
      </w:r>
      <w:r w:rsidR="006308E4">
        <w:rPr>
          <w:rFonts w:hint="eastAsia"/>
        </w:rPr>
        <w:t>自定义</w:t>
      </w:r>
      <w:r w:rsidR="003D04EE">
        <w:rPr>
          <w:rFonts w:hint="eastAsia"/>
        </w:rPr>
        <w:t>格式化我们的</w:t>
      </w:r>
      <w:r w:rsidR="006308E4">
        <w:rPr>
          <w:rFonts w:hint="eastAsia"/>
        </w:rPr>
        <w:t>异常信息</w:t>
      </w:r>
      <w:r w:rsidR="00C40576">
        <w:rPr>
          <w:rFonts w:hint="eastAsia"/>
        </w:rPr>
        <w:t>，在捕获到该异常时</w:t>
      </w:r>
      <w:r w:rsidR="0042213D">
        <w:rPr>
          <w:rFonts w:hint="eastAsia"/>
        </w:rPr>
        <w:t>将异常信息内容记录到异常日志文件中</w:t>
      </w:r>
      <w:r w:rsidR="006564DE">
        <w:rPr>
          <w:rFonts w:hint="eastAsia"/>
        </w:rPr>
        <w:t>。</w:t>
      </w:r>
    </w:p>
    <w:p w:rsidR="00411A1A" w:rsidRDefault="00D60BED" w:rsidP="006356CA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下，系统提供结构化异常用于记录</w:t>
      </w:r>
      <w:r>
        <w:rPr>
          <w:rFonts w:hint="eastAsia"/>
        </w:rPr>
        <w:t>windows</w:t>
      </w:r>
      <w:r>
        <w:rPr>
          <w:rFonts w:hint="eastAsia"/>
        </w:rPr>
        <w:t>系统相关的异常信息，为了获得更多详细的异常信息，我们选择使用结构化异常。但结构化一下和</w:t>
      </w:r>
      <w:r>
        <w:rPr>
          <w:rFonts w:hint="eastAsia"/>
        </w:rPr>
        <w:t>C++</w:t>
      </w:r>
      <w:r>
        <w:rPr>
          <w:rFonts w:hint="eastAsia"/>
        </w:rPr>
        <w:t>异常不是同一个东西，</w:t>
      </w:r>
      <w:r>
        <w:rPr>
          <w:rFonts w:hint="eastAsia"/>
        </w:rPr>
        <w:t>C++</w:t>
      </w:r>
      <w:r>
        <w:rPr>
          <w:rFonts w:hint="eastAsia"/>
        </w:rPr>
        <w:t>不能处理，因此需将结构化异常转换到</w:t>
      </w:r>
      <w:r>
        <w:rPr>
          <w:rFonts w:hint="eastAsia"/>
        </w:rPr>
        <w:t>C++</w:t>
      </w:r>
      <w:r>
        <w:rPr>
          <w:rFonts w:hint="eastAsia"/>
        </w:rPr>
        <w:t>异常</w:t>
      </w:r>
      <w:r w:rsidR="0034394E">
        <w:rPr>
          <w:rFonts w:hint="eastAsia"/>
        </w:rPr>
        <w:t>，</w:t>
      </w:r>
      <w:r>
        <w:rPr>
          <w:rFonts w:hint="eastAsia"/>
        </w:rPr>
        <w:t>Windows</w:t>
      </w:r>
      <w:r>
        <w:rPr>
          <w:rFonts w:hint="eastAsia"/>
        </w:rPr>
        <w:t>提供</w:t>
      </w:r>
      <w:r w:rsidRPr="00C551F2">
        <w:t>_set_se_translator</w:t>
      </w:r>
      <w:r>
        <w:rPr>
          <w:rFonts w:hint="eastAsia"/>
        </w:rPr>
        <w:t>方法注册转换方法。</w:t>
      </w:r>
      <w:r w:rsidR="0024614A">
        <w:rPr>
          <w:rFonts w:hint="eastAsia"/>
        </w:rPr>
        <w:t>代码设计如下：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class SEHToExceptionHandler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{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public: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static VOID  Install_TranslateFunc()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{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    m_pOldFilter = ::_set_se_translator( SEHException_translate );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}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static VOID  UnInstall_TranslateFunc()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{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    if ( m_pOldFilter )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    {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        ::_set_se_translator( m_pOldFilter );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    }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}</w:t>
      </w:r>
    </w:p>
    <w:p w:rsidR="0073560E" w:rsidRPr="0073560E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    static _se_translator_function m_pOldFilter;</w:t>
      </w:r>
    </w:p>
    <w:p w:rsidR="0024614A" w:rsidRDefault="0073560E" w:rsidP="0073560E">
      <w:pPr>
        <w:ind w:firstLine="420"/>
        <w:rPr>
          <w:shd w:val="pct15" w:color="auto" w:fill="FFFFFF"/>
        </w:rPr>
      </w:pPr>
      <w:r w:rsidRPr="0073560E">
        <w:rPr>
          <w:shd w:val="pct15" w:color="auto" w:fill="FFFFFF"/>
        </w:rPr>
        <w:t xml:space="preserve">    };</w:t>
      </w:r>
    </w:p>
    <w:p w:rsidR="00215ED6" w:rsidRDefault="00215ED6" w:rsidP="0073560E">
      <w:pPr>
        <w:ind w:firstLine="420"/>
        <w:rPr>
          <w:shd w:val="pct15" w:color="auto" w:fill="FFFFFF"/>
        </w:rPr>
      </w:pPr>
    </w:p>
    <w:p w:rsidR="00215ED6" w:rsidRPr="00215ED6" w:rsidRDefault="00215ED6" w:rsidP="00215ED6">
      <w:pPr>
        <w:ind w:firstLine="420"/>
        <w:rPr>
          <w:shd w:val="pct15" w:color="auto" w:fill="FFFFFF"/>
        </w:rPr>
      </w:pPr>
      <w:r w:rsidRPr="00215ED6">
        <w:rPr>
          <w:shd w:val="pct15" w:color="auto" w:fill="FFFFFF"/>
        </w:rPr>
        <w:lastRenderedPageBreak/>
        <w:t xml:space="preserve">    VOID SEHException_translate( UINT dwEC, LPEXCEPTION_POINTERS pep )</w:t>
      </w:r>
    </w:p>
    <w:p w:rsidR="00215ED6" w:rsidRPr="00215ED6" w:rsidRDefault="00215ED6" w:rsidP="00215ED6">
      <w:pPr>
        <w:ind w:firstLine="420"/>
        <w:rPr>
          <w:shd w:val="pct15" w:color="auto" w:fill="FFFFFF"/>
        </w:rPr>
      </w:pPr>
      <w:r w:rsidRPr="00215ED6">
        <w:rPr>
          <w:shd w:val="pct15" w:color="auto" w:fill="FFFFFF"/>
        </w:rPr>
        <w:t xml:space="preserve">    {</w:t>
      </w:r>
    </w:p>
    <w:p w:rsidR="00215ED6" w:rsidRPr="00215ED6" w:rsidRDefault="00215ED6" w:rsidP="00215ED6">
      <w:pPr>
        <w:ind w:firstLine="420"/>
        <w:rPr>
          <w:shd w:val="pct15" w:color="auto" w:fill="FFFFFF"/>
        </w:rPr>
      </w:pPr>
      <w:r w:rsidRPr="00215ED6">
        <w:rPr>
          <w:shd w:val="pct15" w:color="auto" w:fill="FFFFFF"/>
        </w:rPr>
        <w:t xml:space="preserve">        (dwEC);</w:t>
      </w:r>
    </w:p>
    <w:p w:rsidR="00215ED6" w:rsidRPr="00215ED6" w:rsidRDefault="00215ED6" w:rsidP="00215ED6">
      <w:pPr>
        <w:ind w:firstLine="420"/>
        <w:rPr>
          <w:shd w:val="pct15" w:color="auto" w:fill="FFFFFF"/>
        </w:rPr>
      </w:pPr>
      <w:r w:rsidRPr="00215ED6">
        <w:rPr>
          <w:shd w:val="pct15" w:color="auto" w:fill="FFFFFF"/>
        </w:rPr>
        <w:t xml:space="preserve">        throw CSEHexception( pep );</w:t>
      </w:r>
    </w:p>
    <w:p w:rsidR="00215ED6" w:rsidRPr="00215ED6" w:rsidRDefault="00215ED6" w:rsidP="00215ED6">
      <w:pPr>
        <w:ind w:firstLine="420"/>
        <w:rPr>
          <w:shd w:val="pct15" w:color="auto" w:fill="FFFFFF"/>
        </w:rPr>
      </w:pPr>
      <w:r w:rsidRPr="00215ED6">
        <w:rPr>
          <w:shd w:val="pct15" w:color="auto" w:fill="FFFFFF"/>
        </w:rPr>
        <w:t xml:space="preserve">    }</w:t>
      </w:r>
    </w:p>
    <w:p w:rsidR="00215ED6" w:rsidRDefault="00215ED6" w:rsidP="00215ED6">
      <w:pPr>
        <w:ind w:firstLine="420"/>
        <w:rPr>
          <w:shd w:val="pct15" w:color="auto" w:fill="FFFFFF"/>
        </w:rPr>
      </w:pPr>
    </w:p>
    <w:p w:rsidR="00480B9A" w:rsidRDefault="006819BA" w:rsidP="0073560E">
      <w:pPr>
        <w:ind w:firstLine="420"/>
        <w:rPr>
          <w:shd w:val="pct15" w:color="auto" w:fill="FFFFFF"/>
        </w:rPr>
      </w:pPr>
      <w:r w:rsidRPr="004B7F7D">
        <w:rPr>
          <w:rFonts w:hint="eastAsia"/>
        </w:rPr>
        <w:t>在</w:t>
      </w:r>
      <w:r w:rsidR="00B16193" w:rsidRPr="004B7F7D">
        <w:rPr>
          <w:rFonts w:hint="eastAsia"/>
        </w:rPr>
        <w:t>源</w:t>
      </w:r>
      <w:r w:rsidR="0099196F" w:rsidRPr="004B7F7D">
        <w:rPr>
          <w:rFonts w:hint="eastAsia"/>
        </w:rPr>
        <w:t>文件中</w:t>
      </w:r>
      <w:r w:rsidR="009F48D3" w:rsidRPr="004B7F7D">
        <w:rPr>
          <w:rFonts w:hint="eastAsia"/>
        </w:rPr>
        <w:t>定义一全局</w:t>
      </w:r>
      <w:r w:rsidR="00CE29A9" w:rsidRPr="004B7F7D">
        <w:t>SEHToExceptionHandler</w:t>
      </w:r>
      <w:r w:rsidR="00CE29A9" w:rsidRPr="004B7F7D">
        <w:rPr>
          <w:rFonts w:hint="eastAsia"/>
        </w:rPr>
        <w:t>对象变量，</w:t>
      </w:r>
      <w:r w:rsidR="003E1C3F">
        <w:rPr>
          <w:rFonts w:hint="eastAsia"/>
        </w:rPr>
        <w:t>则</w:t>
      </w:r>
      <w:r w:rsidR="00F03079">
        <w:rPr>
          <w:rFonts w:hint="eastAsia"/>
        </w:rPr>
        <w:t>可实现</w:t>
      </w:r>
      <w:r w:rsidR="001D20E2">
        <w:rPr>
          <w:rFonts w:hint="eastAsia"/>
        </w:rPr>
        <w:t>转换</w:t>
      </w:r>
      <w:r w:rsidR="00CE578B">
        <w:rPr>
          <w:rFonts w:hint="eastAsia"/>
        </w:rPr>
        <w:t>方法的注册与注销。</w:t>
      </w:r>
    </w:p>
    <w:p w:rsidR="00480B9A" w:rsidRDefault="00F03079" w:rsidP="00F03079">
      <w:pPr>
        <w:ind w:firstLine="420"/>
        <w:rPr>
          <w:shd w:val="pct15" w:color="auto" w:fill="FFFFFF"/>
        </w:rPr>
      </w:pPr>
      <w:r w:rsidRPr="00F03079">
        <w:rPr>
          <w:shd w:val="pct15" w:color="auto" w:fill="FFFFFF"/>
        </w:rPr>
        <w:t xml:space="preserve">    SSDExceptionHandler stExceptionHandler;</w:t>
      </w:r>
    </w:p>
    <w:p w:rsidR="003016AA" w:rsidRDefault="003016AA" w:rsidP="004E1192">
      <w:pPr>
        <w:ind w:firstLine="420"/>
      </w:pPr>
    </w:p>
    <w:p w:rsidR="004E1192" w:rsidRDefault="00ED3742" w:rsidP="004E1192">
      <w:pPr>
        <w:ind w:firstLine="420"/>
      </w:pPr>
      <w:r w:rsidRPr="00B112AA">
        <w:t>excep_filter</w:t>
      </w:r>
      <w:r>
        <w:rPr>
          <w:rFonts w:hint="eastAsia"/>
        </w:rPr>
        <w:t>方法产生相应</w:t>
      </w:r>
      <w:r>
        <w:rPr>
          <w:rFonts w:hint="eastAsia"/>
        </w:rPr>
        <w:t>minidump</w:t>
      </w:r>
      <w:r>
        <w:rPr>
          <w:rFonts w:hint="eastAsia"/>
        </w:rPr>
        <w:t>文件和记录堆栈信息的日志文件</w:t>
      </w:r>
      <w:r w:rsidR="00633CC1">
        <w:rPr>
          <w:rFonts w:hint="eastAsia"/>
        </w:rPr>
        <w:t>，代码设计如下：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UINT32 excep_filter( LPEXCEPTION_POINTERS lpEP,INT32 iLevel)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{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>#ifdef __linux__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return 0;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>#else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static INT32 count = 0;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if ( count &gt; 50 )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    return EXCEPTION_EXECUTE_HANDLER;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count++;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// init dbghelp.dll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if( !SymInitialize( GetCurrentProcess(), NULL, TRUE ) )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{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    printf( "Init dbghelp faile .\n" );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}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catch_dumpinfo( lpEP );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dump_callstack( lpEP-&gt;ContextRecord ,iLevel);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if( !SymCleanup( GetCurrentProcess() ) )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{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    printf( "Cleanup dbghelp faile.\n" );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}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 xml:space="preserve">        return EXCEPTION_EXECUTE_HANDLER;</w:t>
      </w:r>
    </w:p>
    <w:p w:rsidR="004E1192" w:rsidRPr="004E1192" w:rsidRDefault="004E1192" w:rsidP="004E1192">
      <w:pPr>
        <w:ind w:firstLine="420"/>
        <w:rPr>
          <w:shd w:val="pct15" w:color="auto" w:fill="FFFFFF"/>
        </w:rPr>
      </w:pPr>
      <w:r w:rsidRPr="004E1192">
        <w:rPr>
          <w:shd w:val="pct15" w:color="auto" w:fill="FFFFFF"/>
        </w:rPr>
        <w:t>#endif</w:t>
      </w:r>
    </w:p>
    <w:p w:rsidR="004E1192" w:rsidRDefault="004E1192" w:rsidP="004E1192">
      <w:pPr>
        <w:ind w:firstLine="420"/>
        <w:rPr>
          <w:shd w:val="pct15" w:color="auto" w:fill="FFFFFF"/>
        </w:rPr>
      </w:pPr>
      <w:r w:rsidRPr="001A6289">
        <w:rPr>
          <w:shd w:val="pct15" w:color="auto" w:fill="FFFFFF"/>
        </w:rPr>
        <w:t xml:space="preserve">    }</w:t>
      </w:r>
    </w:p>
    <w:p w:rsidR="000347A0" w:rsidRPr="00442807" w:rsidRDefault="000347A0" w:rsidP="004E1192">
      <w:pPr>
        <w:ind w:firstLine="420"/>
      </w:pPr>
    </w:p>
    <w:p w:rsidR="006E2197" w:rsidRDefault="000347A0" w:rsidP="004E1192">
      <w:pPr>
        <w:ind w:firstLine="420"/>
      </w:pPr>
      <w:r w:rsidRPr="00442807">
        <w:t>catch_dumpinfo</w:t>
      </w:r>
      <w:r w:rsidR="00442807">
        <w:rPr>
          <w:rFonts w:hint="eastAsia"/>
        </w:rPr>
        <w:t>方法用于</w:t>
      </w:r>
      <w:r w:rsidR="0035084D">
        <w:rPr>
          <w:rFonts w:hint="eastAsia"/>
        </w:rPr>
        <w:t>产生</w:t>
      </w:r>
      <w:r w:rsidR="00B47A14">
        <w:rPr>
          <w:rFonts w:hint="eastAsia"/>
        </w:rPr>
        <w:t>记录</w:t>
      </w:r>
      <w:r w:rsidR="00DF0FC8">
        <w:rPr>
          <w:rFonts w:hint="eastAsia"/>
        </w:rPr>
        <w:t>异常</w:t>
      </w:r>
      <w:r w:rsidR="007175C7">
        <w:rPr>
          <w:rFonts w:hint="eastAsia"/>
        </w:rPr>
        <w:t>信息的</w:t>
      </w:r>
      <w:r w:rsidR="007175C7">
        <w:rPr>
          <w:rFonts w:hint="eastAsia"/>
        </w:rPr>
        <w:t>minidump</w:t>
      </w:r>
      <w:r w:rsidR="00B13E72">
        <w:rPr>
          <w:rFonts w:hint="eastAsia"/>
        </w:rPr>
        <w:t>文件</w:t>
      </w:r>
      <w:r w:rsidR="006E2197">
        <w:rPr>
          <w:rFonts w:hint="eastAsia"/>
        </w:rPr>
        <w:t>，</w:t>
      </w:r>
      <w:r w:rsidR="006E2197">
        <w:rPr>
          <w:rFonts w:hint="eastAsia"/>
        </w:rPr>
        <w:t>minidump</w:t>
      </w:r>
      <w:r w:rsidR="006E2197">
        <w:rPr>
          <w:rFonts w:hint="eastAsia"/>
        </w:rPr>
        <w:t>文件的命名按照</w:t>
      </w:r>
      <w:r w:rsidR="00D71B27">
        <w:rPr>
          <w:rFonts w:hint="eastAsia"/>
        </w:rPr>
        <w:t>时间</w:t>
      </w:r>
      <w:r w:rsidR="00F85894">
        <w:rPr>
          <w:rFonts w:hint="eastAsia"/>
        </w:rPr>
        <w:t>命名，</w:t>
      </w:r>
      <w:r w:rsidR="006A5D4B">
        <w:rPr>
          <w:rFonts w:hint="eastAsia"/>
        </w:rPr>
        <w:t>方便</w:t>
      </w:r>
      <w:r w:rsidR="00D600FC">
        <w:rPr>
          <w:rFonts w:hint="eastAsia"/>
        </w:rPr>
        <w:t>定位</w:t>
      </w:r>
      <w:r w:rsidR="001E0F48">
        <w:rPr>
          <w:rFonts w:hint="eastAsia"/>
        </w:rPr>
        <w:t>问题产生的时间</w:t>
      </w:r>
      <w:r w:rsidR="000B4B1D">
        <w:rPr>
          <w:rFonts w:hint="eastAsia"/>
        </w:rPr>
        <w:t>。</w:t>
      </w:r>
      <w:r w:rsidR="006E2197" w:rsidRPr="00442807">
        <w:t xml:space="preserve"> </w:t>
      </w:r>
    </w:p>
    <w:p w:rsidR="00C3026C" w:rsidRDefault="000E5E2D" w:rsidP="004E1192">
      <w:pPr>
        <w:ind w:firstLine="420"/>
      </w:pPr>
      <w:r w:rsidRPr="00E172C3">
        <w:t>dump_callstack</w:t>
      </w:r>
      <w:r w:rsidR="00637EE8">
        <w:rPr>
          <w:rFonts w:hint="eastAsia"/>
        </w:rPr>
        <w:t>方法用于</w:t>
      </w:r>
      <w:r w:rsidR="00B96F54">
        <w:rPr>
          <w:rFonts w:hint="eastAsia"/>
        </w:rPr>
        <w:t>记录</w:t>
      </w:r>
      <w:r w:rsidR="00BA23D6">
        <w:rPr>
          <w:rFonts w:hint="eastAsia"/>
        </w:rPr>
        <w:t>当时异常产生的</w:t>
      </w:r>
      <w:r w:rsidR="0044605A">
        <w:rPr>
          <w:rFonts w:hint="eastAsia"/>
        </w:rPr>
        <w:t>堆栈信息，</w:t>
      </w:r>
      <w:r w:rsidR="00720ADF">
        <w:rPr>
          <w:rFonts w:hint="eastAsia"/>
        </w:rPr>
        <w:t>方便在没有</w:t>
      </w:r>
      <w:r w:rsidR="00AF22F9">
        <w:rPr>
          <w:rFonts w:hint="eastAsia"/>
        </w:rPr>
        <w:t>调试工具时能快速的</w:t>
      </w:r>
      <w:r w:rsidR="00DE10BE">
        <w:rPr>
          <w:rFonts w:hint="eastAsia"/>
        </w:rPr>
        <w:t>定位问题</w:t>
      </w:r>
      <w:r w:rsidR="001360B3">
        <w:rPr>
          <w:rFonts w:hint="eastAsia"/>
        </w:rPr>
        <w:t>。</w:t>
      </w:r>
    </w:p>
    <w:p w:rsidR="00FA4722" w:rsidRDefault="00976078" w:rsidP="00976078">
      <w:pPr>
        <w:pStyle w:val="1"/>
      </w:pPr>
      <w:r>
        <w:lastRenderedPageBreak/>
        <w:t>L</w:t>
      </w:r>
      <w:r>
        <w:rPr>
          <w:rFonts w:hint="eastAsia"/>
        </w:rPr>
        <w:t>inux</w:t>
      </w:r>
      <w:r w:rsidR="004F229C">
        <w:rPr>
          <w:rFonts w:hint="eastAsia"/>
        </w:rPr>
        <w:t>异常处理设计</w:t>
      </w:r>
    </w:p>
    <w:p w:rsidR="00C55368" w:rsidRDefault="00306861" w:rsidP="00C55368">
      <w:pPr>
        <w:pStyle w:val="a0"/>
        <w:ind w:firstLine="420"/>
      </w:pPr>
      <w:r>
        <w:rPr>
          <w:rFonts w:hint="eastAsia"/>
        </w:rPr>
        <w:t>在</w:t>
      </w:r>
      <w:r w:rsidR="002348CB">
        <w:rPr>
          <w:rFonts w:hint="eastAsia"/>
        </w:rPr>
        <w:t>linux/unix</w:t>
      </w:r>
      <w:r w:rsidR="002348CB">
        <w:rPr>
          <w:rFonts w:hint="eastAsia"/>
        </w:rPr>
        <w:t>下，</w:t>
      </w:r>
      <w:r w:rsidR="004B0649">
        <w:rPr>
          <w:rFonts w:hint="eastAsia"/>
        </w:rPr>
        <w:t>我们</w:t>
      </w:r>
      <w:r w:rsidR="00DF4F68">
        <w:rPr>
          <w:rFonts w:hint="eastAsia"/>
        </w:rPr>
        <w:t>只需使用</w:t>
      </w:r>
      <w:r w:rsidR="00DF4F68">
        <w:rPr>
          <w:rFonts w:hint="eastAsia"/>
        </w:rPr>
        <w:t>ulimit</w:t>
      </w:r>
      <w:r w:rsidR="00DF4F68">
        <w:rPr>
          <w:rFonts w:hint="eastAsia"/>
        </w:rPr>
        <w:t>命令，或者</w:t>
      </w:r>
      <w:r w:rsidR="004C0508" w:rsidRPr="004C0508">
        <w:t>setrlimit</w:t>
      </w:r>
      <w:r w:rsidR="004C0508" w:rsidRPr="004C0508">
        <w:rPr>
          <w:rFonts w:hint="eastAsia"/>
        </w:rPr>
        <w:t>方法</w:t>
      </w:r>
      <w:r w:rsidR="00515C84">
        <w:rPr>
          <w:rFonts w:hint="eastAsia"/>
        </w:rPr>
        <w:t>即可</w:t>
      </w:r>
      <w:r w:rsidR="009F5CC1">
        <w:rPr>
          <w:rFonts w:hint="eastAsia"/>
        </w:rPr>
        <w:t>控制系统是否在程序</w:t>
      </w:r>
      <w:r w:rsidR="00EB737C">
        <w:rPr>
          <w:rFonts w:hint="eastAsia"/>
        </w:rPr>
        <w:t>异常时</w:t>
      </w:r>
      <w:r w:rsidR="002608E1">
        <w:rPr>
          <w:rFonts w:hint="eastAsia"/>
        </w:rPr>
        <w:t>产生</w:t>
      </w:r>
      <w:r w:rsidR="002608E1">
        <w:rPr>
          <w:rFonts w:hint="eastAsia"/>
        </w:rPr>
        <w:t>coredump</w:t>
      </w:r>
      <w:r w:rsidR="002608E1">
        <w:rPr>
          <w:rFonts w:hint="eastAsia"/>
        </w:rPr>
        <w:t>文件</w:t>
      </w:r>
      <w:r w:rsidR="00E90126">
        <w:rPr>
          <w:rFonts w:hint="eastAsia"/>
        </w:rPr>
        <w:t>，当然也可以修改</w:t>
      </w:r>
      <w:r w:rsidR="00E90126">
        <w:rPr>
          <w:rFonts w:hint="eastAsia"/>
        </w:rPr>
        <w:t>/etc/security/</w:t>
      </w:r>
      <w:r w:rsidR="00AC5BA3">
        <w:rPr>
          <w:rFonts w:hint="eastAsia"/>
        </w:rPr>
        <w:t>limit</w:t>
      </w:r>
      <w:r w:rsidR="009855F8">
        <w:rPr>
          <w:rFonts w:hint="eastAsia"/>
        </w:rPr>
        <w:t>s</w:t>
      </w:r>
      <w:r w:rsidR="00AC5BA3">
        <w:rPr>
          <w:rFonts w:hint="eastAsia"/>
        </w:rPr>
        <w:t>.conf</w:t>
      </w:r>
      <w:r w:rsidR="00AC5BA3">
        <w:rPr>
          <w:rFonts w:hint="eastAsia"/>
        </w:rPr>
        <w:t>文件</w:t>
      </w:r>
      <w:r w:rsidR="00EF528C">
        <w:rPr>
          <w:rFonts w:hint="eastAsia"/>
        </w:rPr>
        <w:t>（</w:t>
      </w:r>
      <w:r w:rsidR="00497750" w:rsidRPr="00D329E9">
        <w:rPr>
          <w:rFonts w:hint="eastAsia"/>
          <w:b/>
        </w:rPr>
        <w:t>注意，</w:t>
      </w:r>
      <w:r w:rsidR="00FB4004">
        <w:rPr>
          <w:rFonts w:hint="eastAsia"/>
          <w:b/>
        </w:rPr>
        <w:t>ulimit</w:t>
      </w:r>
      <w:r w:rsidR="00FB4004">
        <w:rPr>
          <w:rFonts w:hint="eastAsia"/>
          <w:b/>
        </w:rPr>
        <w:t>是</w:t>
      </w:r>
      <w:r w:rsidR="00FB4004">
        <w:rPr>
          <w:rFonts w:hint="eastAsia"/>
          <w:b/>
        </w:rPr>
        <w:t>bash</w:t>
      </w:r>
      <w:r w:rsidR="00FB4004">
        <w:rPr>
          <w:rFonts w:hint="eastAsia"/>
          <w:b/>
        </w:rPr>
        <w:t>的内建命令，只有</w:t>
      </w:r>
      <w:r w:rsidR="00FB4004">
        <w:rPr>
          <w:rFonts w:hint="eastAsia"/>
          <w:b/>
        </w:rPr>
        <w:t>bash</w:t>
      </w:r>
      <w:r w:rsidR="00FB4004">
        <w:rPr>
          <w:rFonts w:hint="eastAsia"/>
          <w:b/>
        </w:rPr>
        <w:t>的</w:t>
      </w:r>
      <w:r w:rsidR="00FB4004">
        <w:rPr>
          <w:rFonts w:hint="eastAsia"/>
          <w:b/>
        </w:rPr>
        <w:t>shell</w:t>
      </w:r>
      <w:r w:rsidR="00FB4004">
        <w:rPr>
          <w:rFonts w:hint="eastAsia"/>
          <w:b/>
        </w:rPr>
        <w:t>下才有该命令。</w:t>
      </w:r>
      <w:r w:rsidR="00C172DA" w:rsidRPr="00D329E9">
        <w:rPr>
          <w:rFonts w:hint="eastAsia"/>
          <w:b/>
        </w:rPr>
        <w:t>无论是通过</w:t>
      </w:r>
      <w:r w:rsidR="00C172DA" w:rsidRPr="00D329E9">
        <w:rPr>
          <w:rFonts w:hint="eastAsia"/>
          <w:b/>
        </w:rPr>
        <w:t>ulimit</w:t>
      </w:r>
      <w:r w:rsidR="00C172DA" w:rsidRPr="00D329E9">
        <w:rPr>
          <w:rFonts w:hint="eastAsia"/>
          <w:b/>
        </w:rPr>
        <w:t>命令还是</w:t>
      </w:r>
      <w:r w:rsidR="00C172DA" w:rsidRPr="00D329E9">
        <w:rPr>
          <w:b/>
        </w:rPr>
        <w:t>setrlimit</w:t>
      </w:r>
      <w:r w:rsidR="00C172DA" w:rsidRPr="00D329E9">
        <w:rPr>
          <w:rFonts w:hint="eastAsia"/>
          <w:b/>
        </w:rPr>
        <w:t>方法</w:t>
      </w:r>
      <w:r w:rsidR="009B79E8" w:rsidRPr="00D329E9">
        <w:rPr>
          <w:rFonts w:hint="eastAsia"/>
          <w:b/>
        </w:rPr>
        <w:t>，都需</w:t>
      </w:r>
      <w:r w:rsidR="004E0E3C" w:rsidRPr="00D329E9">
        <w:rPr>
          <w:rFonts w:hint="eastAsia"/>
          <w:b/>
        </w:rPr>
        <w:t>root</w:t>
      </w:r>
      <w:r w:rsidR="004E0E3C" w:rsidRPr="00D329E9">
        <w:rPr>
          <w:rFonts w:hint="eastAsia"/>
          <w:b/>
        </w:rPr>
        <w:t>权限</w:t>
      </w:r>
      <w:r w:rsidR="00AE219D">
        <w:rPr>
          <w:rFonts w:hint="eastAsia"/>
          <w:b/>
        </w:rPr>
        <w:t>才能修改硬权限</w:t>
      </w:r>
      <w:r w:rsidR="004E0E3C" w:rsidRPr="00D329E9">
        <w:rPr>
          <w:rFonts w:hint="eastAsia"/>
          <w:b/>
        </w:rPr>
        <w:t>，非</w:t>
      </w:r>
      <w:r w:rsidR="004E0E3C" w:rsidRPr="00D329E9">
        <w:rPr>
          <w:rFonts w:hint="eastAsia"/>
          <w:b/>
        </w:rPr>
        <w:t>root</w:t>
      </w:r>
      <w:r w:rsidR="00175C84" w:rsidRPr="00D329E9">
        <w:rPr>
          <w:rFonts w:hint="eastAsia"/>
          <w:b/>
        </w:rPr>
        <w:t>权限用户</w:t>
      </w:r>
      <w:r w:rsidR="00F11D7D" w:rsidRPr="00D329E9">
        <w:rPr>
          <w:rFonts w:hint="eastAsia"/>
          <w:b/>
        </w:rPr>
        <w:t>只能在其原来</w:t>
      </w:r>
      <w:r w:rsidR="0033561E">
        <w:rPr>
          <w:rFonts w:hint="eastAsia"/>
          <w:b/>
        </w:rPr>
        <w:t>硬权限的</w:t>
      </w:r>
      <w:r w:rsidR="00F11D7D" w:rsidRPr="00D329E9">
        <w:rPr>
          <w:rFonts w:hint="eastAsia"/>
          <w:b/>
        </w:rPr>
        <w:t>范围</w:t>
      </w:r>
      <w:r w:rsidR="007A17B1">
        <w:rPr>
          <w:rFonts w:hint="eastAsia"/>
          <w:b/>
        </w:rPr>
        <w:t>内修改</w:t>
      </w:r>
      <w:r w:rsidR="005F4CF3">
        <w:rPr>
          <w:rFonts w:hint="eastAsia"/>
          <w:b/>
        </w:rPr>
        <w:t>软权限</w:t>
      </w:r>
      <w:r w:rsidR="00B4611E">
        <w:rPr>
          <w:rFonts w:hint="eastAsia"/>
        </w:rPr>
        <w:t>。如</w:t>
      </w:r>
      <w:r w:rsidR="004E7C62">
        <w:rPr>
          <w:rFonts w:hint="eastAsia"/>
        </w:rPr>
        <w:t>系统默认</w:t>
      </w:r>
      <w:r w:rsidR="00AC4998">
        <w:rPr>
          <w:rFonts w:hint="eastAsia"/>
        </w:rPr>
        <w:t>为普通用户产生的</w:t>
      </w:r>
      <w:r w:rsidR="00AC4998">
        <w:rPr>
          <w:rFonts w:hint="eastAsia"/>
        </w:rPr>
        <w:t>coredump</w:t>
      </w:r>
      <w:r w:rsidR="00AC4998">
        <w:rPr>
          <w:rFonts w:hint="eastAsia"/>
        </w:rPr>
        <w:t>文件大小为</w:t>
      </w:r>
      <w:r w:rsidR="00AC4998">
        <w:rPr>
          <w:rFonts w:hint="eastAsia"/>
        </w:rPr>
        <w:t>1024</w:t>
      </w:r>
      <w:r w:rsidR="003D5582">
        <w:rPr>
          <w:rFonts w:hint="eastAsia"/>
        </w:rPr>
        <w:t>(</w:t>
      </w:r>
      <w:r w:rsidR="003D5582">
        <w:rPr>
          <w:rFonts w:hint="eastAsia"/>
        </w:rPr>
        <w:t>一般</w:t>
      </w:r>
      <w:r w:rsidR="006D7901">
        <w:rPr>
          <w:rFonts w:hint="eastAsia"/>
        </w:rPr>
        <w:t>默认</w:t>
      </w:r>
      <w:r w:rsidR="003D5582">
        <w:rPr>
          <w:rFonts w:hint="eastAsia"/>
        </w:rPr>
        <w:t>硬软权限一样</w:t>
      </w:r>
      <w:r w:rsidR="003D5582">
        <w:rPr>
          <w:rFonts w:hint="eastAsia"/>
        </w:rPr>
        <w:t>)</w:t>
      </w:r>
      <w:r w:rsidR="00AC4998">
        <w:rPr>
          <w:rFonts w:hint="eastAsia"/>
        </w:rPr>
        <w:t>，</w:t>
      </w:r>
      <w:r w:rsidR="00F77297">
        <w:rPr>
          <w:rFonts w:hint="eastAsia"/>
        </w:rPr>
        <w:t>则执行</w:t>
      </w:r>
      <w:r w:rsidR="00F77297" w:rsidRPr="00F77297">
        <w:rPr>
          <w:rFonts w:hint="eastAsia"/>
          <w:shd w:val="pct15" w:color="auto" w:fill="FFFFFF"/>
        </w:rPr>
        <w:t xml:space="preserve">ulimit </w:t>
      </w:r>
      <w:r w:rsidR="00F77297" w:rsidRPr="00F77297">
        <w:rPr>
          <w:shd w:val="pct15" w:color="auto" w:fill="FFFFFF"/>
        </w:rPr>
        <w:t>–</w:t>
      </w:r>
      <w:r w:rsidR="00B358ED">
        <w:rPr>
          <w:rFonts w:hint="eastAsia"/>
          <w:shd w:val="pct15" w:color="auto" w:fill="FFFFFF"/>
        </w:rPr>
        <w:t>S</w:t>
      </w:r>
      <w:r w:rsidR="00F77297" w:rsidRPr="00F77297">
        <w:rPr>
          <w:rFonts w:hint="eastAsia"/>
          <w:shd w:val="pct15" w:color="auto" w:fill="FFFFFF"/>
        </w:rPr>
        <w:t>c 1000</w:t>
      </w:r>
      <w:r w:rsidR="00F77297" w:rsidRPr="00677CC4">
        <w:rPr>
          <w:rFonts w:hint="eastAsia"/>
        </w:rPr>
        <w:t>命令是成功的</w:t>
      </w:r>
      <w:r w:rsidR="00677CC4">
        <w:rPr>
          <w:rFonts w:hint="eastAsia"/>
        </w:rPr>
        <w:t>，执行</w:t>
      </w:r>
      <w:r w:rsidR="00677CC4" w:rsidRPr="00F77297">
        <w:rPr>
          <w:rFonts w:hint="eastAsia"/>
          <w:shd w:val="pct15" w:color="auto" w:fill="FFFFFF"/>
        </w:rPr>
        <w:t xml:space="preserve">ulimit </w:t>
      </w:r>
      <w:r w:rsidR="00677CC4" w:rsidRPr="00F77297">
        <w:rPr>
          <w:shd w:val="pct15" w:color="auto" w:fill="FFFFFF"/>
        </w:rPr>
        <w:t>–</w:t>
      </w:r>
      <w:r w:rsidR="004865B5">
        <w:rPr>
          <w:rFonts w:hint="eastAsia"/>
          <w:shd w:val="pct15" w:color="auto" w:fill="FFFFFF"/>
        </w:rPr>
        <w:t>S</w:t>
      </w:r>
      <w:r w:rsidR="00677CC4" w:rsidRPr="00F77297">
        <w:rPr>
          <w:rFonts w:hint="eastAsia"/>
          <w:shd w:val="pct15" w:color="auto" w:fill="FFFFFF"/>
        </w:rPr>
        <w:t xml:space="preserve">c </w:t>
      </w:r>
      <w:r w:rsidR="00677CC4">
        <w:rPr>
          <w:rFonts w:hint="eastAsia"/>
          <w:shd w:val="pct15" w:color="auto" w:fill="FFFFFF"/>
        </w:rPr>
        <w:t>unlimit</w:t>
      </w:r>
      <w:r w:rsidR="00677CC4" w:rsidRPr="00677CC4">
        <w:rPr>
          <w:rFonts w:hint="eastAsia"/>
        </w:rPr>
        <w:t>命令是</w:t>
      </w:r>
      <w:r w:rsidR="00677CC4">
        <w:rPr>
          <w:rFonts w:hint="eastAsia"/>
        </w:rPr>
        <w:t>失败</w:t>
      </w:r>
      <w:r w:rsidR="00677CC4" w:rsidRPr="00677CC4">
        <w:rPr>
          <w:rFonts w:hint="eastAsia"/>
        </w:rPr>
        <w:t>的</w:t>
      </w:r>
      <w:r w:rsidR="00EF528C">
        <w:rPr>
          <w:rFonts w:hint="eastAsia"/>
        </w:rPr>
        <w:t>)</w:t>
      </w:r>
      <w:r w:rsidR="00620646">
        <w:rPr>
          <w:rFonts w:hint="eastAsia"/>
        </w:rPr>
        <w:t>。</w:t>
      </w:r>
      <w:r w:rsidR="001E1893">
        <w:rPr>
          <w:rFonts w:hint="eastAsia"/>
        </w:rPr>
        <w:t>程序</w:t>
      </w:r>
      <w:r w:rsidR="00A71162">
        <w:rPr>
          <w:rFonts w:hint="eastAsia"/>
        </w:rPr>
        <w:t>设计，当然是采用调用</w:t>
      </w:r>
      <w:r w:rsidR="00A71162">
        <w:rPr>
          <w:rFonts w:hint="eastAsia"/>
        </w:rPr>
        <w:t>API</w:t>
      </w:r>
      <w:r w:rsidR="00A71162">
        <w:rPr>
          <w:rFonts w:hint="eastAsia"/>
        </w:rPr>
        <w:t>的方式。</w:t>
      </w:r>
    </w:p>
    <w:p w:rsidR="00B663B5" w:rsidRDefault="009C481D" w:rsidP="00C55368">
      <w:pPr>
        <w:pStyle w:val="a0"/>
        <w:ind w:firstLine="420"/>
      </w:pPr>
      <w:r w:rsidRPr="00C22572">
        <w:t>SDTRY_BEGIN</w:t>
      </w:r>
      <w:r>
        <w:rPr>
          <w:rFonts w:hint="eastAsia"/>
        </w:rPr>
        <w:t>/</w:t>
      </w:r>
      <w:r w:rsidRPr="00026868">
        <w:t>SDTRY_END</w:t>
      </w:r>
      <w:r>
        <w:rPr>
          <w:rFonts w:hint="eastAsia"/>
        </w:rPr>
        <w:t>的设计和</w:t>
      </w:r>
      <w:r>
        <w:rPr>
          <w:rFonts w:hint="eastAsia"/>
        </w:rPr>
        <w:t>Windows</w:t>
      </w:r>
      <w:r>
        <w:rPr>
          <w:rFonts w:hint="eastAsia"/>
        </w:rPr>
        <w:t>统一，</w:t>
      </w:r>
      <w:r w:rsidR="007D626F" w:rsidRPr="00B112AA">
        <w:t>excep_filter</w:t>
      </w:r>
      <w:r w:rsidR="007D626F">
        <w:rPr>
          <w:rFonts w:hint="eastAsia"/>
        </w:rPr>
        <w:t>方法在</w:t>
      </w:r>
      <w:r w:rsidR="007D626F">
        <w:rPr>
          <w:rFonts w:hint="eastAsia"/>
        </w:rPr>
        <w:t>linux</w:t>
      </w:r>
      <w:r w:rsidR="007D626F">
        <w:rPr>
          <w:rFonts w:hint="eastAsia"/>
        </w:rPr>
        <w:t>下直接返回，</w:t>
      </w:r>
      <w:r w:rsidR="0015127D">
        <w:rPr>
          <w:rFonts w:hint="eastAsia"/>
        </w:rPr>
        <w:t>修改</w:t>
      </w:r>
      <w:r w:rsidR="003C6D25" w:rsidRPr="000D5869">
        <w:t>SSDExceptionHandler</w:t>
      </w:r>
      <w:r w:rsidR="003C6D25" w:rsidRPr="000D5869">
        <w:rPr>
          <w:rFonts w:hint="eastAsia"/>
        </w:rPr>
        <w:t>的</w:t>
      </w:r>
      <w:r w:rsidR="007E06AE" w:rsidRPr="000D5869">
        <w:rPr>
          <w:rFonts w:hint="eastAsia"/>
        </w:rPr>
        <w:t>构造函数，在</w:t>
      </w:r>
      <w:r w:rsidR="007E06AE" w:rsidRPr="000D5869">
        <w:t>SSDExceptionHandler</w:t>
      </w:r>
      <w:r w:rsidR="007E06AE" w:rsidRPr="000D5869">
        <w:rPr>
          <w:rFonts w:hint="eastAsia"/>
        </w:rPr>
        <w:t>构造函数中调用</w:t>
      </w:r>
      <w:r w:rsidR="007E06AE" w:rsidRPr="000D5869">
        <w:t>setrlimit</w:t>
      </w:r>
      <w:r w:rsidR="007E06AE" w:rsidRPr="000D5869">
        <w:rPr>
          <w:rFonts w:hint="eastAsia"/>
        </w:rPr>
        <w:t>方法设置系统为当前</w:t>
      </w:r>
      <w:r w:rsidR="00B835DF" w:rsidRPr="000D5869">
        <w:rPr>
          <w:rFonts w:hint="eastAsia"/>
        </w:rPr>
        <w:t>用户启用</w:t>
      </w:r>
      <w:r w:rsidR="005041EB" w:rsidRPr="000D5869">
        <w:rPr>
          <w:rFonts w:hint="eastAsia"/>
        </w:rPr>
        <w:t>异常产生</w:t>
      </w:r>
      <w:r w:rsidR="002479E5" w:rsidRPr="000D5869">
        <w:rPr>
          <w:rFonts w:hint="eastAsia"/>
        </w:rPr>
        <w:t>coredump</w:t>
      </w:r>
      <w:r w:rsidR="002479E5" w:rsidRPr="000D5869">
        <w:rPr>
          <w:rFonts w:hint="eastAsia"/>
        </w:rPr>
        <w:t>文件，文件大小不限制。</w:t>
      </w:r>
      <w:r w:rsidR="00BC25A5">
        <w:rPr>
          <w:rFonts w:hint="eastAsia"/>
        </w:rPr>
        <w:t>。</w:t>
      </w:r>
      <w:r w:rsidR="008D2DE7" w:rsidRPr="000D5869">
        <w:rPr>
          <w:rFonts w:hint="eastAsia"/>
        </w:rPr>
        <w:t>代码设计如下</w:t>
      </w:r>
      <w:r w:rsidR="00511407">
        <w:rPr>
          <w:rFonts w:hint="eastAsia"/>
        </w:rPr>
        <w:t>：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struct SSDExceptionHandler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{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SSDExceptionHandler()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{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    struct rlimit res;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    res.rlim_cur = RLIM_INFINITY;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    res.rlim_max = RLIM_INFINITY;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    setrlimit(RLIMIT_CORE, &amp;res);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}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~SSDExceptionHandler()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{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}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};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class CSEHexception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{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public: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LPEXCEPTION_POINTERS GetSEHInfo()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{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    return NULL;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    }</w:t>
      </w:r>
    </w:p>
    <w:p w:rsidR="00053CA9" w:rsidRPr="00053CA9" w:rsidRDefault="00053CA9" w:rsidP="00053CA9">
      <w:pPr>
        <w:pStyle w:val="a0"/>
        <w:ind w:firstLine="420"/>
        <w:rPr>
          <w:shd w:val="pct15" w:color="auto" w:fill="FFFFFF"/>
        </w:rPr>
      </w:pPr>
      <w:r w:rsidRPr="00053CA9">
        <w:rPr>
          <w:shd w:val="pct15" w:color="auto" w:fill="FFFFFF"/>
        </w:rPr>
        <w:t xml:space="preserve">    };</w:t>
      </w:r>
    </w:p>
    <w:p w:rsidR="00053CA9" w:rsidRPr="00053CA9" w:rsidRDefault="00053CA9">
      <w:pPr>
        <w:pStyle w:val="a0"/>
        <w:ind w:firstLine="420"/>
        <w:rPr>
          <w:shd w:val="pct15" w:color="auto" w:fill="FFFFFF"/>
        </w:rPr>
      </w:pPr>
    </w:p>
    <w:sectPr w:rsidR="00053CA9" w:rsidRPr="00053CA9" w:rsidSect="00F563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F34" w:rsidRDefault="00790F34">
      <w:r>
        <w:separator/>
      </w:r>
    </w:p>
  </w:endnote>
  <w:endnote w:type="continuationSeparator" w:id="0">
    <w:p w:rsidR="00790F34" w:rsidRDefault="00790F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46A" w:rsidRDefault="0098346A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CC20FA">
      <w:rPr>
        <w:rStyle w:val="a9"/>
      </w:rPr>
      <w:fldChar w:fldCharType="begin"/>
    </w:r>
    <w:r>
      <w:rPr>
        <w:rStyle w:val="a9"/>
      </w:rPr>
      <w:instrText xml:space="preserve"> PAGE </w:instrText>
    </w:r>
    <w:r w:rsidR="00CC20FA">
      <w:rPr>
        <w:rStyle w:val="a9"/>
      </w:rPr>
      <w:fldChar w:fldCharType="separate"/>
    </w:r>
    <w:r w:rsidR="0098346A">
      <w:rPr>
        <w:rStyle w:val="a9"/>
        <w:noProof/>
      </w:rPr>
      <w:t>1</w:t>
    </w:r>
    <w:r w:rsidR="00CC20FA">
      <w:rPr>
        <w:rStyle w:val="a9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46A" w:rsidRDefault="0098346A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F34" w:rsidRDefault="00790F34">
      <w:r>
        <w:separator/>
      </w:r>
    </w:p>
  </w:footnote>
  <w:footnote w:type="continuationSeparator" w:id="0">
    <w:p w:rsidR="00790F34" w:rsidRDefault="00790F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46A" w:rsidRDefault="0098346A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CC20FA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46A" w:rsidRDefault="0098346A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2ED2128"/>
    <w:multiLevelType w:val="hybridMultilevel"/>
    <w:tmpl w:val="C032CDCA"/>
    <w:lvl w:ilvl="0" w:tplc="DA822AA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2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1"/>
  </w:num>
  <w:num w:numId="3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129D"/>
    <w:rsid w:val="000039A9"/>
    <w:rsid w:val="0000444D"/>
    <w:rsid w:val="0000509C"/>
    <w:rsid w:val="00010BFC"/>
    <w:rsid w:val="0001101C"/>
    <w:rsid w:val="000135D6"/>
    <w:rsid w:val="0001484E"/>
    <w:rsid w:val="00014B54"/>
    <w:rsid w:val="00015E4B"/>
    <w:rsid w:val="00015ED2"/>
    <w:rsid w:val="0001693C"/>
    <w:rsid w:val="00016A9C"/>
    <w:rsid w:val="00016EA2"/>
    <w:rsid w:val="00026868"/>
    <w:rsid w:val="000277F7"/>
    <w:rsid w:val="00027D9C"/>
    <w:rsid w:val="00030022"/>
    <w:rsid w:val="00030D5B"/>
    <w:rsid w:val="00030E88"/>
    <w:rsid w:val="00031872"/>
    <w:rsid w:val="0003194C"/>
    <w:rsid w:val="000347A0"/>
    <w:rsid w:val="00036135"/>
    <w:rsid w:val="000402A7"/>
    <w:rsid w:val="0004110F"/>
    <w:rsid w:val="00041195"/>
    <w:rsid w:val="00043778"/>
    <w:rsid w:val="00044A93"/>
    <w:rsid w:val="00044DF9"/>
    <w:rsid w:val="000469FA"/>
    <w:rsid w:val="00050E7E"/>
    <w:rsid w:val="0005134B"/>
    <w:rsid w:val="000517FE"/>
    <w:rsid w:val="00053CA9"/>
    <w:rsid w:val="000544AF"/>
    <w:rsid w:val="00055B7B"/>
    <w:rsid w:val="00055C5E"/>
    <w:rsid w:val="00055ED9"/>
    <w:rsid w:val="000637B2"/>
    <w:rsid w:val="0006381C"/>
    <w:rsid w:val="000652D7"/>
    <w:rsid w:val="000674A0"/>
    <w:rsid w:val="00067E4D"/>
    <w:rsid w:val="00070B3D"/>
    <w:rsid w:val="00071096"/>
    <w:rsid w:val="000711AF"/>
    <w:rsid w:val="00071761"/>
    <w:rsid w:val="0007293F"/>
    <w:rsid w:val="00072F71"/>
    <w:rsid w:val="00073B99"/>
    <w:rsid w:val="0007496D"/>
    <w:rsid w:val="00076908"/>
    <w:rsid w:val="0007724C"/>
    <w:rsid w:val="00077632"/>
    <w:rsid w:val="0007766F"/>
    <w:rsid w:val="00077A15"/>
    <w:rsid w:val="00080982"/>
    <w:rsid w:val="00081342"/>
    <w:rsid w:val="00083416"/>
    <w:rsid w:val="000836F1"/>
    <w:rsid w:val="0008391B"/>
    <w:rsid w:val="000846E7"/>
    <w:rsid w:val="00085134"/>
    <w:rsid w:val="00085379"/>
    <w:rsid w:val="00085D6C"/>
    <w:rsid w:val="00090055"/>
    <w:rsid w:val="0009009C"/>
    <w:rsid w:val="00090CDB"/>
    <w:rsid w:val="00090DD8"/>
    <w:rsid w:val="00090E80"/>
    <w:rsid w:val="000925F8"/>
    <w:rsid w:val="00092F14"/>
    <w:rsid w:val="00093166"/>
    <w:rsid w:val="000950AA"/>
    <w:rsid w:val="00096543"/>
    <w:rsid w:val="0009679F"/>
    <w:rsid w:val="00097EC5"/>
    <w:rsid w:val="000A0702"/>
    <w:rsid w:val="000A08C5"/>
    <w:rsid w:val="000A2B52"/>
    <w:rsid w:val="000A3099"/>
    <w:rsid w:val="000A706C"/>
    <w:rsid w:val="000A70B5"/>
    <w:rsid w:val="000A798F"/>
    <w:rsid w:val="000B1269"/>
    <w:rsid w:val="000B16E5"/>
    <w:rsid w:val="000B2056"/>
    <w:rsid w:val="000B24AB"/>
    <w:rsid w:val="000B2DB5"/>
    <w:rsid w:val="000B391E"/>
    <w:rsid w:val="000B454F"/>
    <w:rsid w:val="000B4AE7"/>
    <w:rsid w:val="000B4B1D"/>
    <w:rsid w:val="000B58DF"/>
    <w:rsid w:val="000B6B53"/>
    <w:rsid w:val="000B7C17"/>
    <w:rsid w:val="000C003F"/>
    <w:rsid w:val="000C107A"/>
    <w:rsid w:val="000C1894"/>
    <w:rsid w:val="000C1A10"/>
    <w:rsid w:val="000C2471"/>
    <w:rsid w:val="000C3F6A"/>
    <w:rsid w:val="000C40A4"/>
    <w:rsid w:val="000C42F6"/>
    <w:rsid w:val="000C5C87"/>
    <w:rsid w:val="000D2778"/>
    <w:rsid w:val="000D2F0F"/>
    <w:rsid w:val="000D3A7C"/>
    <w:rsid w:val="000D4B8F"/>
    <w:rsid w:val="000D5869"/>
    <w:rsid w:val="000D7564"/>
    <w:rsid w:val="000E0CED"/>
    <w:rsid w:val="000E2048"/>
    <w:rsid w:val="000E2413"/>
    <w:rsid w:val="000E24CA"/>
    <w:rsid w:val="000E26C7"/>
    <w:rsid w:val="000E2869"/>
    <w:rsid w:val="000E48D6"/>
    <w:rsid w:val="000E5E2D"/>
    <w:rsid w:val="000E5F0D"/>
    <w:rsid w:val="000E7064"/>
    <w:rsid w:val="000F1CD2"/>
    <w:rsid w:val="000F2D49"/>
    <w:rsid w:val="000F3752"/>
    <w:rsid w:val="000F38D8"/>
    <w:rsid w:val="000F3F2B"/>
    <w:rsid w:val="000F48C6"/>
    <w:rsid w:val="000F4D26"/>
    <w:rsid w:val="000F6006"/>
    <w:rsid w:val="000F648F"/>
    <w:rsid w:val="00101EC4"/>
    <w:rsid w:val="001024BF"/>
    <w:rsid w:val="00105B3B"/>
    <w:rsid w:val="00107027"/>
    <w:rsid w:val="00107734"/>
    <w:rsid w:val="00110EC1"/>
    <w:rsid w:val="001169CE"/>
    <w:rsid w:val="00120A52"/>
    <w:rsid w:val="00121935"/>
    <w:rsid w:val="001219CF"/>
    <w:rsid w:val="00122271"/>
    <w:rsid w:val="001224BB"/>
    <w:rsid w:val="00123BF8"/>
    <w:rsid w:val="001245B2"/>
    <w:rsid w:val="00125FE9"/>
    <w:rsid w:val="00126E97"/>
    <w:rsid w:val="001310F0"/>
    <w:rsid w:val="0013142D"/>
    <w:rsid w:val="00132E98"/>
    <w:rsid w:val="00132ED1"/>
    <w:rsid w:val="001339B3"/>
    <w:rsid w:val="00134380"/>
    <w:rsid w:val="00135349"/>
    <w:rsid w:val="001360B3"/>
    <w:rsid w:val="00136CEA"/>
    <w:rsid w:val="00140783"/>
    <w:rsid w:val="001421BE"/>
    <w:rsid w:val="0014571C"/>
    <w:rsid w:val="00146819"/>
    <w:rsid w:val="00147124"/>
    <w:rsid w:val="0015027D"/>
    <w:rsid w:val="00151053"/>
    <w:rsid w:val="001510A9"/>
    <w:rsid w:val="0015112C"/>
    <w:rsid w:val="0015127D"/>
    <w:rsid w:val="00151932"/>
    <w:rsid w:val="00152D64"/>
    <w:rsid w:val="001530AA"/>
    <w:rsid w:val="00154078"/>
    <w:rsid w:val="00155AA9"/>
    <w:rsid w:val="00155AF1"/>
    <w:rsid w:val="00160D56"/>
    <w:rsid w:val="001616D8"/>
    <w:rsid w:val="00163238"/>
    <w:rsid w:val="001642B0"/>
    <w:rsid w:val="001652B1"/>
    <w:rsid w:val="001664AE"/>
    <w:rsid w:val="00166D05"/>
    <w:rsid w:val="001676C5"/>
    <w:rsid w:val="00167FF8"/>
    <w:rsid w:val="00172ED0"/>
    <w:rsid w:val="00173F9E"/>
    <w:rsid w:val="00174FCD"/>
    <w:rsid w:val="00175873"/>
    <w:rsid w:val="00175A2F"/>
    <w:rsid w:val="00175C84"/>
    <w:rsid w:val="00176183"/>
    <w:rsid w:val="001804B3"/>
    <w:rsid w:val="00180A54"/>
    <w:rsid w:val="00180CBF"/>
    <w:rsid w:val="00181326"/>
    <w:rsid w:val="00182F7F"/>
    <w:rsid w:val="001837B1"/>
    <w:rsid w:val="00185649"/>
    <w:rsid w:val="001857CB"/>
    <w:rsid w:val="00187868"/>
    <w:rsid w:val="00190244"/>
    <w:rsid w:val="00190446"/>
    <w:rsid w:val="001904A0"/>
    <w:rsid w:val="00191B28"/>
    <w:rsid w:val="00193513"/>
    <w:rsid w:val="00193B4D"/>
    <w:rsid w:val="0019550F"/>
    <w:rsid w:val="00196BA3"/>
    <w:rsid w:val="001A2817"/>
    <w:rsid w:val="001A345C"/>
    <w:rsid w:val="001A3B81"/>
    <w:rsid w:val="001A3EE4"/>
    <w:rsid w:val="001A48EB"/>
    <w:rsid w:val="001A6289"/>
    <w:rsid w:val="001A6DE2"/>
    <w:rsid w:val="001A6ED2"/>
    <w:rsid w:val="001A7257"/>
    <w:rsid w:val="001A7928"/>
    <w:rsid w:val="001B1148"/>
    <w:rsid w:val="001B16D8"/>
    <w:rsid w:val="001B1FE0"/>
    <w:rsid w:val="001B20A6"/>
    <w:rsid w:val="001B2D4F"/>
    <w:rsid w:val="001C04BB"/>
    <w:rsid w:val="001C1B0C"/>
    <w:rsid w:val="001C2114"/>
    <w:rsid w:val="001C3245"/>
    <w:rsid w:val="001C3B1C"/>
    <w:rsid w:val="001D0027"/>
    <w:rsid w:val="001D0627"/>
    <w:rsid w:val="001D0C1A"/>
    <w:rsid w:val="001D20E2"/>
    <w:rsid w:val="001D3258"/>
    <w:rsid w:val="001D41A8"/>
    <w:rsid w:val="001D4449"/>
    <w:rsid w:val="001D4AF7"/>
    <w:rsid w:val="001D7B29"/>
    <w:rsid w:val="001E0F48"/>
    <w:rsid w:val="001E1893"/>
    <w:rsid w:val="001E29DE"/>
    <w:rsid w:val="001E2A32"/>
    <w:rsid w:val="001E2BCE"/>
    <w:rsid w:val="001E2D1C"/>
    <w:rsid w:val="001E33A4"/>
    <w:rsid w:val="001E3D54"/>
    <w:rsid w:val="001E4061"/>
    <w:rsid w:val="001E4825"/>
    <w:rsid w:val="001E4856"/>
    <w:rsid w:val="001E5257"/>
    <w:rsid w:val="001E53CE"/>
    <w:rsid w:val="001E5942"/>
    <w:rsid w:val="001E7856"/>
    <w:rsid w:val="001F14B4"/>
    <w:rsid w:val="001F3E9E"/>
    <w:rsid w:val="001F5280"/>
    <w:rsid w:val="001F57DD"/>
    <w:rsid w:val="00201586"/>
    <w:rsid w:val="00202397"/>
    <w:rsid w:val="00202942"/>
    <w:rsid w:val="00202C14"/>
    <w:rsid w:val="00203265"/>
    <w:rsid w:val="00203B24"/>
    <w:rsid w:val="002047CF"/>
    <w:rsid w:val="00205039"/>
    <w:rsid w:val="00207475"/>
    <w:rsid w:val="00210B15"/>
    <w:rsid w:val="00210B88"/>
    <w:rsid w:val="0021116C"/>
    <w:rsid w:val="0021147A"/>
    <w:rsid w:val="0021579A"/>
    <w:rsid w:val="00215ED6"/>
    <w:rsid w:val="0021621D"/>
    <w:rsid w:val="002167AA"/>
    <w:rsid w:val="0021699B"/>
    <w:rsid w:val="002177EA"/>
    <w:rsid w:val="00217892"/>
    <w:rsid w:val="00217E82"/>
    <w:rsid w:val="002210FF"/>
    <w:rsid w:val="0022211C"/>
    <w:rsid w:val="00225157"/>
    <w:rsid w:val="002251C6"/>
    <w:rsid w:val="002320CF"/>
    <w:rsid w:val="00233ACA"/>
    <w:rsid w:val="0023468A"/>
    <w:rsid w:val="002348CB"/>
    <w:rsid w:val="002358CF"/>
    <w:rsid w:val="00236957"/>
    <w:rsid w:val="00236B3B"/>
    <w:rsid w:val="00236BD5"/>
    <w:rsid w:val="002413E0"/>
    <w:rsid w:val="002415DD"/>
    <w:rsid w:val="00241BF9"/>
    <w:rsid w:val="00242977"/>
    <w:rsid w:val="00244FFE"/>
    <w:rsid w:val="0024614A"/>
    <w:rsid w:val="002479E5"/>
    <w:rsid w:val="002508C1"/>
    <w:rsid w:val="002513EA"/>
    <w:rsid w:val="002529E9"/>
    <w:rsid w:val="00254963"/>
    <w:rsid w:val="002558AE"/>
    <w:rsid w:val="0025627A"/>
    <w:rsid w:val="00256B2E"/>
    <w:rsid w:val="00256C9D"/>
    <w:rsid w:val="002573BE"/>
    <w:rsid w:val="00257F82"/>
    <w:rsid w:val="002608E1"/>
    <w:rsid w:val="00260D5C"/>
    <w:rsid w:val="00261266"/>
    <w:rsid w:val="00261852"/>
    <w:rsid w:val="00261E07"/>
    <w:rsid w:val="00262E3D"/>
    <w:rsid w:val="002636AA"/>
    <w:rsid w:val="00264575"/>
    <w:rsid w:val="00264E41"/>
    <w:rsid w:val="002650C5"/>
    <w:rsid w:val="00265B3D"/>
    <w:rsid w:val="00267DDE"/>
    <w:rsid w:val="00272013"/>
    <w:rsid w:val="00274A3B"/>
    <w:rsid w:val="0027753B"/>
    <w:rsid w:val="00280DCA"/>
    <w:rsid w:val="00282999"/>
    <w:rsid w:val="00282B3D"/>
    <w:rsid w:val="00282E4A"/>
    <w:rsid w:val="00283E56"/>
    <w:rsid w:val="002849AE"/>
    <w:rsid w:val="00285B35"/>
    <w:rsid w:val="00285F0E"/>
    <w:rsid w:val="00286361"/>
    <w:rsid w:val="00286376"/>
    <w:rsid w:val="00286799"/>
    <w:rsid w:val="00287FCB"/>
    <w:rsid w:val="00290E8D"/>
    <w:rsid w:val="0029129D"/>
    <w:rsid w:val="00291F47"/>
    <w:rsid w:val="00292CA8"/>
    <w:rsid w:val="0029413E"/>
    <w:rsid w:val="0029434A"/>
    <w:rsid w:val="00294515"/>
    <w:rsid w:val="002954D9"/>
    <w:rsid w:val="002971A2"/>
    <w:rsid w:val="002974BD"/>
    <w:rsid w:val="002978F1"/>
    <w:rsid w:val="002A03D5"/>
    <w:rsid w:val="002A33E9"/>
    <w:rsid w:val="002A4A8A"/>
    <w:rsid w:val="002A4DD2"/>
    <w:rsid w:val="002A5769"/>
    <w:rsid w:val="002A672C"/>
    <w:rsid w:val="002A7509"/>
    <w:rsid w:val="002A7BAE"/>
    <w:rsid w:val="002B15EF"/>
    <w:rsid w:val="002B1A4E"/>
    <w:rsid w:val="002B2963"/>
    <w:rsid w:val="002B48F7"/>
    <w:rsid w:val="002B638B"/>
    <w:rsid w:val="002B68D4"/>
    <w:rsid w:val="002B7C91"/>
    <w:rsid w:val="002C001B"/>
    <w:rsid w:val="002C0054"/>
    <w:rsid w:val="002C0BF2"/>
    <w:rsid w:val="002C17E1"/>
    <w:rsid w:val="002C314C"/>
    <w:rsid w:val="002C350C"/>
    <w:rsid w:val="002C3654"/>
    <w:rsid w:val="002C5760"/>
    <w:rsid w:val="002C73EA"/>
    <w:rsid w:val="002D006E"/>
    <w:rsid w:val="002D0EEF"/>
    <w:rsid w:val="002D1C77"/>
    <w:rsid w:val="002D1E60"/>
    <w:rsid w:val="002D2F96"/>
    <w:rsid w:val="002D32A7"/>
    <w:rsid w:val="002D35DE"/>
    <w:rsid w:val="002D45C3"/>
    <w:rsid w:val="002D6895"/>
    <w:rsid w:val="002D731F"/>
    <w:rsid w:val="002D7A1D"/>
    <w:rsid w:val="002E052B"/>
    <w:rsid w:val="002E1F28"/>
    <w:rsid w:val="002E2566"/>
    <w:rsid w:val="002E52F2"/>
    <w:rsid w:val="002E575E"/>
    <w:rsid w:val="002E5E6D"/>
    <w:rsid w:val="002E6C5A"/>
    <w:rsid w:val="002F0566"/>
    <w:rsid w:val="002F0BB4"/>
    <w:rsid w:val="002F2A31"/>
    <w:rsid w:val="002F2F6E"/>
    <w:rsid w:val="002F363B"/>
    <w:rsid w:val="002F5BFF"/>
    <w:rsid w:val="002F6B75"/>
    <w:rsid w:val="003016AA"/>
    <w:rsid w:val="00302C65"/>
    <w:rsid w:val="00302CF2"/>
    <w:rsid w:val="00305EA9"/>
    <w:rsid w:val="00306509"/>
    <w:rsid w:val="00306676"/>
    <w:rsid w:val="00306861"/>
    <w:rsid w:val="00306A1B"/>
    <w:rsid w:val="00307216"/>
    <w:rsid w:val="003104F1"/>
    <w:rsid w:val="00310C20"/>
    <w:rsid w:val="00310FD2"/>
    <w:rsid w:val="00311B8A"/>
    <w:rsid w:val="00312DDB"/>
    <w:rsid w:val="00313AA6"/>
    <w:rsid w:val="003148E6"/>
    <w:rsid w:val="00316EA8"/>
    <w:rsid w:val="003201BC"/>
    <w:rsid w:val="00320A8A"/>
    <w:rsid w:val="0032151E"/>
    <w:rsid w:val="00324F2B"/>
    <w:rsid w:val="00325436"/>
    <w:rsid w:val="003302C5"/>
    <w:rsid w:val="00331086"/>
    <w:rsid w:val="003312D0"/>
    <w:rsid w:val="00331380"/>
    <w:rsid w:val="0033139C"/>
    <w:rsid w:val="00332DCB"/>
    <w:rsid w:val="00333924"/>
    <w:rsid w:val="0033561E"/>
    <w:rsid w:val="0034149C"/>
    <w:rsid w:val="0034394E"/>
    <w:rsid w:val="0034596F"/>
    <w:rsid w:val="0034714F"/>
    <w:rsid w:val="00347F93"/>
    <w:rsid w:val="0035084D"/>
    <w:rsid w:val="00351343"/>
    <w:rsid w:val="00354470"/>
    <w:rsid w:val="003546AF"/>
    <w:rsid w:val="003560FF"/>
    <w:rsid w:val="003569F7"/>
    <w:rsid w:val="003575D0"/>
    <w:rsid w:val="00360FE7"/>
    <w:rsid w:val="00361ADE"/>
    <w:rsid w:val="00361CB1"/>
    <w:rsid w:val="00362E72"/>
    <w:rsid w:val="00365051"/>
    <w:rsid w:val="00367FF5"/>
    <w:rsid w:val="003706E7"/>
    <w:rsid w:val="00372231"/>
    <w:rsid w:val="00372350"/>
    <w:rsid w:val="003729BF"/>
    <w:rsid w:val="0037311F"/>
    <w:rsid w:val="003742BB"/>
    <w:rsid w:val="0037430A"/>
    <w:rsid w:val="00374421"/>
    <w:rsid w:val="00374847"/>
    <w:rsid w:val="00374D00"/>
    <w:rsid w:val="00377889"/>
    <w:rsid w:val="0038189B"/>
    <w:rsid w:val="00384215"/>
    <w:rsid w:val="00384DDB"/>
    <w:rsid w:val="0038535D"/>
    <w:rsid w:val="003863DA"/>
    <w:rsid w:val="003900D2"/>
    <w:rsid w:val="00390312"/>
    <w:rsid w:val="00390F10"/>
    <w:rsid w:val="0039151A"/>
    <w:rsid w:val="003933EB"/>
    <w:rsid w:val="00393C4C"/>
    <w:rsid w:val="003946E1"/>
    <w:rsid w:val="003955BA"/>
    <w:rsid w:val="003A2E53"/>
    <w:rsid w:val="003A374A"/>
    <w:rsid w:val="003A54EE"/>
    <w:rsid w:val="003A5A02"/>
    <w:rsid w:val="003A6980"/>
    <w:rsid w:val="003A75D8"/>
    <w:rsid w:val="003A768A"/>
    <w:rsid w:val="003A7A52"/>
    <w:rsid w:val="003A7EB3"/>
    <w:rsid w:val="003B2FDB"/>
    <w:rsid w:val="003B3F3F"/>
    <w:rsid w:val="003B5145"/>
    <w:rsid w:val="003B7A16"/>
    <w:rsid w:val="003B7A1B"/>
    <w:rsid w:val="003C3057"/>
    <w:rsid w:val="003C45DC"/>
    <w:rsid w:val="003C595D"/>
    <w:rsid w:val="003C5C62"/>
    <w:rsid w:val="003C6D25"/>
    <w:rsid w:val="003C7B94"/>
    <w:rsid w:val="003D04EE"/>
    <w:rsid w:val="003D0CF0"/>
    <w:rsid w:val="003D1EE9"/>
    <w:rsid w:val="003D2050"/>
    <w:rsid w:val="003D2E4D"/>
    <w:rsid w:val="003D5582"/>
    <w:rsid w:val="003D6128"/>
    <w:rsid w:val="003D625F"/>
    <w:rsid w:val="003D65B2"/>
    <w:rsid w:val="003E023C"/>
    <w:rsid w:val="003E038A"/>
    <w:rsid w:val="003E1A51"/>
    <w:rsid w:val="003E1C3F"/>
    <w:rsid w:val="003E2418"/>
    <w:rsid w:val="003E5475"/>
    <w:rsid w:val="003E6700"/>
    <w:rsid w:val="003E7868"/>
    <w:rsid w:val="003F0140"/>
    <w:rsid w:val="003F0DFA"/>
    <w:rsid w:val="003F0F40"/>
    <w:rsid w:val="003F14DD"/>
    <w:rsid w:val="003F29AC"/>
    <w:rsid w:val="003F38A8"/>
    <w:rsid w:val="003F5096"/>
    <w:rsid w:val="003F599E"/>
    <w:rsid w:val="003F721B"/>
    <w:rsid w:val="003F7F2F"/>
    <w:rsid w:val="003F7F57"/>
    <w:rsid w:val="0040056D"/>
    <w:rsid w:val="0040070A"/>
    <w:rsid w:val="00400EE8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07870"/>
    <w:rsid w:val="00407A48"/>
    <w:rsid w:val="00407FC2"/>
    <w:rsid w:val="00410386"/>
    <w:rsid w:val="004112DD"/>
    <w:rsid w:val="004118D6"/>
    <w:rsid w:val="00411A00"/>
    <w:rsid w:val="00411A1A"/>
    <w:rsid w:val="004129A2"/>
    <w:rsid w:val="00414A69"/>
    <w:rsid w:val="004159CE"/>
    <w:rsid w:val="00416158"/>
    <w:rsid w:val="00416614"/>
    <w:rsid w:val="004201E8"/>
    <w:rsid w:val="004204BE"/>
    <w:rsid w:val="0042076E"/>
    <w:rsid w:val="00421ABF"/>
    <w:rsid w:val="00421CF1"/>
    <w:rsid w:val="0042213D"/>
    <w:rsid w:val="00422F9D"/>
    <w:rsid w:val="00423FB9"/>
    <w:rsid w:val="00424894"/>
    <w:rsid w:val="004267F2"/>
    <w:rsid w:val="004270E6"/>
    <w:rsid w:val="00430263"/>
    <w:rsid w:val="00432301"/>
    <w:rsid w:val="00432982"/>
    <w:rsid w:val="00434C00"/>
    <w:rsid w:val="00435AF8"/>
    <w:rsid w:val="004426EC"/>
    <w:rsid w:val="00442807"/>
    <w:rsid w:val="004430F7"/>
    <w:rsid w:val="00443FCD"/>
    <w:rsid w:val="004445D6"/>
    <w:rsid w:val="004445F0"/>
    <w:rsid w:val="0044605A"/>
    <w:rsid w:val="00451597"/>
    <w:rsid w:val="00453068"/>
    <w:rsid w:val="004537A9"/>
    <w:rsid w:val="004551D2"/>
    <w:rsid w:val="004570D4"/>
    <w:rsid w:val="004574A0"/>
    <w:rsid w:val="004575E7"/>
    <w:rsid w:val="00457D36"/>
    <w:rsid w:val="0046148B"/>
    <w:rsid w:val="004634D8"/>
    <w:rsid w:val="00463E3C"/>
    <w:rsid w:val="00464491"/>
    <w:rsid w:val="0046611B"/>
    <w:rsid w:val="00467E58"/>
    <w:rsid w:val="004707E5"/>
    <w:rsid w:val="004726BE"/>
    <w:rsid w:val="0047575D"/>
    <w:rsid w:val="00475AF8"/>
    <w:rsid w:val="00476F4B"/>
    <w:rsid w:val="00480675"/>
    <w:rsid w:val="00480915"/>
    <w:rsid w:val="00480B9A"/>
    <w:rsid w:val="004818D0"/>
    <w:rsid w:val="00482301"/>
    <w:rsid w:val="0048302F"/>
    <w:rsid w:val="00483FD7"/>
    <w:rsid w:val="004865B5"/>
    <w:rsid w:val="004901E8"/>
    <w:rsid w:val="00490409"/>
    <w:rsid w:val="004904E4"/>
    <w:rsid w:val="0049120C"/>
    <w:rsid w:val="004913C5"/>
    <w:rsid w:val="004927C3"/>
    <w:rsid w:val="004927CC"/>
    <w:rsid w:val="0049470D"/>
    <w:rsid w:val="004949A9"/>
    <w:rsid w:val="00494CD7"/>
    <w:rsid w:val="00495F83"/>
    <w:rsid w:val="00496A92"/>
    <w:rsid w:val="0049748F"/>
    <w:rsid w:val="00497750"/>
    <w:rsid w:val="00497D8D"/>
    <w:rsid w:val="004A0869"/>
    <w:rsid w:val="004A095E"/>
    <w:rsid w:val="004A181C"/>
    <w:rsid w:val="004A3315"/>
    <w:rsid w:val="004A4A60"/>
    <w:rsid w:val="004A568B"/>
    <w:rsid w:val="004A68F4"/>
    <w:rsid w:val="004B05D1"/>
    <w:rsid w:val="004B0649"/>
    <w:rsid w:val="004B1324"/>
    <w:rsid w:val="004B1BFE"/>
    <w:rsid w:val="004B2349"/>
    <w:rsid w:val="004B2A01"/>
    <w:rsid w:val="004B765B"/>
    <w:rsid w:val="004B7F7D"/>
    <w:rsid w:val="004C0484"/>
    <w:rsid w:val="004C0508"/>
    <w:rsid w:val="004C11F1"/>
    <w:rsid w:val="004C1630"/>
    <w:rsid w:val="004C4CCC"/>
    <w:rsid w:val="004C6102"/>
    <w:rsid w:val="004C6437"/>
    <w:rsid w:val="004C6D25"/>
    <w:rsid w:val="004C73BC"/>
    <w:rsid w:val="004D0BC3"/>
    <w:rsid w:val="004D0EE7"/>
    <w:rsid w:val="004D0FF3"/>
    <w:rsid w:val="004D2186"/>
    <w:rsid w:val="004D2F6D"/>
    <w:rsid w:val="004D3CAA"/>
    <w:rsid w:val="004D7F15"/>
    <w:rsid w:val="004E0E3C"/>
    <w:rsid w:val="004E1192"/>
    <w:rsid w:val="004E1241"/>
    <w:rsid w:val="004E2FAA"/>
    <w:rsid w:val="004E52D5"/>
    <w:rsid w:val="004E69CE"/>
    <w:rsid w:val="004E7C62"/>
    <w:rsid w:val="004E7DDB"/>
    <w:rsid w:val="004F0176"/>
    <w:rsid w:val="004F04DA"/>
    <w:rsid w:val="004F0733"/>
    <w:rsid w:val="004F173D"/>
    <w:rsid w:val="004F229C"/>
    <w:rsid w:val="004F2A3F"/>
    <w:rsid w:val="004F6721"/>
    <w:rsid w:val="004F79B4"/>
    <w:rsid w:val="00501F2B"/>
    <w:rsid w:val="005025AA"/>
    <w:rsid w:val="0050318A"/>
    <w:rsid w:val="005034EE"/>
    <w:rsid w:val="0050359E"/>
    <w:rsid w:val="005041EB"/>
    <w:rsid w:val="005062AD"/>
    <w:rsid w:val="00507616"/>
    <w:rsid w:val="00507E59"/>
    <w:rsid w:val="00511407"/>
    <w:rsid w:val="00511AA4"/>
    <w:rsid w:val="00515C84"/>
    <w:rsid w:val="00515FF6"/>
    <w:rsid w:val="00517979"/>
    <w:rsid w:val="005239F5"/>
    <w:rsid w:val="00523C74"/>
    <w:rsid w:val="00524F3B"/>
    <w:rsid w:val="00527327"/>
    <w:rsid w:val="00530585"/>
    <w:rsid w:val="00531019"/>
    <w:rsid w:val="00531D2B"/>
    <w:rsid w:val="00532BA2"/>
    <w:rsid w:val="00532D13"/>
    <w:rsid w:val="005338E3"/>
    <w:rsid w:val="005343AD"/>
    <w:rsid w:val="005425A4"/>
    <w:rsid w:val="00542AF2"/>
    <w:rsid w:val="00543649"/>
    <w:rsid w:val="00545888"/>
    <w:rsid w:val="00551DC6"/>
    <w:rsid w:val="005562DE"/>
    <w:rsid w:val="00556340"/>
    <w:rsid w:val="0055665A"/>
    <w:rsid w:val="005572BD"/>
    <w:rsid w:val="00560D82"/>
    <w:rsid w:val="00563248"/>
    <w:rsid w:val="00565ADB"/>
    <w:rsid w:val="005665A0"/>
    <w:rsid w:val="00566832"/>
    <w:rsid w:val="00567AC3"/>
    <w:rsid w:val="0057042F"/>
    <w:rsid w:val="00570AF7"/>
    <w:rsid w:val="005715C9"/>
    <w:rsid w:val="005718EF"/>
    <w:rsid w:val="00572FBC"/>
    <w:rsid w:val="005732C9"/>
    <w:rsid w:val="00573A09"/>
    <w:rsid w:val="00574AF0"/>
    <w:rsid w:val="005758D5"/>
    <w:rsid w:val="00575B2B"/>
    <w:rsid w:val="00577EA3"/>
    <w:rsid w:val="005811B7"/>
    <w:rsid w:val="00581EEC"/>
    <w:rsid w:val="005822E3"/>
    <w:rsid w:val="00583BBD"/>
    <w:rsid w:val="0058563A"/>
    <w:rsid w:val="005857B1"/>
    <w:rsid w:val="00587719"/>
    <w:rsid w:val="0058776F"/>
    <w:rsid w:val="0059022A"/>
    <w:rsid w:val="0059025B"/>
    <w:rsid w:val="00590A21"/>
    <w:rsid w:val="005925E3"/>
    <w:rsid w:val="005927F9"/>
    <w:rsid w:val="00592976"/>
    <w:rsid w:val="00592F14"/>
    <w:rsid w:val="005934AD"/>
    <w:rsid w:val="00595D6F"/>
    <w:rsid w:val="005972EB"/>
    <w:rsid w:val="005A107E"/>
    <w:rsid w:val="005A17A6"/>
    <w:rsid w:val="005A253C"/>
    <w:rsid w:val="005A41C5"/>
    <w:rsid w:val="005B0496"/>
    <w:rsid w:val="005B0A11"/>
    <w:rsid w:val="005B1564"/>
    <w:rsid w:val="005B49D8"/>
    <w:rsid w:val="005B4A76"/>
    <w:rsid w:val="005B5C59"/>
    <w:rsid w:val="005C113B"/>
    <w:rsid w:val="005C1DDC"/>
    <w:rsid w:val="005C25C4"/>
    <w:rsid w:val="005C276B"/>
    <w:rsid w:val="005C2AB0"/>
    <w:rsid w:val="005C370E"/>
    <w:rsid w:val="005C4325"/>
    <w:rsid w:val="005C453C"/>
    <w:rsid w:val="005C4E06"/>
    <w:rsid w:val="005C4ECD"/>
    <w:rsid w:val="005C6303"/>
    <w:rsid w:val="005D1120"/>
    <w:rsid w:val="005D26A0"/>
    <w:rsid w:val="005D288C"/>
    <w:rsid w:val="005D4BEB"/>
    <w:rsid w:val="005D6562"/>
    <w:rsid w:val="005E2246"/>
    <w:rsid w:val="005E2C10"/>
    <w:rsid w:val="005E2C65"/>
    <w:rsid w:val="005E51EC"/>
    <w:rsid w:val="005E5258"/>
    <w:rsid w:val="005E547A"/>
    <w:rsid w:val="005E6278"/>
    <w:rsid w:val="005E660D"/>
    <w:rsid w:val="005F024D"/>
    <w:rsid w:val="005F11D1"/>
    <w:rsid w:val="005F2CD2"/>
    <w:rsid w:val="005F3E7C"/>
    <w:rsid w:val="005F411E"/>
    <w:rsid w:val="005F459B"/>
    <w:rsid w:val="005F4CF3"/>
    <w:rsid w:val="006044BB"/>
    <w:rsid w:val="00604A01"/>
    <w:rsid w:val="00606861"/>
    <w:rsid w:val="00607265"/>
    <w:rsid w:val="006078BE"/>
    <w:rsid w:val="0061125F"/>
    <w:rsid w:val="00612808"/>
    <w:rsid w:val="00613C0D"/>
    <w:rsid w:val="0061472D"/>
    <w:rsid w:val="0061479B"/>
    <w:rsid w:val="00616120"/>
    <w:rsid w:val="0062062C"/>
    <w:rsid w:val="00620646"/>
    <w:rsid w:val="00621FF0"/>
    <w:rsid w:val="00623C4C"/>
    <w:rsid w:val="00623CE5"/>
    <w:rsid w:val="00623E60"/>
    <w:rsid w:val="00624271"/>
    <w:rsid w:val="006246B1"/>
    <w:rsid w:val="00625033"/>
    <w:rsid w:val="00625232"/>
    <w:rsid w:val="0062594B"/>
    <w:rsid w:val="006271E8"/>
    <w:rsid w:val="00630285"/>
    <w:rsid w:val="006308E4"/>
    <w:rsid w:val="00630E3F"/>
    <w:rsid w:val="00631B70"/>
    <w:rsid w:val="00631E22"/>
    <w:rsid w:val="006323E3"/>
    <w:rsid w:val="006332DD"/>
    <w:rsid w:val="00633CC1"/>
    <w:rsid w:val="006356CA"/>
    <w:rsid w:val="00636C2F"/>
    <w:rsid w:val="0063780F"/>
    <w:rsid w:val="006379BF"/>
    <w:rsid w:val="00637EE8"/>
    <w:rsid w:val="00641035"/>
    <w:rsid w:val="00643105"/>
    <w:rsid w:val="006450FA"/>
    <w:rsid w:val="006451D1"/>
    <w:rsid w:val="006462C5"/>
    <w:rsid w:val="006505B2"/>
    <w:rsid w:val="006523F7"/>
    <w:rsid w:val="0065429A"/>
    <w:rsid w:val="00655856"/>
    <w:rsid w:val="006564DE"/>
    <w:rsid w:val="0065661C"/>
    <w:rsid w:val="00661045"/>
    <w:rsid w:val="0066149A"/>
    <w:rsid w:val="006625FE"/>
    <w:rsid w:val="0066291F"/>
    <w:rsid w:val="0066399B"/>
    <w:rsid w:val="00663A66"/>
    <w:rsid w:val="006709CA"/>
    <w:rsid w:val="00670AF5"/>
    <w:rsid w:val="00671246"/>
    <w:rsid w:val="00671B38"/>
    <w:rsid w:val="00671D72"/>
    <w:rsid w:val="00673401"/>
    <w:rsid w:val="0067477A"/>
    <w:rsid w:val="00674F81"/>
    <w:rsid w:val="00675131"/>
    <w:rsid w:val="0067616C"/>
    <w:rsid w:val="006778C8"/>
    <w:rsid w:val="00677CC4"/>
    <w:rsid w:val="006801D7"/>
    <w:rsid w:val="00680224"/>
    <w:rsid w:val="006811C2"/>
    <w:rsid w:val="006819BA"/>
    <w:rsid w:val="006823A3"/>
    <w:rsid w:val="00683C6D"/>
    <w:rsid w:val="0068496B"/>
    <w:rsid w:val="006879CB"/>
    <w:rsid w:val="00687BEA"/>
    <w:rsid w:val="00691E76"/>
    <w:rsid w:val="00691FD3"/>
    <w:rsid w:val="00693CE3"/>
    <w:rsid w:val="00694D74"/>
    <w:rsid w:val="00695A31"/>
    <w:rsid w:val="00697551"/>
    <w:rsid w:val="00697851"/>
    <w:rsid w:val="006A20B5"/>
    <w:rsid w:val="006A288E"/>
    <w:rsid w:val="006A5D4B"/>
    <w:rsid w:val="006A702F"/>
    <w:rsid w:val="006A7BE1"/>
    <w:rsid w:val="006B0576"/>
    <w:rsid w:val="006B1B5C"/>
    <w:rsid w:val="006B2046"/>
    <w:rsid w:val="006B214F"/>
    <w:rsid w:val="006B24E7"/>
    <w:rsid w:val="006B4A92"/>
    <w:rsid w:val="006B5B82"/>
    <w:rsid w:val="006B6D04"/>
    <w:rsid w:val="006B6E50"/>
    <w:rsid w:val="006C05C1"/>
    <w:rsid w:val="006C1601"/>
    <w:rsid w:val="006C3BC4"/>
    <w:rsid w:val="006C3E0A"/>
    <w:rsid w:val="006C4125"/>
    <w:rsid w:val="006C5C77"/>
    <w:rsid w:val="006C65A6"/>
    <w:rsid w:val="006D2268"/>
    <w:rsid w:val="006D28D8"/>
    <w:rsid w:val="006D2C57"/>
    <w:rsid w:val="006D2F6A"/>
    <w:rsid w:val="006D3DC4"/>
    <w:rsid w:val="006D3DDE"/>
    <w:rsid w:val="006D493B"/>
    <w:rsid w:val="006D5385"/>
    <w:rsid w:val="006D7901"/>
    <w:rsid w:val="006D790A"/>
    <w:rsid w:val="006E1402"/>
    <w:rsid w:val="006E20EB"/>
    <w:rsid w:val="006E2197"/>
    <w:rsid w:val="006E7C06"/>
    <w:rsid w:val="006F0B8C"/>
    <w:rsid w:val="006F1340"/>
    <w:rsid w:val="006F306D"/>
    <w:rsid w:val="006F3107"/>
    <w:rsid w:val="006F34BB"/>
    <w:rsid w:val="006F4127"/>
    <w:rsid w:val="006F5834"/>
    <w:rsid w:val="006F6472"/>
    <w:rsid w:val="006F681E"/>
    <w:rsid w:val="006F7F13"/>
    <w:rsid w:val="00700C91"/>
    <w:rsid w:val="00700FA1"/>
    <w:rsid w:val="00701F36"/>
    <w:rsid w:val="00702809"/>
    <w:rsid w:val="00704E2E"/>
    <w:rsid w:val="007050D9"/>
    <w:rsid w:val="00706726"/>
    <w:rsid w:val="00707905"/>
    <w:rsid w:val="0071026B"/>
    <w:rsid w:val="0071058B"/>
    <w:rsid w:val="00710874"/>
    <w:rsid w:val="007112C6"/>
    <w:rsid w:val="007112DB"/>
    <w:rsid w:val="00713688"/>
    <w:rsid w:val="007169A4"/>
    <w:rsid w:val="007175C7"/>
    <w:rsid w:val="00717708"/>
    <w:rsid w:val="00717CDF"/>
    <w:rsid w:val="00720ADF"/>
    <w:rsid w:val="00721A97"/>
    <w:rsid w:val="0072244A"/>
    <w:rsid w:val="007224AC"/>
    <w:rsid w:val="007228DC"/>
    <w:rsid w:val="00724FA1"/>
    <w:rsid w:val="00725CE1"/>
    <w:rsid w:val="00725EAB"/>
    <w:rsid w:val="007265AA"/>
    <w:rsid w:val="007279AF"/>
    <w:rsid w:val="00731A24"/>
    <w:rsid w:val="007330BB"/>
    <w:rsid w:val="00734497"/>
    <w:rsid w:val="0073560E"/>
    <w:rsid w:val="00736486"/>
    <w:rsid w:val="007365E0"/>
    <w:rsid w:val="00736EA2"/>
    <w:rsid w:val="0073780E"/>
    <w:rsid w:val="00742FB6"/>
    <w:rsid w:val="00744705"/>
    <w:rsid w:val="00744B46"/>
    <w:rsid w:val="007468A6"/>
    <w:rsid w:val="00751A5D"/>
    <w:rsid w:val="00751AEC"/>
    <w:rsid w:val="00752323"/>
    <w:rsid w:val="00753081"/>
    <w:rsid w:val="00753A57"/>
    <w:rsid w:val="00753A66"/>
    <w:rsid w:val="00754B1C"/>
    <w:rsid w:val="0075799C"/>
    <w:rsid w:val="00761610"/>
    <w:rsid w:val="00767D58"/>
    <w:rsid w:val="00774257"/>
    <w:rsid w:val="00774420"/>
    <w:rsid w:val="007747D2"/>
    <w:rsid w:val="00775276"/>
    <w:rsid w:val="00780837"/>
    <w:rsid w:val="00780929"/>
    <w:rsid w:val="00780D78"/>
    <w:rsid w:val="0078202B"/>
    <w:rsid w:val="00783A8B"/>
    <w:rsid w:val="007846B6"/>
    <w:rsid w:val="00784F58"/>
    <w:rsid w:val="0078544B"/>
    <w:rsid w:val="007869EB"/>
    <w:rsid w:val="00787477"/>
    <w:rsid w:val="007877D9"/>
    <w:rsid w:val="00790348"/>
    <w:rsid w:val="00790F34"/>
    <w:rsid w:val="007935B0"/>
    <w:rsid w:val="007A17B1"/>
    <w:rsid w:val="007A6E8D"/>
    <w:rsid w:val="007B1D66"/>
    <w:rsid w:val="007B3A6E"/>
    <w:rsid w:val="007B3EA8"/>
    <w:rsid w:val="007B486B"/>
    <w:rsid w:val="007B69B5"/>
    <w:rsid w:val="007B75C6"/>
    <w:rsid w:val="007C02FD"/>
    <w:rsid w:val="007C47AC"/>
    <w:rsid w:val="007C4FF6"/>
    <w:rsid w:val="007D075B"/>
    <w:rsid w:val="007D1572"/>
    <w:rsid w:val="007D2603"/>
    <w:rsid w:val="007D361B"/>
    <w:rsid w:val="007D626F"/>
    <w:rsid w:val="007D6482"/>
    <w:rsid w:val="007D7D87"/>
    <w:rsid w:val="007E06AE"/>
    <w:rsid w:val="007E1DD8"/>
    <w:rsid w:val="007E41F2"/>
    <w:rsid w:val="007E43CC"/>
    <w:rsid w:val="007E5080"/>
    <w:rsid w:val="007E5A80"/>
    <w:rsid w:val="007F00BA"/>
    <w:rsid w:val="007F0E79"/>
    <w:rsid w:val="007F1B2E"/>
    <w:rsid w:val="007F1CA0"/>
    <w:rsid w:val="007F1EE1"/>
    <w:rsid w:val="007F3C32"/>
    <w:rsid w:val="007F3FB0"/>
    <w:rsid w:val="007F61AD"/>
    <w:rsid w:val="007F6726"/>
    <w:rsid w:val="007F67F2"/>
    <w:rsid w:val="007F7281"/>
    <w:rsid w:val="007F7CB3"/>
    <w:rsid w:val="00800701"/>
    <w:rsid w:val="00803921"/>
    <w:rsid w:val="00804AB0"/>
    <w:rsid w:val="008053BC"/>
    <w:rsid w:val="008054C4"/>
    <w:rsid w:val="00805BB7"/>
    <w:rsid w:val="00807AF4"/>
    <w:rsid w:val="00810386"/>
    <w:rsid w:val="00810BE0"/>
    <w:rsid w:val="00811ED6"/>
    <w:rsid w:val="00812068"/>
    <w:rsid w:val="00813593"/>
    <w:rsid w:val="008151A0"/>
    <w:rsid w:val="0081552E"/>
    <w:rsid w:val="00815E5C"/>
    <w:rsid w:val="0081727F"/>
    <w:rsid w:val="008175C0"/>
    <w:rsid w:val="0082037C"/>
    <w:rsid w:val="00820856"/>
    <w:rsid w:val="0082690A"/>
    <w:rsid w:val="008278D8"/>
    <w:rsid w:val="00827F16"/>
    <w:rsid w:val="00830D92"/>
    <w:rsid w:val="00832374"/>
    <w:rsid w:val="00832C7C"/>
    <w:rsid w:val="0083317B"/>
    <w:rsid w:val="00834901"/>
    <w:rsid w:val="008365FF"/>
    <w:rsid w:val="00836790"/>
    <w:rsid w:val="00836FD2"/>
    <w:rsid w:val="00837911"/>
    <w:rsid w:val="008404EF"/>
    <w:rsid w:val="00840671"/>
    <w:rsid w:val="00840907"/>
    <w:rsid w:val="00840D5F"/>
    <w:rsid w:val="00842500"/>
    <w:rsid w:val="008446C7"/>
    <w:rsid w:val="00845278"/>
    <w:rsid w:val="008469B4"/>
    <w:rsid w:val="008469CB"/>
    <w:rsid w:val="00846C5C"/>
    <w:rsid w:val="008514A6"/>
    <w:rsid w:val="008522A1"/>
    <w:rsid w:val="0085257A"/>
    <w:rsid w:val="00853DC9"/>
    <w:rsid w:val="00854AF7"/>
    <w:rsid w:val="00855B52"/>
    <w:rsid w:val="00855FF6"/>
    <w:rsid w:val="00856553"/>
    <w:rsid w:val="008627F3"/>
    <w:rsid w:val="00863D95"/>
    <w:rsid w:val="008654DB"/>
    <w:rsid w:val="008658E9"/>
    <w:rsid w:val="00866957"/>
    <w:rsid w:val="00866D7A"/>
    <w:rsid w:val="00870820"/>
    <w:rsid w:val="0087082B"/>
    <w:rsid w:val="008729DB"/>
    <w:rsid w:val="008757EE"/>
    <w:rsid w:val="00875D59"/>
    <w:rsid w:val="00877591"/>
    <w:rsid w:val="00877BE3"/>
    <w:rsid w:val="0088714A"/>
    <w:rsid w:val="00887570"/>
    <w:rsid w:val="0088790E"/>
    <w:rsid w:val="00890B35"/>
    <w:rsid w:val="00890E7A"/>
    <w:rsid w:val="00891D38"/>
    <w:rsid w:val="008921E2"/>
    <w:rsid w:val="008933F8"/>
    <w:rsid w:val="00893C49"/>
    <w:rsid w:val="0089673C"/>
    <w:rsid w:val="00896E0D"/>
    <w:rsid w:val="00897CD9"/>
    <w:rsid w:val="00897DE8"/>
    <w:rsid w:val="008A067F"/>
    <w:rsid w:val="008A1AB4"/>
    <w:rsid w:val="008A1D12"/>
    <w:rsid w:val="008A2613"/>
    <w:rsid w:val="008A3198"/>
    <w:rsid w:val="008A5467"/>
    <w:rsid w:val="008A5EEC"/>
    <w:rsid w:val="008A6E52"/>
    <w:rsid w:val="008A7BAC"/>
    <w:rsid w:val="008B1305"/>
    <w:rsid w:val="008B1FDD"/>
    <w:rsid w:val="008B3CE6"/>
    <w:rsid w:val="008B4EDE"/>
    <w:rsid w:val="008C0E72"/>
    <w:rsid w:val="008C1468"/>
    <w:rsid w:val="008C1479"/>
    <w:rsid w:val="008C187A"/>
    <w:rsid w:val="008C220A"/>
    <w:rsid w:val="008C285F"/>
    <w:rsid w:val="008C4E6D"/>
    <w:rsid w:val="008C5933"/>
    <w:rsid w:val="008C6D35"/>
    <w:rsid w:val="008D005F"/>
    <w:rsid w:val="008D2BF6"/>
    <w:rsid w:val="008D2DE7"/>
    <w:rsid w:val="008D3BF1"/>
    <w:rsid w:val="008D469E"/>
    <w:rsid w:val="008D4E34"/>
    <w:rsid w:val="008D56C8"/>
    <w:rsid w:val="008E054C"/>
    <w:rsid w:val="008E0F1E"/>
    <w:rsid w:val="008E150A"/>
    <w:rsid w:val="008E35E9"/>
    <w:rsid w:val="008E5B31"/>
    <w:rsid w:val="008E5EF5"/>
    <w:rsid w:val="008E6ECE"/>
    <w:rsid w:val="008E7139"/>
    <w:rsid w:val="008F07DD"/>
    <w:rsid w:val="008F0B97"/>
    <w:rsid w:val="008F1107"/>
    <w:rsid w:val="008F2111"/>
    <w:rsid w:val="008F5B7E"/>
    <w:rsid w:val="008F67EE"/>
    <w:rsid w:val="008F76BD"/>
    <w:rsid w:val="00900A73"/>
    <w:rsid w:val="0090269D"/>
    <w:rsid w:val="00902ADC"/>
    <w:rsid w:val="00903A2B"/>
    <w:rsid w:val="00904B51"/>
    <w:rsid w:val="00906D31"/>
    <w:rsid w:val="00907A2C"/>
    <w:rsid w:val="009114BE"/>
    <w:rsid w:val="00915D55"/>
    <w:rsid w:val="00916489"/>
    <w:rsid w:val="0091787F"/>
    <w:rsid w:val="009218F5"/>
    <w:rsid w:val="00921D77"/>
    <w:rsid w:val="00921EF0"/>
    <w:rsid w:val="00923798"/>
    <w:rsid w:val="0092453D"/>
    <w:rsid w:val="00924A8C"/>
    <w:rsid w:val="00930D86"/>
    <w:rsid w:val="0093131C"/>
    <w:rsid w:val="009318C2"/>
    <w:rsid w:val="00932F20"/>
    <w:rsid w:val="00932FB3"/>
    <w:rsid w:val="009333CC"/>
    <w:rsid w:val="00935047"/>
    <w:rsid w:val="00936976"/>
    <w:rsid w:val="00936C34"/>
    <w:rsid w:val="00936CA3"/>
    <w:rsid w:val="00936DA3"/>
    <w:rsid w:val="00940A06"/>
    <w:rsid w:val="00941192"/>
    <w:rsid w:val="00942F71"/>
    <w:rsid w:val="00943D14"/>
    <w:rsid w:val="00945DC0"/>
    <w:rsid w:val="00946173"/>
    <w:rsid w:val="00947C6F"/>
    <w:rsid w:val="00950E70"/>
    <w:rsid w:val="00951054"/>
    <w:rsid w:val="00951E6A"/>
    <w:rsid w:val="009552B4"/>
    <w:rsid w:val="00956DEF"/>
    <w:rsid w:val="00957619"/>
    <w:rsid w:val="00965D27"/>
    <w:rsid w:val="0096753D"/>
    <w:rsid w:val="00967D1C"/>
    <w:rsid w:val="00973587"/>
    <w:rsid w:val="00974B78"/>
    <w:rsid w:val="00976078"/>
    <w:rsid w:val="00976919"/>
    <w:rsid w:val="00977794"/>
    <w:rsid w:val="00980608"/>
    <w:rsid w:val="00981837"/>
    <w:rsid w:val="009818BC"/>
    <w:rsid w:val="00981B63"/>
    <w:rsid w:val="00983430"/>
    <w:rsid w:val="0098346A"/>
    <w:rsid w:val="00984983"/>
    <w:rsid w:val="009855F8"/>
    <w:rsid w:val="00986E81"/>
    <w:rsid w:val="00991396"/>
    <w:rsid w:val="0099196F"/>
    <w:rsid w:val="00991F31"/>
    <w:rsid w:val="00993AAD"/>
    <w:rsid w:val="00993B66"/>
    <w:rsid w:val="00994EC1"/>
    <w:rsid w:val="009953DF"/>
    <w:rsid w:val="009972C4"/>
    <w:rsid w:val="0099730D"/>
    <w:rsid w:val="009979BD"/>
    <w:rsid w:val="009A15B6"/>
    <w:rsid w:val="009A34D4"/>
    <w:rsid w:val="009A4C7B"/>
    <w:rsid w:val="009A5F05"/>
    <w:rsid w:val="009A6509"/>
    <w:rsid w:val="009B1699"/>
    <w:rsid w:val="009B49AC"/>
    <w:rsid w:val="009B4D74"/>
    <w:rsid w:val="009B5166"/>
    <w:rsid w:val="009B79E8"/>
    <w:rsid w:val="009C1705"/>
    <w:rsid w:val="009C1844"/>
    <w:rsid w:val="009C25A9"/>
    <w:rsid w:val="009C2990"/>
    <w:rsid w:val="009C3607"/>
    <w:rsid w:val="009C481D"/>
    <w:rsid w:val="009C4971"/>
    <w:rsid w:val="009C51A2"/>
    <w:rsid w:val="009C567D"/>
    <w:rsid w:val="009C5985"/>
    <w:rsid w:val="009D05C7"/>
    <w:rsid w:val="009D1845"/>
    <w:rsid w:val="009D32D8"/>
    <w:rsid w:val="009D537A"/>
    <w:rsid w:val="009D63FB"/>
    <w:rsid w:val="009D7F05"/>
    <w:rsid w:val="009E0339"/>
    <w:rsid w:val="009E17B2"/>
    <w:rsid w:val="009E2210"/>
    <w:rsid w:val="009E2BF6"/>
    <w:rsid w:val="009E329A"/>
    <w:rsid w:val="009E4527"/>
    <w:rsid w:val="009E5F24"/>
    <w:rsid w:val="009F00AD"/>
    <w:rsid w:val="009F2333"/>
    <w:rsid w:val="009F3ADC"/>
    <w:rsid w:val="009F3F11"/>
    <w:rsid w:val="009F4151"/>
    <w:rsid w:val="009F48D3"/>
    <w:rsid w:val="009F5CC1"/>
    <w:rsid w:val="009F5E9A"/>
    <w:rsid w:val="009F67D9"/>
    <w:rsid w:val="00A00093"/>
    <w:rsid w:val="00A0381C"/>
    <w:rsid w:val="00A051D1"/>
    <w:rsid w:val="00A071CC"/>
    <w:rsid w:val="00A07596"/>
    <w:rsid w:val="00A1236C"/>
    <w:rsid w:val="00A123CB"/>
    <w:rsid w:val="00A12D82"/>
    <w:rsid w:val="00A13226"/>
    <w:rsid w:val="00A13407"/>
    <w:rsid w:val="00A135C0"/>
    <w:rsid w:val="00A15993"/>
    <w:rsid w:val="00A17703"/>
    <w:rsid w:val="00A244C2"/>
    <w:rsid w:val="00A24B0B"/>
    <w:rsid w:val="00A278B9"/>
    <w:rsid w:val="00A3051F"/>
    <w:rsid w:val="00A31116"/>
    <w:rsid w:val="00A3349A"/>
    <w:rsid w:val="00A35D9D"/>
    <w:rsid w:val="00A3672C"/>
    <w:rsid w:val="00A40794"/>
    <w:rsid w:val="00A4108D"/>
    <w:rsid w:val="00A41225"/>
    <w:rsid w:val="00A41FB3"/>
    <w:rsid w:val="00A42D3F"/>
    <w:rsid w:val="00A43536"/>
    <w:rsid w:val="00A43FFE"/>
    <w:rsid w:val="00A44E9F"/>
    <w:rsid w:val="00A477C4"/>
    <w:rsid w:val="00A47F2B"/>
    <w:rsid w:val="00A512B4"/>
    <w:rsid w:val="00A528FD"/>
    <w:rsid w:val="00A52A8A"/>
    <w:rsid w:val="00A540B1"/>
    <w:rsid w:val="00A54495"/>
    <w:rsid w:val="00A54A68"/>
    <w:rsid w:val="00A55186"/>
    <w:rsid w:val="00A554B9"/>
    <w:rsid w:val="00A56EA0"/>
    <w:rsid w:val="00A57DB0"/>
    <w:rsid w:val="00A57F42"/>
    <w:rsid w:val="00A57F5A"/>
    <w:rsid w:val="00A6046F"/>
    <w:rsid w:val="00A6455D"/>
    <w:rsid w:val="00A65487"/>
    <w:rsid w:val="00A6774D"/>
    <w:rsid w:val="00A67B90"/>
    <w:rsid w:val="00A70612"/>
    <w:rsid w:val="00A706A7"/>
    <w:rsid w:val="00A71162"/>
    <w:rsid w:val="00A71352"/>
    <w:rsid w:val="00A72356"/>
    <w:rsid w:val="00A746B1"/>
    <w:rsid w:val="00A77209"/>
    <w:rsid w:val="00A7728D"/>
    <w:rsid w:val="00A80D8D"/>
    <w:rsid w:val="00A83654"/>
    <w:rsid w:val="00A83E3A"/>
    <w:rsid w:val="00A84061"/>
    <w:rsid w:val="00A84D04"/>
    <w:rsid w:val="00A865DB"/>
    <w:rsid w:val="00A87C96"/>
    <w:rsid w:val="00A90CE6"/>
    <w:rsid w:val="00A9114F"/>
    <w:rsid w:val="00A91206"/>
    <w:rsid w:val="00A9174C"/>
    <w:rsid w:val="00A91BE0"/>
    <w:rsid w:val="00A91E91"/>
    <w:rsid w:val="00A92D94"/>
    <w:rsid w:val="00A933EA"/>
    <w:rsid w:val="00A95E75"/>
    <w:rsid w:val="00AA212E"/>
    <w:rsid w:val="00AA3D8E"/>
    <w:rsid w:val="00AA426B"/>
    <w:rsid w:val="00AA5741"/>
    <w:rsid w:val="00AA590A"/>
    <w:rsid w:val="00AA675C"/>
    <w:rsid w:val="00AA6EC3"/>
    <w:rsid w:val="00AA7913"/>
    <w:rsid w:val="00AA7CD8"/>
    <w:rsid w:val="00AB0C39"/>
    <w:rsid w:val="00AB2603"/>
    <w:rsid w:val="00AB3328"/>
    <w:rsid w:val="00AB37F8"/>
    <w:rsid w:val="00AC0C23"/>
    <w:rsid w:val="00AC11E4"/>
    <w:rsid w:val="00AC1953"/>
    <w:rsid w:val="00AC2828"/>
    <w:rsid w:val="00AC2C4B"/>
    <w:rsid w:val="00AC3643"/>
    <w:rsid w:val="00AC4998"/>
    <w:rsid w:val="00AC4F1C"/>
    <w:rsid w:val="00AC5B93"/>
    <w:rsid w:val="00AC5BA3"/>
    <w:rsid w:val="00AD05A4"/>
    <w:rsid w:val="00AD12E1"/>
    <w:rsid w:val="00AD151C"/>
    <w:rsid w:val="00AD172D"/>
    <w:rsid w:val="00AD215F"/>
    <w:rsid w:val="00AD2DC0"/>
    <w:rsid w:val="00AD2F4F"/>
    <w:rsid w:val="00AD32A6"/>
    <w:rsid w:val="00AD428C"/>
    <w:rsid w:val="00AD43EE"/>
    <w:rsid w:val="00AD4939"/>
    <w:rsid w:val="00AD641B"/>
    <w:rsid w:val="00AD661F"/>
    <w:rsid w:val="00AD765D"/>
    <w:rsid w:val="00AE0022"/>
    <w:rsid w:val="00AE219D"/>
    <w:rsid w:val="00AE3417"/>
    <w:rsid w:val="00AE3690"/>
    <w:rsid w:val="00AE504E"/>
    <w:rsid w:val="00AF22F9"/>
    <w:rsid w:val="00AF6DFD"/>
    <w:rsid w:val="00B03D77"/>
    <w:rsid w:val="00B05A30"/>
    <w:rsid w:val="00B07A63"/>
    <w:rsid w:val="00B1066A"/>
    <w:rsid w:val="00B112AA"/>
    <w:rsid w:val="00B11F91"/>
    <w:rsid w:val="00B12CAE"/>
    <w:rsid w:val="00B12D5C"/>
    <w:rsid w:val="00B12F00"/>
    <w:rsid w:val="00B1301B"/>
    <w:rsid w:val="00B13066"/>
    <w:rsid w:val="00B13E72"/>
    <w:rsid w:val="00B16193"/>
    <w:rsid w:val="00B17CA7"/>
    <w:rsid w:val="00B213BF"/>
    <w:rsid w:val="00B21559"/>
    <w:rsid w:val="00B21EAF"/>
    <w:rsid w:val="00B25746"/>
    <w:rsid w:val="00B27E21"/>
    <w:rsid w:val="00B3085B"/>
    <w:rsid w:val="00B31515"/>
    <w:rsid w:val="00B31C6A"/>
    <w:rsid w:val="00B33139"/>
    <w:rsid w:val="00B33C14"/>
    <w:rsid w:val="00B351FD"/>
    <w:rsid w:val="00B358ED"/>
    <w:rsid w:val="00B35AFE"/>
    <w:rsid w:val="00B371C6"/>
    <w:rsid w:val="00B37571"/>
    <w:rsid w:val="00B400F9"/>
    <w:rsid w:val="00B40FF1"/>
    <w:rsid w:val="00B414EC"/>
    <w:rsid w:val="00B42319"/>
    <w:rsid w:val="00B4354F"/>
    <w:rsid w:val="00B44EEA"/>
    <w:rsid w:val="00B4611E"/>
    <w:rsid w:val="00B47A14"/>
    <w:rsid w:val="00B505BD"/>
    <w:rsid w:val="00B52963"/>
    <w:rsid w:val="00B5306E"/>
    <w:rsid w:val="00B5456F"/>
    <w:rsid w:val="00B54F91"/>
    <w:rsid w:val="00B56A7E"/>
    <w:rsid w:val="00B6209D"/>
    <w:rsid w:val="00B62675"/>
    <w:rsid w:val="00B626A0"/>
    <w:rsid w:val="00B62874"/>
    <w:rsid w:val="00B64777"/>
    <w:rsid w:val="00B64C92"/>
    <w:rsid w:val="00B65750"/>
    <w:rsid w:val="00B661C0"/>
    <w:rsid w:val="00B663B5"/>
    <w:rsid w:val="00B674C3"/>
    <w:rsid w:val="00B7083D"/>
    <w:rsid w:val="00B70C7C"/>
    <w:rsid w:val="00B7106C"/>
    <w:rsid w:val="00B72D65"/>
    <w:rsid w:val="00B73C48"/>
    <w:rsid w:val="00B77243"/>
    <w:rsid w:val="00B775A9"/>
    <w:rsid w:val="00B821A1"/>
    <w:rsid w:val="00B835DF"/>
    <w:rsid w:val="00B838CF"/>
    <w:rsid w:val="00B84D15"/>
    <w:rsid w:val="00B851D6"/>
    <w:rsid w:val="00B857C0"/>
    <w:rsid w:val="00B862FF"/>
    <w:rsid w:val="00B86BB9"/>
    <w:rsid w:val="00B87837"/>
    <w:rsid w:val="00B92F70"/>
    <w:rsid w:val="00B932C3"/>
    <w:rsid w:val="00B96F54"/>
    <w:rsid w:val="00BA09F1"/>
    <w:rsid w:val="00BA0B41"/>
    <w:rsid w:val="00BA2321"/>
    <w:rsid w:val="00BA23D6"/>
    <w:rsid w:val="00BA27F0"/>
    <w:rsid w:val="00BA39DE"/>
    <w:rsid w:val="00BA600B"/>
    <w:rsid w:val="00BB01F2"/>
    <w:rsid w:val="00BB0C2B"/>
    <w:rsid w:val="00BB1FCD"/>
    <w:rsid w:val="00BB20BE"/>
    <w:rsid w:val="00BB2316"/>
    <w:rsid w:val="00BB40D4"/>
    <w:rsid w:val="00BB444F"/>
    <w:rsid w:val="00BB499B"/>
    <w:rsid w:val="00BB53AC"/>
    <w:rsid w:val="00BB59B5"/>
    <w:rsid w:val="00BB6CAD"/>
    <w:rsid w:val="00BB7485"/>
    <w:rsid w:val="00BC25A5"/>
    <w:rsid w:val="00BC3010"/>
    <w:rsid w:val="00BC4318"/>
    <w:rsid w:val="00BC5653"/>
    <w:rsid w:val="00BD43D7"/>
    <w:rsid w:val="00BD58A7"/>
    <w:rsid w:val="00BD59C6"/>
    <w:rsid w:val="00BD5E64"/>
    <w:rsid w:val="00BD68AC"/>
    <w:rsid w:val="00BD6A76"/>
    <w:rsid w:val="00BD6B59"/>
    <w:rsid w:val="00BD6EC5"/>
    <w:rsid w:val="00BE197A"/>
    <w:rsid w:val="00BE3164"/>
    <w:rsid w:val="00BE6E36"/>
    <w:rsid w:val="00BF02FA"/>
    <w:rsid w:val="00BF1466"/>
    <w:rsid w:val="00BF14C3"/>
    <w:rsid w:val="00BF1FD6"/>
    <w:rsid w:val="00BF2833"/>
    <w:rsid w:val="00BF2CD1"/>
    <w:rsid w:val="00BF34B2"/>
    <w:rsid w:val="00BF4710"/>
    <w:rsid w:val="00BF4CB0"/>
    <w:rsid w:val="00BF54A1"/>
    <w:rsid w:val="00BF6378"/>
    <w:rsid w:val="00C00896"/>
    <w:rsid w:val="00C01CE2"/>
    <w:rsid w:val="00C026A2"/>
    <w:rsid w:val="00C02BAE"/>
    <w:rsid w:val="00C02F91"/>
    <w:rsid w:val="00C030A3"/>
    <w:rsid w:val="00C049B8"/>
    <w:rsid w:val="00C06C28"/>
    <w:rsid w:val="00C10470"/>
    <w:rsid w:val="00C12B34"/>
    <w:rsid w:val="00C13375"/>
    <w:rsid w:val="00C14C09"/>
    <w:rsid w:val="00C158BB"/>
    <w:rsid w:val="00C16F33"/>
    <w:rsid w:val="00C171B2"/>
    <w:rsid w:val="00C172DA"/>
    <w:rsid w:val="00C17D7B"/>
    <w:rsid w:val="00C2129C"/>
    <w:rsid w:val="00C21698"/>
    <w:rsid w:val="00C22572"/>
    <w:rsid w:val="00C226AB"/>
    <w:rsid w:val="00C2358C"/>
    <w:rsid w:val="00C2383C"/>
    <w:rsid w:val="00C2418B"/>
    <w:rsid w:val="00C24901"/>
    <w:rsid w:val="00C24D01"/>
    <w:rsid w:val="00C2618A"/>
    <w:rsid w:val="00C3026C"/>
    <w:rsid w:val="00C31345"/>
    <w:rsid w:val="00C32B0A"/>
    <w:rsid w:val="00C32CFA"/>
    <w:rsid w:val="00C334E6"/>
    <w:rsid w:val="00C33C06"/>
    <w:rsid w:val="00C34E84"/>
    <w:rsid w:val="00C37D32"/>
    <w:rsid w:val="00C40576"/>
    <w:rsid w:val="00C41382"/>
    <w:rsid w:val="00C430B4"/>
    <w:rsid w:val="00C44358"/>
    <w:rsid w:val="00C4540D"/>
    <w:rsid w:val="00C479E5"/>
    <w:rsid w:val="00C47E30"/>
    <w:rsid w:val="00C51968"/>
    <w:rsid w:val="00C52A98"/>
    <w:rsid w:val="00C5500B"/>
    <w:rsid w:val="00C5505B"/>
    <w:rsid w:val="00C551F2"/>
    <w:rsid w:val="00C55368"/>
    <w:rsid w:val="00C56893"/>
    <w:rsid w:val="00C56A69"/>
    <w:rsid w:val="00C56B2D"/>
    <w:rsid w:val="00C57798"/>
    <w:rsid w:val="00C57B88"/>
    <w:rsid w:val="00C61492"/>
    <w:rsid w:val="00C619ED"/>
    <w:rsid w:val="00C6311F"/>
    <w:rsid w:val="00C6335D"/>
    <w:rsid w:val="00C641F3"/>
    <w:rsid w:val="00C64526"/>
    <w:rsid w:val="00C6479C"/>
    <w:rsid w:val="00C66326"/>
    <w:rsid w:val="00C66AA8"/>
    <w:rsid w:val="00C71468"/>
    <w:rsid w:val="00C71CB3"/>
    <w:rsid w:val="00C7393C"/>
    <w:rsid w:val="00C73F63"/>
    <w:rsid w:val="00C7403C"/>
    <w:rsid w:val="00C750CB"/>
    <w:rsid w:val="00C80056"/>
    <w:rsid w:val="00C82A93"/>
    <w:rsid w:val="00C82FA8"/>
    <w:rsid w:val="00C84592"/>
    <w:rsid w:val="00C8489E"/>
    <w:rsid w:val="00C85B65"/>
    <w:rsid w:val="00C85BA1"/>
    <w:rsid w:val="00C86142"/>
    <w:rsid w:val="00C86DF4"/>
    <w:rsid w:val="00C87A8D"/>
    <w:rsid w:val="00C914EA"/>
    <w:rsid w:val="00C95152"/>
    <w:rsid w:val="00CA0045"/>
    <w:rsid w:val="00CA1337"/>
    <w:rsid w:val="00CA1B39"/>
    <w:rsid w:val="00CA2BA4"/>
    <w:rsid w:val="00CA676E"/>
    <w:rsid w:val="00CA7DA0"/>
    <w:rsid w:val="00CB0B46"/>
    <w:rsid w:val="00CB0C18"/>
    <w:rsid w:val="00CB4E4F"/>
    <w:rsid w:val="00CB7B9F"/>
    <w:rsid w:val="00CC08B5"/>
    <w:rsid w:val="00CC1616"/>
    <w:rsid w:val="00CC1F31"/>
    <w:rsid w:val="00CC20FA"/>
    <w:rsid w:val="00CC5F60"/>
    <w:rsid w:val="00CC75B4"/>
    <w:rsid w:val="00CD05B3"/>
    <w:rsid w:val="00CD0FBB"/>
    <w:rsid w:val="00CD21A5"/>
    <w:rsid w:val="00CD2728"/>
    <w:rsid w:val="00CD3172"/>
    <w:rsid w:val="00CD4F84"/>
    <w:rsid w:val="00CD5D2F"/>
    <w:rsid w:val="00CD6027"/>
    <w:rsid w:val="00CE0771"/>
    <w:rsid w:val="00CE26E1"/>
    <w:rsid w:val="00CE29A9"/>
    <w:rsid w:val="00CE2A63"/>
    <w:rsid w:val="00CE2C1F"/>
    <w:rsid w:val="00CE2CBF"/>
    <w:rsid w:val="00CE373D"/>
    <w:rsid w:val="00CE3AC3"/>
    <w:rsid w:val="00CE548D"/>
    <w:rsid w:val="00CE578B"/>
    <w:rsid w:val="00CE60B9"/>
    <w:rsid w:val="00CE7EE5"/>
    <w:rsid w:val="00CF1796"/>
    <w:rsid w:val="00CF1E17"/>
    <w:rsid w:val="00CF2023"/>
    <w:rsid w:val="00CF2F09"/>
    <w:rsid w:val="00CF3CBE"/>
    <w:rsid w:val="00CF6D8B"/>
    <w:rsid w:val="00CF6DF0"/>
    <w:rsid w:val="00CF7070"/>
    <w:rsid w:val="00D02A28"/>
    <w:rsid w:val="00D03CBF"/>
    <w:rsid w:val="00D043A0"/>
    <w:rsid w:val="00D0490B"/>
    <w:rsid w:val="00D05172"/>
    <w:rsid w:val="00D10934"/>
    <w:rsid w:val="00D10A68"/>
    <w:rsid w:val="00D11F90"/>
    <w:rsid w:val="00D13F07"/>
    <w:rsid w:val="00D17411"/>
    <w:rsid w:val="00D1747F"/>
    <w:rsid w:val="00D21BE9"/>
    <w:rsid w:val="00D22BF4"/>
    <w:rsid w:val="00D24E17"/>
    <w:rsid w:val="00D25842"/>
    <w:rsid w:val="00D26122"/>
    <w:rsid w:val="00D27351"/>
    <w:rsid w:val="00D27C3F"/>
    <w:rsid w:val="00D30EDE"/>
    <w:rsid w:val="00D329E9"/>
    <w:rsid w:val="00D34685"/>
    <w:rsid w:val="00D35482"/>
    <w:rsid w:val="00D35D23"/>
    <w:rsid w:val="00D37165"/>
    <w:rsid w:val="00D40786"/>
    <w:rsid w:val="00D42804"/>
    <w:rsid w:val="00D42D88"/>
    <w:rsid w:val="00D462E8"/>
    <w:rsid w:val="00D46864"/>
    <w:rsid w:val="00D47108"/>
    <w:rsid w:val="00D5042F"/>
    <w:rsid w:val="00D513EE"/>
    <w:rsid w:val="00D51457"/>
    <w:rsid w:val="00D548E6"/>
    <w:rsid w:val="00D54C6C"/>
    <w:rsid w:val="00D5579D"/>
    <w:rsid w:val="00D56C49"/>
    <w:rsid w:val="00D600FC"/>
    <w:rsid w:val="00D60BED"/>
    <w:rsid w:val="00D63547"/>
    <w:rsid w:val="00D63A78"/>
    <w:rsid w:val="00D65177"/>
    <w:rsid w:val="00D655C8"/>
    <w:rsid w:val="00D65A25"/>
    <w:rsid w:val="00D666FE"/>
    <w:rsid w:val="00D676E7"/>
    <w:rsid w:val="00D67E7D"/>
    <w:rsid w:val="00D7062D"/>
    <w:rsid w:val="00D71B27"/>
    <w:rsid w:val="00D72E49"/>
    <w:rsid w:val="00D74BD7"/>
    <w:rsid w:val="00D75515"/>
    <w:rsid w:val="00D76949"/>
    <w:rsid w:val="00D77AEB"/>
    <w:rsid w:val="00D8062D"/>
    <w:rsid w:val="00D80F5D"/>
    <w:rsid w:val="00D81451"/>
    <w:rsid w:val="00D815B1"/>
    <w:rsid w:val="00D82732"/>
    <w:rsid w:val="00D83379"/>
    <w:rsid w:val="00D84227"/>
    <w:rsid w:val="00D84992"/>
    <w:rsid w:val="00D851B1"/>
    <w:rsid w:val="00D91B50"/>
    <w:rsid w:val="00D95CA2"/>
    <w:rsid w:val="00D97357"/>
    <w:rsid w:val="00DA04BA"/>
    <w:rsid w:val="00DA1A26"/>
    <w:rsid w:val="00DA1E9B"/>
    <w:rsid w:val="00DA2F74"/>
    <w:rsid w:val="00DA3D10"/>
    <w:rsid w:val="00DA416D"/>
    <w:rsid w:val="00DA47D9"/>
    <w:rsid w:val="00DA7984"/>
    <w:rsid w:val="00DB0907"/>
    <w:rsid w:val="00DB4EAB"/>
    <w:rsid w:val="00DB5AF5"/>
    <w:rsid w:val="00DB73BA"/>
    <w:rsid w:val="00DB7BE2"/>
    <w:rsid w:val="00DB7E71"/>
    <w:rsid w:val="00DC0138"/>
    <w:rsid w:val="00DC1F7B"/>
    <w:rsid w:val="00DC3DF1"/>
    <w:rsid w:val="00DD005C"/>
    <w:rsid w:val="00DD1606"/>
    <w:rsid w:val="00DD1E09"/>
    <w:rsid w:val="00DD2090"/>
    <w:rsid w:val="00DD21DB"/>
    <w:rsid w:val="00DD2E0D"/>
    <w:rsid w:val="00DD3191"/>
    <w:rsid w:val="00DD34AC"/>
    <w:rsid w:val="00DD7010"/>
    <w:rsid w:val="00DD735E"/>
    <w:rsid w:val="00DE021D"/>
    <w:rsid w:val="00DE0349"/>
    <w:rsid w:val="00DE10BE"/>
    <w:rsid w:val="00DE218A"/>
    <w:rsid w:val="00DE2B62"/>
    <w:rsid w:val="00DE2B76"/>
    <w:rsid w:val="00DE38EB"/>
    <w:rsid w:val="00DE611C"/>
    <w:rsid w:val="00DE637F"/>
    <w:rsid w:val="00DF0113"/>
    <w:rsid w:val="00DF069C"/>
    <w:rsid w:val="00DF0FC8"/>
    <w:rsid w:val="00DF113D"/>
    <w:rsid w:val="00DF308A"/>
    <w:rsid w:val="00DF3C53"/>
    <w:rsid w:val="00DF4F68"/>
    <w:rsid w:val="00DF531B"/>
    <w:rsid w:val="00DF57FC"/>
    <w:rsid w:val="00DF58EA"/>
    <w:rsid w:val="00DF656D"/>
    <w:rsid w:val="00E00682"/>
    <w:rsid w:val="00E00907"/>
    <w:rsid w:val="00E00C84"/>
    <w:rsid w:val="00E00F19"/>
    <w:rsid w:val="00E01A7B"/>
    <w:rsid w:val="00E0366E"/>
    <w:rsid w:val="00E04381"/>
    <w:rsid w:val="00E051B3"/>
    <w:rsid w:val="00E05552"/>
    <w:rsid w:val="00E064E5"/>
    <w:rsid w:val="00E0685F"/>
    <w:rsid w:val="00E06D4F"/>
    <w:rsid w:val="00E071A4"/>
    <w:rsid w:val="00E07C4C"/>
    <w:rsid w:val="00E10EFD"/>
    <w:rsid w:val="00E10FDA"/>
    <w:rsid w:val="00E11C57"/>
    <w:rsid w:val="00E13473"/>
    <w:rsid w:val="00E161F7"/>
    <w:rsid w:val="00E16B9D"/>
    <w:rsid w:val="00E172C3"/>
    <w:rsid w:val="00E22ABF"/>
    <w:rsid w:val="00E23211"/>
    <w:rsid w:val="00E234EC"/>
    <w:rsid w:val="00E23E01"/>
    <w:rsid w:val="00E23FAC"/>
    <w:rsid w:val="00E24447"/>
    <w:rsid w:val="00E251FF"/>
    <w:rsid w:val="00E2528D"/>
    <w:rsid w:val="00E25715"/>
    <w:rsid w:val="00E25779"/>
    <w:rsid w:val="00E25FCC"/>
    <w:rsid w:val="00E30637"/>
    <w:rsid w:val="00E317ED"/>
    <w:rsid w:val="00E324E6"/>
    <w:rsid w:val="00E33199"/>
    <w:rsid w:val="00E336E4"/>
    <w:rsid w:val="00E37E16"/>
    <w:rsid w:val="00E435CD"/>
    <w:rsid w:val="00E43BDE"/>
    <w:rsid w:val="00E46F78"/>
    <w:rsid w:val="00E474C4"/>
    <w:rsid w:val="00E47E85"/>
    <w:rsid w:val="00E50607"/>
    <w:rsid w:val="00E50C0C"/>
    <w:rsid w:val="00E51748"/>
    <w:rsid w:val="00E5194E"/>
    <w:rsid w:val="00E5392C"/>
    <w:rsid w:val="00E5455C"/>
    <w:rsid w:val="00E54638"/>
    <w:rsid w:val="00E54B16"/>
    <w:rsid w:val="00E54D48"/>
    <w:rsid w:val="00E55222"/>
    <w:rsid w:val="00E55345"/>
    <w:rsid w:val="00E56082"/>
    <w:rsid w:val="00E56233"/>
    <w:rsid w:val="00E56FC9"/>
    <w:rsid w:val="00E579E4"/>
    <w:rsid w:val="00E616E6"/>
    <w:rsid w:val="00E61E51"/>
    <w:rsid w:val="00E6256F"/>
    <w:rsid w:val="00E62E9E"/>
    <w:rsid w:val="00E63AE1"/>
    <w:rsid w:val="00E63D24"/>
    <w:rsid w:val="00E64798"/>
    <w:rsid w:val="00E64FA7"/>
    <w:rsid w:val="00E6572B"/>
    <w:rsid w:val="00E66399"/>
    <w:rsid w:val="00E66433"/>
    <w:rsid w:val="00E6786D"/>
    <w:rsid w:val="00E67EB7"/>
    <w:rsid w:val="00E70382"/>
    <w:rsid w:val="00E71B9B"/>
    <w:rsid w:val="00E72DBD"/>
    <w:rsid w:val="00E72E6B"/>
    <w:rsid w:val="00E73F31"/>
    <w:rsid w:val="00E759EC"/>
    <w:rsid w:val="00E76A11"/>
    <w:rsid w:val="00E76FD4"/>
    <w:rsid w:val="00E7714D"/>
    <w:rsid w:val="00E821BB"/>
    <w:rsid w:val="00E82829"/>
    <w:rsid w:val="00E82B58"/>
    <w:rsid w:val="00E85545"/>
    <w:rsid w:val="00E857E1"/>
    <w:rsid w:val="00E86297"/>
    <w:rsid w:val="00E86B54"/>
    <w:rsid w:val="00E871CC"/>
    <w:rsid w:val="00E90126"/>
    <w:rsid w:val="00E90BFD"/>
    <w:rsid w:val="00E920D8"/>
    <w:rsid w:val="00E92240"/>
    <w:rsid w:val="00E9234A"/>
    <w:rsid w:val="00E92443"/>
    <w:rsid w:val="00E93F28"/>
    <w:rsid w:val="00E94845"/>
    <w:rsid w:val="00E9594C"/>
    <w:rsid w:val="00E96AA4"/>
    <w:rsid w:val="00EA04A2"/>
    <w:rsid w:val="00EA24D8"/>
    <w:rsid w:val="00EA267D"/>
    <w:rsid w:val="00EA4141"/>
    <w:rsid w:val="00EA43AC"/>
    <w:rsid w:val="00EA46E3"/>
    <w:rsid w:val="00EA5B79"/>
    <w:rsid w:val="00EA60EC"/>
    <w:rsid w:val="00EA67E7"/>
    <w:rsid w:val="00EB0905"/>
    <w:rsid w:val="00EB1010"/>
    <w:rsid w:val="00EB18B2"/>
    <w:rsid w:val="00EB198E"/>
    <w:rsid w:val="00EB4B25"/>
    <w:rsid w:val="00EB5214"/>
    <w:rsid w:val="00EB737C"/>
    <w:rsid w:val="00EB7DDE"/>
    <w:rsid w:val="00EC1CAC"/>
    <w:rsid w:val="00EC2A73"/>
    <w:rsid w:val="00EC2D3F"/>
    <w:rsid w:val="00EC4140"/>
    <w:rsid w:val="00EC460F"/>
    <w:rsid w:val="00EC5855"/>
    <w:rsid w:val="00ED0713"/>
    <w:rsid w:val="00ED0A62"/>
    <w:rsid w:val="00ED0F2E"/>
    <w:rsid w:val="00ED1F99"/>
    <w:rsid w:val="00ED29C2"/>
    <w:rsid w:val="00ED302B"/>
    <w:rsid w:val="00ED3742"/>
    <w:rsid w:val="00ED5417"/>
    <w:rsid w:val="00ED58A2"/>
    <w:rsid w:val="00ED6075"/>
    <w:rsid w:val="00EE0704"/>
    <w:rsid w:val="00EE19B1"/>
    <w:rsid w:val="00EE1AB9"/>
    <w:rsid w:val="00EE20D2"/>
    <w:rsid w:val="00EE27D4"/>
    <w:rsid w:val="00EE3C26"/>
    <w:rsid w:val="00EE4B2C"/>
    <w:rsid w:val="00EE57A0"/>
    <w:rsid w:val="00EE6EE2"/>
    <w:rsid w:val="00EE79DE"/>
    <w:rsid w:val="00EF1F0F"/>
    <w:rsid w:val="00EF24BD"/>
    <w:rsid w:val="00EF3176"/>
    <w:rsid w:val="00EF528C"/>
    <w:rsid w:val="00F00111"/>
    <w:rsid w:val="00F01A3C"/>
    <w:rsid w:val="00F03079"/>
    <w:rsid w:val="00F033C6"/>
    <w:rsid w:val="00F035EA"/>
    <w:rsid w:val="00F03A16"/>
    <w:rsid w:val="00F054B3"/>
    <w:rsid w:val="00F0575E"/>
    <w:rsid w:val="00F0680A"/>
    <w:rsid w:val="00F100F9"/>
    <w:rsid w:val="00F103E0"/>
    <w:rsid w:val="00F10F3A"/>
    <w:rsid w:val="00F11D7D"/>
    <w:rsid w:val="00F12FDD"/>
    <w:rsid w:val="00F13496"/>
    <w:rsid w:val="00F1368F"/>
    <w:rsid w:val="00F13E1A"/>
    <w:rsid w:val="00F1508F"/>
    <w:rsid w:val="00F15580"/>
    <w:rsid w:val="00F162B8"/>
    <w:rsid w:val="00F171EE"/>
    <w:rsid w:val="00F17ED0"/>
    <w:rsid w:val="00F20492"/>
    <w:rsid w:val="00F213E9"/>
    <w:rsid w:val="00F21E6A"/>
    <w:rsid w:val="00F2424A"/>
    <w:rsid w:val="00F24970"/>
    <w:rsid w:val="00F275BE"/>
    <w:rsid w:val="00F31EC1"/>
    <w:rsid w:val="00F3574B"/>
    <w:rsid w:val="00F36876"/>
    <w:rsid w:val="00F371BD"/>
    <w:rsid w:val="00F40276"/>
    <w:rsid w:val="00F40D54"/>
    <w:rsid w:val="00F411B2"/>
    <w:rsid w:val="00F4307F"/>
    <w:rsid w:val="00F4328D"/>
    <w:rsid w:val="00F4528D"/>
    <w:rsid w:val="00F46590"/>
    <w:rsid w:val="00F46B22"/>
    <w:rsid w:val="00F47AD6"/>
    <w:rsid w:val="00F529F4"/>
    <w:rsid w:val="00F52FA1"/>
    <w:rsid w:val="00F5638F"/>
    <w:rsid w:val="00F565F1"/>
    <w:rsid w:val="00F6272D"/>
    <w:rsid w:val="00F653FB"/>
    <w:rsid w:val="00F675F9"/>
    <w:rsid w:val="00F73D92"/>
    <w:rsid w:val="00F75F38"/>
    <w:rsid w:val="00F760DF"/>
    <w:rsid w:val="00F76541"/>
    <w:rsid w:val="00F77297"/>
    <w:rsid w:val="00F80528"/>
    <w:rsid w:val="00F81B4B"/>
    <w:rsid w:val="00F82E33"/>
    <w:rsid w:val="00F83E1D"/>
    <w:rsid w:val="00F849A4"/>
    <w:rsid w:val="00F85894"/>
    <w:rsid w:val="00F86D3A"/>
    <w:rsid w:val="00F87E43"/>
    <w:rsid w:val="00F9027F"/>
    <w:rsid w:val="00F902DC"/>
    <w:rsid w:val="00F93396"/>
    <w:rsid w:val="00F94F4F"/>
    <w:rsid w:val="00F979F4"/>
    <w:rsid w:val="00FA04AC"/>
    <w:rsid w:val="00FA4359"/>
    <w:rsid w:val="00FA4722"/>
    <w:rsid w:val="00FA4C09"/>
    <w:rsid w:val="00FA5A59"/>
    <w:rsid w:val="00FA5CE9"/>
    <w:rsid w:val="00FA70C7"/>
    <w:rsid w:val="00FA7A12"/>
    <w:rsid w:val="00FA7D5F"/>
    <w:rsid w:val="00FB065A"/>
    <w:rsid w:val="00FB10DE"/>
    <w:rsid w:val="00FB1B0E"/>
    <w:rsid w:val="00FB2412"/>
    <w:rsid w:val="00FB3B07"/>
    <w:rsid w:val="00FB3FF7"/>
    <w:rsid w:val="00FB4004"/>
    <w:rsid w:val="00FB61F7"/>
    <w:rsid w:val="00FB62B9"/>
    <w:rsid w:val="00FC0897"/>
    <w:rsid w:val="00FC4396"/>
    <w:rsid w:val="00FC56E5"/>
    <w:rsid w:val="00FC5E8F"/>
    <w:rsid w:val="00FC757A"/>
    <w:rsid w:val="00FC7882"/>
    <w:rsid w:val="00FD12E9"/>
    <w:rsid w:val="00FD3DA7"/>
    <w:rsid w:val="00FD4289"/>
    <w:rsid w:val="00FD5598"/>
    <w:rsid w:val="00FD750B"/>
    <w:rsid w:val="00FE4B0E"/>
    <w:rsid w:val="00FE4BD2"/>
    <w:rsid w:val="00FE4E59"/>
    <w:rsid w:val="00FE6D1A"/>
    <w:rsid w:val="00FE7E23"/>
    <w:rsid w:val="00FF0665"/>
    <w:rsid w:val="00FF1D6E"/>
    <w:rsid w:val="00FF355C"/>
    <w:rsid w:val="00FF42D4"/>
    <w:rsid w:val="00FF45F7"/>
    <w:rsid w:val="00FF5A00"/>
    <w:rsid w:val="00FF66E0"/>
    <w:rsid w:val="00FF7BDC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qFormat/>
    <w:rsid w:val="00531019"/>
  </w:style>
  <w:style w:type="character" w:styleId="aa">
    <w:name w:val="Hyperlink"/>
    <w:basedOn w:val="a1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  <w:style w:type="paragraph" w:styleId="ad">
    <w:name w:val="Document Map"/>
    <w:basedOn w:val="a"/>
    <w:link w:val="Char0"/>
    <w:rsid w:val="00072F71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d"/>
    <w:rsid w:val="00072F71"/>
    <w:rPr>
      <w:rFonts w:ascii="宋体"/>
      <w:kern w:val="2"/>
      <w:sz w:val="18"/>
      <w:szCs w:val="18"/>
    </w:rPr>
  </w:style>
  <w:style w:type="paragraph" w:styleId="ae">
    <w:name w:val="Normal (Web)"/>
    <w:basedOn w:val="a"/>
    <w:uiPriority w:val="99"/>
    <w:unhideWhenUsed/>
    <w:rsid w:val="00DF308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8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6F197-CD6F-4EB8-9124-9BDA173E9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1952</TotalTime>
  <Pages>5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1966</cp:revision>
  <cp:lastPrinted>1601-01-01T00:00:00Z</cp:lastPrinted>
  <dcterms:created xsi:type="dcterms:W3CDTF">2011-08-20T05:28:00Z</dcterms:created>
  <dcterms:modified xsi:type="dcterms:W3CDTF">2011-11-25T07:55:00Z</dcterms:modified>
</cp:coreProperties>
</file>