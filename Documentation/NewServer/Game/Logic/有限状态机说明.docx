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193513" w:rsidP="00717CDF">
      <w:pPr>
        <w:pStyle w:val="a5"/>
      </w:pPr>
      <w:bookmarkStart w:id="0" w:name="OLE_LINK4"/>
      <w:bookmarkStart w:id="1" w:name="OLE_LINK5"/>
      <w:bookmarkStart w:id="2" w:name="OLE_LINK6"/>
      <w:r>
        <w:rPr>
          <w:rFonts w:hint="eastAsia"/>
        </w:rPr>
        <w:t>有限</w:t>
      </w:r>
      <w:r w:rsidR="00D97357">
        <w:rPr>
          <w:rFonts w:hint="eastAsia"/>
        </w:rPr>
        <w:t>状态机</w:t>
      </w:r>
      <w:r w:rsidR="0096753D">
        <w:rPr>
          <w:rFonts w:hint="eastAsia"/>
        </w:rPr>
        <w:t>说明</w:t>
      </w:r>
    </w:p>
    <w:p w:rsidR="00A528FD" w:rsidRDefault="00A528FD" w:rsidP="007E41F2">
      <w:pPr>
        <w:ind w:firstLine="420"/>
      </w:pPr>
      <w:bookmarkStart w:id="3" w:name="OLE_LINK27"/>
      <w:bookmarkStart w:id="4" w:name="OLE_LINK28"/>
      <w:bookmarkStart w:id="5" w:name="OLE_LINK20"/>
      <w:bookmarkStart w:id="6" w:name="OLE_LINK21"/>
      <w:bookmarkStart w:id="7" w:name="OLE_LINK70"/>
      <w:bookmarkStart w:id="8" w:name="OLE_LINK81"/>
      <w:bookmarkStart w:id="9" w:name="OLE_LINK82"/>
      <w:bookmarkEnd w:id="0"/>
      <w:bookmarkEnd w:id="1"/>
      <w:bookmarkEnd w:id="2"/>
      <w:r>
        <w:rPr>
          <w:rFonts w:hint="eastAsia"/>
        </w:rPr>
        <w:t>有限状态机</w:t>
      </w:r>
      <w:r>
        <w:rPr>
          <w:rFonts w:hint="eastAsia"/>
        </w:rPr>
        <w:t>(FSM,</w:t>
      </w:r>
      <w:r w:rsidRPr="00A528FD">
        <w:t xml:space="preserve"> </w:t>
      </w:r>
      <w:r>
        <w:t>Finite State Machine</w:t>
      </w:r>
      <w:r>
        <w:rPr>
          <w:rFonts w:hint="eastAsia"/>
        </w:rPr>
        <w:t>)</w:t>
      </w:r>
      <w:r>
        <w:rPr>
          <w:rFonts w:hint="eastAsia"/>
        </w:rPr>
        <w:t>或有限状态自动机或简称状态机，是表示有限个状态在</w:t>
      </w:r>
      <w:r w:rsidR="00A71352">
        <w:rPr>
          <w:rFonts w:hint="eastAsia"/>
        </w:rPr>
        <w:t>处于</w:t>
      </w:r>
      <w:r>
        <w:rPr>
          <w:rFonts w:hint="eastAsia"/>
        </w:rPr>
        <w:t>这些状态</w:t>
      </w:r>
      <w:r w:rsidR="00407A48">
        <w:rPr>
          <w:rFonts w:hint="eastAsia"/>
        </w:rPr>
        <w:t>时</w:t>
      </w:r>
      <w:r w:rsidR="00A71352">
        <w:rPr>
          <w:rFonts w:hint="eastAsia"/>
        </w:rPr>
        <w:t>及状态转换</w:t>
      </w:r>
      <w:r w:rsidR="0061472D">
        <w:rPr>
          <w:rFonts w:hint="eastAsia"/>
        </w:rPr>
        <w:t>时</w:t>
      </w:r>
      <w:r w:rsidR="00CA1337">
        <w:rPr>
          <w:rFonts w:hint="eastAsia"/>
        </w:rPr>
        <w:t>的</w:t>
      </w:r>
      <w:r>
        <w:rPr>
          <w:rFonts w:hint="eastAsia"/>
        </w:rPr>
        <w:t>动作行为的数学模型</w:t>
      </w:r>
      <w:r w:rsidR="00F82E33">
        <w:rPr>
          <w:rFonts w:hint="eastAsia"/>
        </w:rPr>
        <w:t>。</w:t>
      </w:r>
    </w:p>
    <w:p w:rsidR="001E29DE" w:rsidRDefault="00702809" w:rsidP="001E29DE">
      <w:pPr>
        <w:ind w:firstLine="420"/>
      </w:pPr>
      <w:r w:rsidRPr="00C66326">
        <w:rPr>
          <w:rFonts w:hint="eastAsia"/>
        </w:rPr>
        <w:t>有限</w:t>
      </w:r>
      <w:r w:rsidR="001E29DE">
        <w:rPr>
          <w:rFonts w:hint="eastAsia"/>
        </w:rPr>
        <w:t>状态机主要有</w:t>
      </w:r>
      <w:r w:rsidR="00BA39DE">
        <w:rPr>
          <w:rFonts w:hint="eastAsia"/>
        </w:rPr>
        <w:t>3</w:t>
      </w:r>
      <w:r w:rsidR="001E29DE">
        <w:rPr>
          <w:rFonts w:hint="eastAsia"/>
        </w:rPr>
        <w:t>个特性，首先是离散的</w:t>
      </w:r>
      <w:r w:rsidR="004818D0">
        <w:rPr>
          <w:rFonts w:hint="eastAsia"/>
        </w:rPr>
        <w:t>，</w:t>
      </w:r>
      <w:r w:rsidR="005D26A0">
        <w:rPr>
          <w:rFonts w:hint="eastAsia"/>
        </w:rPr>
        <w:t>即</w:t>
      </w:r>
      <w:r w:rsidR="008F2111">
        <w:rPr>
          <w:rFonts w:hint="eastAsia"/>
        </w:rPr>
        <w:t>状态</w:t>
      </w:r>
      <w:r w:rsidR="001510A9">
        <w:rPr>
          <w:rFonts w:hint="eastAsia"/>
        </w:rPr>
        <w:t>行为是不同的</w:t>
      </w:r>
      <w:r w:rsidR="00324F2B">
        <w:rPr>
          <w:rFonts w:hint="eastAsia"/>
        </w:rPr>
        <w:t>；</w:t>
      </w:r>
      <w:r w:rsidR="001E29DE">
        <w:rPr>
          <w:rFonts w:hint="eastAsia"/>
        </w:rPr>
        <w:t>然后是有限的</w:t>
      </w:r>
      <w:r w:rsidR="00201586">
        <w:rPr>
          <w:rFonts w:hint="eastAsia"/>
        </w:rPr>
        <w:t>，即</w:t>
      </w:r>
      <w:r w:rsidR="002B48F7">
        <w:rPr>
          <w:rFonts w:hint="eastAsia"/>
        </w:rPr>
        <w:t>状态的个数是有限的</w:t>
      </w:r>
      <w:r w:rsidR="00324F2B">
        <w:rPr>
          <w:rFonts w:hint="eastAsia"/>
        </w:rPr>
        <w:t>；最后是</w:t>
      </w:r>
      <w:r w:rsidR="00202C14">
        <w:rPr>
          <w:rFonts w:hint="eastAsia"/>
        </w:rPr>
        <w:t>可互转</w:t>
      </w:r>
      <w:r w:rsidR="00D35D23">
        <w:rPr>
          <w:rFonts w:hint="eastAsia"/>
        </w:rPr>
        <w:t>，及状态间</w:t>
      </w:r>
      <w:r w:rsidR="00E00F19">
        <w:rPr>
          <w:rFonts w:hint="eastAsia"/>
        </w:rPr>
        <w:t>在一定的条件下</w:t>
      </w:r>
      <w:r w:rsidR="00D35D23">
        <w:rPr>
          <w:rFonts w:hint="eastAsia"/>
        </w:rPr>
        <w:t>是可以相互转换的。</w:t>
      </w:r>
    </w:p>
    <w:p w:rsidR="00F83E1D" w:rsidRDefault="00702809" w:rsidP="004F0733">
      <w:pPr>
        <w:ind w:firstLine="420"/>
      </w:pPr>
      <w:r w:rsidRPr="00C66326">
        <w:rPr>
          <w:rFonts w:hint="eastAsia"/>
        </w:rPr>
        <w:t>有限</w:t>
      </w:r>
      <w:r w:rsidR="00941192">
        <w:rPr>
          <w:rFonts w:hint="eastAsia"/>
        </w:rPr>
        <w:t>状态机</w:t>
      </w:r>
      <w:r w:rsidR="00147124">
        <w:rPr>
          <w:rFonts w:hint="eastAsia"/>
        </w:rPr>
        <w:t>最核心部分是</w:t>
      </w:r>
      <w:r w:rsidR="00BD59C6">
        <w:rPr>
          <w:rFonts w:hint="eastAsia"/>
        </w:rPr>
        <w:t>各个</w:t>
      </w:r>
      <w:r w:rsidR="00B62874">
        <w:rPr>
          <w:rFonts w:hint="eastAsia"/>
        </w:rPr>
        <w:t>状态</w:t>
      </w:r>
      <w:r w:rsidR="0029413E">
        <w:rPr>
          <w:rFonts w:hint="eastAsia"/>
        </w:rPr>
        <w:t>的行为和状态的</w:t>
      </w:r>
      <w:r w:rsidR="00B62874">
        <w:rPr>
          <w:rFonts w:hint="eastAsia"/>
        </w:rPr>
        <w:t>互转</w:t>
      </w:r>
      <w:r w:rsidR="006B6E50">
        <w:rPr>
          <w:rFonts w:hint="eastAsia"/>
        </w:rPr>
        <w:t>控制</w:t>
      </w:r>
      <w:r w:rsidR="008522A1">
        <w:rPr>
          <w:rFonts w:hint="eastAsia"/>
        </w:rPr>
        <w:t>。</w:t>
      </w:r>
    </w:p>
    <w:p w:rsidR="00080982" w:rsidRDefault="00080982" w:rsidP="00080982">
      <w:pPr>
        <w:ind w:firstLine="420"/>
      </w:pPr>
      <w:r>
        <w:rPr>
          <w:rFonts w:hint="eastAsia"/>
        </w:rPr>
        <w:t>抽象来说，</w:t>
      </w:r>
      <w:r w:rsidRPr="00C66326">
        <w:rPr>
          <w:rFonts w:hint="eastAsia"/>
        </w:rPr>
        <w:t>有限状态机</w:t>
      </w:r>
      <w:r>
        <w:rPr>
          <w:rFonts w:hint="eastAsia"/>
        </w:rPr>
        <w:t>的</w:t>
      </w:r>
      <w:r w:rsidRPr="00C66326">
        <w:rPr>
          <w:rFonts w:hint="eastAsia"/>
        </w:rPr>
        <w:t>输出</w:t>
      </w:r>
      <w:r>
        <w:rPr>
          <w:rFonts w:hint="eastAsia"/>
        </w:rPr>
        <w:t>(</w:t>
      </w:r>
      <w:r>
        <w:rPr>
          <w:rFonts w:hint="eastAsia"/>
        </w:rPr>
        <w:t>下一个状态</w:t>
      </w:r>
      <w:r>
        <w:rPr>
          <w:rFonts w:hint="eastAsia"/>
        </w:rPr>
        <w:t>)</w:t>
      </w:r>
      <w:r w:rsidRPr="00C66326">
        <w:rPr>
          <w:rFonts w:hint="eastAsia"/>
        </w:rPr>
        <w:t>取决于过去输入部分和当前输入部分</w:t>
      </w:r>
      <w:r>
        <w:rPr>
          <w:rFonts w:hint="eastAsia"/>
        </w:rPr>
        <w:t>。一般来说，除了输入部分和输出部分外，有限状态机还含有一个</w:t>
      </w:r>
      <w:r w:rsidRPr="00C66326">
        <w:rPr>
          <w:rFonts w:hint="eastAsia"/>
        </w:rPr>
        <w:t>具有“记忆”功能的寄存器，这</w:t>
      </w:r>
      <w:r>
        <w:rPr>
          <w:rFonts w:hint="eastAsia"/>
        </w:rPr>
        <w:t>个</w:t>
      </w:r>
      <w:r w:rsidRPr="00C66326">
        <w:rPr>
          <w:rFonts w:hint="eastAsia"/>
        </w:rPr>
        <w:t>寄存器的功能是记忆有限状态机的内部状态，它们常被称为状态寄存器。在有限状态机中，过去输入部分</w:t>
      </w:r>
      <w:r>
        <w:rPr>
          <w:rFonts w:hint="eastAsia"/>
        </w:rPr>
        <w:t>决定了当前的状态，因此</w:t>
      </w:r>
      <w:r w:rsidRPr="00C66326">
        <w:rPr>
          <w:rFonts w:hint="eastAsia"/>
        </w:rPr>
        <w:t>状态寄存器的的下一个状态与当前状态</w:t>
      </w:r>
      <w:r>
        <w:rPr>
          <w:rFonts w:hint="eastAsia"/>
        </w:rPr>
        <w:t>和当前</w:t>
      </w:r>
      <w:r w:rsidRPr="00C66326">
        <w:rPr>
          <w:rFonts w:hint="eastAsia"/>
        </w:rPr>
        <w:t>输入有关</w:t>
      </w:r>
      <w:r>
        <w:rPr>
          <w:rFonts w:hint="eastAsia"/>
        </w:rPr>
        <w:t>。</w:t>
      </w:r>
    </w:p>
    <w:p w:rsidR="00951054" w:rsidRPr="00080982" w:rsidRDefault="00951054" w:rsidP="004F0733">
      <w:pPr>
        <w:ind w:firstLine="420"/>
      </w:pPr>
    </w:p>
    <w:p w:rsidR="00C84592" w:rsidRPr="00670AF5" w:rsidRDefault="00A528FD" w:rsidP="00670AF5">
      <w:pPr>
        <w:pStyle w:val="a0"/>
        <w:ind w:firstLine="420"/>
      </w:pPr>
      <w:r>
        <w:rPr>
          <w:rFonts w:hint="eastAsia"/>
        </w:rPr>
        <w:t>有限</w:t>
      </w:r>
      <w:r w:rsidR="00BF4CB0">
        <w:rPr>
          <w:rFonts w:hint="eastAsia"/>
        </w:rPr>
        <w:t>状态机说明</w:t>
      </w:r>
      <w:r w:rsidR="00FF42D4">
        <w:rPr>
          <w:rFonts w:hint="eastAsia"/>
        </w:rPr>
        <w:t>的主题：</w:t>
      </w:r>
    </w:p>
    <w:p w:rsidR="00DD2E0D" w:rsidRDefault="00DD2E0D" w:rsidP="00DD2E0D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有限状态机的设计</w:t>
      </w:r>
    </w:p>
    <w:p w:rsidR="00FF42D4" w:rsidRDefault="00407870" w:rsidP="00FF42D4">
      <w:pPr>
        <w:pStyle w:val="a0"/>
        <w:ind w:firstLine="420"/>
        <w:rPr>
          <w:color w:val="4F81BD" w:themeColor="accent1"/>
        </w:rPr>
      </w:pPr>
      <w:r>
        <w:rPr>
          <w:rFonts w:hint="eastAsia"/>
          <w:color w:val="4F81BD" w:themeColor="accent1"/>
        </w:rPr>
        <w:t>智能生物</w:t>
      </w:r>
      <w:r w:rsidR="0058776F">
        <w:rPr>
          <w:rFonts w:hint="eastAsia"/>
          <w:color w:val="4F81BD" w:themeColor="accent1"/>
        </w:rPr>
        <w:t>有限状态机</w:t>
      </w:r>
      <w:r w:rsidR="001A3B81">
        <w:rPr>
          <w:rFonts w:hint="eastAsia"/>
          <w:color w:val="4F81BD" w:themeColor="accent1"/>
        </w:rPr>
        <w:t>的使用</w:t>
      </w:r>
      <w:r w:rsidR="00FA4359">
        <w:rPr>
          <w:rFonts w:hint="eastAsia"/>
          <w:color w:val="4F81BD" w:themeColor="accent1"/>
        </w:rPr>
        <w:t>范例</w:t>
      </w:r>
    </w:p>
    <w:p w:rsidR="00EE0704" w:rsidRDefault="00EE0704" w:rsidP="00EE0704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有限</w:t>
      </w:r>
      <w:r w:rsidRPr="002579E9">
        <w:rPr>
          <w:rFonts w:hint="eastAsia"/>
          <w:b/>
        </w:rPr>
        <w:t>状态机</w:t>
      </w:r>
      <w:r>
        <w:rPr>
          <w:rFonts w:hint="eastAsia"/>
          <w:b/>
        </w:rPr>
        <w:t>的</w:t>
      </w:r>
      <w:r w:rsidRPr="002579E9">
        <w:rPr>
          <w:rFonts w:hint="eastAsia"/>
          <w:b/>
        </w:rPr>
        <w:t>设计</w:t>
      </w:r>
    </w:p>
    <w:p w:rsidR="00267DDE" w:rsidRDefault="008F0B97" w:rsidP="008F0B97">
      <w:pPr>
        <w:ind w:firstLine="420"/>
      </w:pPr>
      <w:r>
        <w:rPr>
          <w:rFonts w:hint="eastAsia"/>
        </w:rPr>
        <w:t>有限状态机是由各种状态及控制这些状态的控制器构成。各个状态的实现由两种，一种是面向对象的方法表现即状态类，另外一种是面向过程的方法及状态函数。我们服务端选择面向对象的</w:t>
      </w:r>
      <w:r>
        <w:rPr>
          <w:rFonts w:hint="eastAsia"/>
        </w:rPr>
        <w:t>C++</w:t>
      </w:r>
      <w:r>
        <w:rPr>
          <w:rFonts w:hint="eastAsia"/>
        </w:rPr>
        <w:t>，那么选择状态类的方法比较合适。</w:t>
      </w:r>
    </w:p>
    <w:p w:rsidR="00132ED1" w:rsidRPr="00132ED1" w:rsidRDefault="00132ED1" w:rsidP="00132ED1">
      <w:pPr>
        <w:pStyle w:val="a0"/>
        <w:ind w:firstLineChars="0" w:firstLine="420"/>
      </w:pPr>
      <w:r>
        <w:rPr>
          <w:rFonts w:hint="eastAsia"/>
        </w:rPr>
        <w:t>每个状态表现的行为是不同的，对不同</w:t>
      </w:r>
      <w:r w:rsidR="009A4C7B">
        <w:rPr>
          <w:rFonts w:hint="eastAsia"/>
        </w:rPr>
        <w:t>输入条件</w:t>
      </w:r>
      <w:r>
        <w:rPr>
          <w:rFonts w:hint="eastAsia"/>
        </w:rPr>
        <w:t>状态转换也不同，因此状态类需实现各自状态下的行为表现和对不同</w:t>
      </w:r>
      <w:r w:rsidR="001E5257">
        <w:rPr>
          <w:rFonts w:hint="eastAsia"/>
        </w:rPr>
        <w:t>输入条件</w:t>
      </w:r>
      <w:r>
        <w:rPr>
          <w:rFonts w:hint="eastAsia"/>
        </w:rPr>
        <w:t>的转换处理。</w:t>
      </w:r>
    </w:p>
    <w:p w:rsidR="00C13375" w:rsidRDefault="00C13375" w:rsidP="00C13375">
      <w:pPr>
        <w:pStyle w:val="a0"/>
        <w:ind w:firstLineChars="0" w:firstLine="420"/>
      </w:pPr>
      <w:r>
        <w:rPr>
          <w:rFonts w:hint="eastAsia"/>
        </w:rPr>
        <w:t>实现状态行为的做法有两种，一种实现在状态类中，另外一种是使用回调的方式。我们采用回调的方式降低状态类与业务逻辑的耦合。</w:t>
      </w:r>
    </w:p>
    <w:p w:rsidR="00191B28" w:rsidRDefault="00191B28" w:rsidP="00191B28">
      <w:pPr>
        <w:pStyle w:val="a0"/>
        <w:ind w:firstLineChars="0" w:firstLine="420"/>
      </w:pPr>
      <w:r>
        <w:rPr>
          <w:rFonts w:hint="eastAsia"/>
        </w:rPr>
        <w:t>状态类转换</w:t>
      </w:r>
      <w:r w:rsidR="00E71B9B">
        <w:rPr>
          <w:rFonts w:hint="eastAsia"/>
        </w:rPr>
        <w:t>输入条件</w:t>
      </w:r>
      <w:r>
        <w:rPr>
          <w:rFonts w:hint="eastAsia"/>
        </w:rPr>
        <w:t>的处理也有两种做法，一种是由调用者在业务处理中显示转换状态，另外一种是</w:t>
      </w:r>
      <w:r w:rsidR="00D40786">
        <w:rPr>
          <w:rFonts w:hint="eastAsia"/>
        </w:rPr>
        <w:t>将输入条件抽象成事件</w:t>
      </w:r>
      <w:r w:rsidR="00E25715">
        <w:rPr>
          <w:rFonts w:hint="eastAsia"/>
        </w:rPr>
        <w:t>，然后</w:t>
      </w:r>
      <w:r>
        <w:rPr>
          <w:rFonts w:hint="eastAsia"/>
        </w:rPr>
        <w:t>注册每个状态需处理的事件及状态的转换，在逻辑处理中调用者只需发送事件即可。</w:t>
      </w:r>
    </w:p>
    <w:p w:rsidR="00EE0704" w:rsidRDefault="00F1508F" w:rsidP="00855FF6">
      <w:pPr>
        <w:pStyle w:val="a0"/>
        <w:ind w:firstLineChars="0" w:firstLine="420"/>
      </w:pPr>
      <w:r>
        <w:rPr>
          <w:rFonts w:hint="eastAsia"/>
        </w:rPr>
        <w:t>状态行为</w:t>
      </w:r>
      <w:r w:rsidR="00BB1FCD">
        <w:rPr>
          <w:rFonts w:hint="eastAsia"/>
        </w:rPr>
        <w:t>一般</w:t>
      </w:r>
      <w:r>
        <w:rPr>
          <w:rFonts w:hint="eastAsia"/>
        </w:rPr>
        <w:t>包括在进入</w:t>
      </w:r>
      <w:r>
        <w:rPr>
          <w:rFonts w:hint="eastAsia"/>
        </w:rPr>
        <w:t>/</w:t>
      </w:r>
      <w:r>
        <w:rPr>
          <w:rFonts w:hint="eastAsia"/>
        </w:rPr>
        <w:t>退出</w:t>
      </w:r>
      <w:r>
        <w:rPr>
          <w:rFonts w:hint="eastAsia"/>
        </w:rPr>
        <w:t>/</w:t>
      </w:r>
      <w:r>
        <w:rPr>
          <w:rFonts w:hint="eastAsia"/>
        </w:rPr>
        <w:t>处于本状态的行为</w:t>
      </w:r>
      <w:r w:rsidR="00DA2F74">
        <w:rPr>
          <w:rFonts w:hint="eastAsia"/>
        </w:rPr>
        <w:t>，</w:t>
      </w:r>
      <w:r w:rsidR="004B2349">
        <w:rPr>
          <w:rFonts w:hint="eastAsia"/>
        </w:rPr>
        <w:t>设计</w:t>
      </w:r>
      <w:r w:rsidR="00CD3172" w:rsidRPr="00B53FF9">
        <w:t>CState</w:t>
      </w:r>
      <w:r w:rsidR="00CD3172">
        <w:rPr>
          <w:rFonts w:hint="eastAsia"/>
        </w:rPr>
        <w:t>为状态的实现类</w:t>
      </w:r>
      <w:r w:rsidR="00E05552">
        <w:rPr>
          <w:rFonts w:hint="eastAsia"/>
        </w:rPr>
        <w:t>，因此在</w:t>
      </w:r>
      <w:r w:rsidR="00E05552" w:rsidRPr="00B53FF9">
        <w:t>CState</w:t>
      </w:r>
      <w:r w:rsidR="00E05552">
        <w:rPr>
          <w:rFonts w:hint="eastAsia"/>
        </w:rPr>
        <w:t>初始化</w:t>
      </w:r>
      <w:r w:rsidR="00E05552">
        <w:rPr>
          <w:rFonts w:hint="eastAsia"/>
        </w:rPr>
        <w:t>Init</w:t>
      </w:r>
      <w:r w:rsidR="00E05552">
        <w:rPr>
          <w:rFonts w:hint="eastAsia"/>
        </w:rPr>
        <w:t>时指定进入退出和处于态该状态回调的方法，并通过</w:t>
      </w:r>
      <w:r w:rsidR="00E05552" w:rsidRPr="000E2413">
        <w:t>AddEvent</w:t>
      </w:r>
      <w:r w:rsidR="00E05552">
        <w:rPr>
          <w:rFonts w:hint="eastAsia"/>
        </w:rPr>
        <w:t>方法添加自己状态需处理的事件及转换到的下一个状态。</w:t>
      </w:r>
    </w:p>
    <w:p w:rsidR="004901E8" w:rsidRDefault="004901E8" w:rsidP="009D32D8">
      <w:pPr>
        <w:ind w:firstLine="420"/>
      </w:pPr>
      <w:r>
        <w:rPr>
          <w:rFonts w:hint="eastAsia"/>
        </w:rPr>
        <w:t>CFSM</w:t>
      </w:r>
      <w:r>
        <w:rPr>
          <w:rFonts w:hint="eastAsia"/>
        </w:rPr>
        <w:t>为有限状态机的实现类</w:t>
      </w:r>
      <w:r w:rsidR="00FC0897">
        <w:rPr>
          <w:rFonts w:hint="eastAsia"/>
        </w:rPr>
        <w:t>，</w:t>
      </w:r>
      <w:r>
        <w:rPr>
          <w:rFonts w:hint="eastAsia"/>
        </w:rPr>
        <w:t>管理</w:t>
      </w:r>
      <w:r w:rsidR="008B4EDE">
        <w:rPr>
          <w:rFonts w:hint="eastAsia"/>
        </w:rPr>
        <w:t>控制</w:t>
      </w:r>
      <w:r>
        <w:rPr>
          <w:rFonts w:hint="eastAsia"/>
        </w:rPr>
        <w:t>所有的状态</w:t>
      </w:r>
      <w:r w:rsidR="008D3BF1">
        <w:rPr>
          <w:rFonts w:hint="eastAsia"/>
        </w:rPr>
        <w:t>并记录当前</w:t>
      </w:r>
      <w:r w:rsidR="00887570">
        <w:rPr>
          <w:rFonts w:hint="eastAsia"/>
        </w:rPr>
        <w:t>所处的</w:t>
      </w:r>
      <w:r w:rsidR="002F5BFF" w:rsidRPr="00C66326">
        <w:rPr>
          <w:rFonts w:hint="eastAsia"/>
        </w:rPr>
        <w:t>内部</w:t>
      </w:r>
      <w:r w:rsidR="00887570">
        <w:rPr>
          <w:rFonts w:hint="eastAsia"/>
        </w:rPr>
        <w:t>状态</w:t>
      </w:r>
      <w:r w:rsidR="006C65A6">
        <w:rPr>
          <w:rFonts w:hint="eastAsia"/>
        </w:rPr>
        <w:t>(</w:t>
      </w:r>
      <w:r w:rsidR="006C65A6" w:rsidRPr="00C66326">
        <w:rPr>
          <w:rFonts w:hint="eastAsia"/>
        </w:rPr>
        <w:t>状态寄存器</w:t>
      </w:r>
      <w:r w:rsidR="007112C6">
        <w:rPr>
          <w:rFonts w:hint="eastAsia"/>
        </w:rPr>
        <w:t>功能</w:t>
      </w:r>
      <w:r w:rsidR="006C65A6">
        <w:rPr>
          <w:rFonts w:hint="eastAsia"/>
        </w:rPr>
        <w:t>)</w:t>
      </w:r>
      <w:r>
        <w:rPr>
          <w:rFonts w:hint="eastAsia"/>
        </w:rPr>
        <w:t>，因此状态类</w:t>
      </w:r>
      <w:r w:rsidRPr="00B53FF9">
        <w:t>CState</w:t>
      </w:r>
      <w:r>
        <w:rPr>
          <w:rFonts w:hint="eastAsia"/>
        </w:rPr>
        <w:t>的创建</w:t>
      </w:r>
      <w:r>
        <w:rPr>
          <w:rFonts w:hint="eastAsia"/>
        </w:rPr>
        <w:t>/</w:t>
      </w:r>
      <w:r>
        <w:rPr>
          <w:rFonts w:hint="eastAsia"/>
        </w:rPr>
        <w:t>销毁由</w:t>
      </w:r>
      <w:r>
        <w:rPr>
          <w:rFonts w:hint="eastAsia"/>
        </w:rPr>
        <w:t>CFSM</w:t>
      </w:r>
      <w:r>
        <w:rPr>
          <w:rFonts w:hint="eastAsia"/>
        </w:rPr>
        <w:t>管理比较合适。</w:t>
      </w:r>
      <w:r>
        <w:rPr>
          <w:rFonts w:hint="eastAsia"/>
        </w:rPr>
        <w:t>CFSM</w:t>
      </w:r>
      <w:r>
        <w:rPr>
          <w:rFonts w:hint="eastAsia"/>
        </w:rPr>
        <w:t>提供</w:t>
      </w:r>
      <w:r w:rsidRPr="00A02986">
        <w:t>CreateState</w:t>
      </w:r>
      <w:r>
        <w:rPr>
          <w:rFonts w:hint="eastAsia"/>
        </w:rPr>
        <w:t>方法创建并向自己需管理的状态，在</w:t>
      </w:r>
      <w:r>
        <w:rPr>
          <w:rFonts w:hint="eastAsia"/>
        </w:rPr>
        <w:t>CFSM</w:t>
      </w:r>
      <w:r>
        <w:rPr>
          <w:rFonts w:hint="eastAsia"/>
        </w:rPr>
        <w:t>析构时自动将所有注册的状态类实例进行释放，不需用户自己调用，用户也无法自己释放。</w:t>
      </w:r>
      <w:r w:rsidR="006B0576">
        <w:rPr>
          <w:rFonts w:hint="eastAsia"/>
        </w:rPr>
        <w:t>用户可以通过</w:t>
      </w:r>
      <w:r w:rsidR="006B0576" w:rsidRPr="006B0576">
        <w:t>SetBeginState</w:t>
      </w:r>
      <w:r w:rsidR="006B0576">
        <w:rPr>
          <w:rFonts w:hint="eastAsia"/>
        </w:rPr>
        <w:t>方法</w:t>
      </w:r>
      <w:r w:rsidR="000A70B5">
        <w:rPr>
          <w:rFonts w:hint="eastAsia"/>
        </w:rPr>
        <w:t>指定</w:t>
      </w:r>
      <w:r w:rsidR="001904A0">
        <w:rPr>
          <w:rFonts w:hint="eastAsia"/>
        </w:rPr>
        <w:t>第一个开始状态，</w:t>
      </w:r>
      <w:r w:rsidR="00515FF6">
        <w:rPr>
          <w:rFonts w:hint="eastAsia"/>
        </w:rPr>
        <w:t>也可以在</w:t>
      </w:r>
      <w:r w:rsidR="000039A9">
        <w:rPr>
          <w:rFonts w:hint="eastAsia"/>
        </w:rPr>
        <w:t>状态机过程中通过</w:t>
      </w:r>
      <w:r w:rsidR="000039A9" w:rsidRPr="000039A9">
        <w:t>ResetBegin</w:t>
      </w:r>
      <w:r w:rsidR="000039A9">
        <w:rPr>
          <w:rFonts w:hint="eastAsia"/>
        </w:rPr>
        <w:t>方法重新重开始状态执行。</w:t>
      </w:r>
    </w:p>
    <w:p w:rsidR="00FF45F7" w:rsidRPr="00FF45F7" w:rsidRDefault="00FF45F7" w:rsidP="009D32D8">
      <w:pPr>
        <w:ind w:firstLine="420"/>
      </w:pPr>
      <w:r>
        <w:rPr>
          <w:rFonts w:hint="eastAsia"/>
        </w:rPr>
        <w:t>有限状态机是为实体服务的，该实体可以是任何事物，</w:t>
      </w:r>
      <w:r>
        <w:rPr>
          <w:rFonts w:hint="eastAsia"/>
        </w:rPr>
        <w:t>CFSM</w:t>
      </w:r>
      <w:r>
        <w:rPr>
          <w:rFonts w:hint="eastAsia"/>
        </w:rPr>
        <w:t>通过</w:t>
      </w:r>
      <w:r w:rsidRPr="00B505BD">
        <w:t>SetEntity</w:t>
      </w:r>
      <w:r>
        <w:rPr>
          <w:rFonts w:hint="eastAsia"/>
        </w:rPr>
        <w:t>方法设置委托者实体。</w:t>
      </w:r>
    </w:p>
    <w:p w:rsidR="004901E8" w:rsidRDefault="004901E8" w:rsidP="007E5A80">
      <w:pPr>
        <w:ind w:firstLine="420"/>
      </w:pPr>
      <w:r>
        <w:rPr>
          <w:rFonts w:hint="eastAsia"/>
        </w:rPr>
        <w:t>因为</w:t>
      </w:r>
      <w:r>
        <w:rPr>
          <w:rFonts w:hint="eastAsia"/>
        </w:rPr>
        <w:t>CFSM</w:t>
      </w:r>
      <w:r>
        <w:rPr>
          <w:rFonts w:hint="eastAsia"/>
        </w:rPr>
        <w:t>是状态的控制器，因此所有状态的更新操作和事件处理入口分别是</w:t>
      </w:r>
      <w:r>
        <w:rPr>
          <w:rFonts w:hint="eastAsia"/>
        </w:rPr>
        <w:t>CFSM</w:t>
      </w:r>
      <w:r>
        <w:rPr>
          <w:rFonts w:hint="eastAsia"/>
        </w:rPr>
        <w:t>的</w:t>
      </w:r>
      <w:r>
        <w:rPr>
          <w:rFonts w:hint="eastAsia"/>
        </w:rPr>
        <w:t>Update</w:t>
      </w:r>
      <w:r>
        <w:rPr>
          <w:rFonts w:hint="eastAsia"/>
        </w:rPr>
        <w:t>和</w:t>
      </w:r>
      <w:r w:rsidRPr="00B4354F">
        <w:t>DealEvent</w:t>
      </w:r>
      <w:r>
        <w:rPr>
          <w:rFonts w:hint="eastAsia"/>
        </w:rPr>
        <w:t>方法。</w:t>
      </w:r>
    </w:p>
    <w:p w:rsidR="00E62E9E" w:rsidRPr="007E5A80" w:rsidRDefault="00E62E9E" w:rsidP="007E5A80">
      <w:pPr>
        <w:ind w:firstLine="420"/>
        <w:rPr>
          <w:color w:val="4F81BD" w:themeColor="accent1"/>
        </w:rPr>
      </w:pPr>
    </w:p>
    <w:bookmarkEnd w:id="3"/>
    <w:bookmarkEnd w:id="4"/>
    <w:bookmarkEnd w:id="5"/>
    <w:bookmarkEnd w:id="6"/>
    <w:bookmarkEnd w:id="7"/>
    <w:bookmarkEnd w:id="8"/>
    <w:bookmarkEnd w:id="9"/>
    <w:p w:rsidR="00811ED6" w:rsidRDefault="00F100F9" w:rsidP="00811ED6">
      <w:pPr>
        <w:pStyle w:val="a0"/>
        <w:ind w:firstLineChars="0" w:firstLine="0"/>
        <w:rPr>
          <w:b/>
        </w:rPr>
      </w:pPr>
      <w:r w:rsidRPr="00C37D32">
        <w:rPr>
          <w:rFonts w:hint="eastAsia"/>
          <w:b/>
        </w:rPr>
        <w:t>智能生物</w:t>
      </w:r>
      <w:r w:rsidR="00DC1F7B" w:rsidRPr="000F648F">
        <w:rPr>
          <w:rFonts w:hint="eastAsia"/>
          <w:b/>
        </w:rPr>
        <w:t>有限状态机的使用范例</w:t>
      </w:r>
    </w:p>
    <w:p w:rsidR="005F2CD2" w:rsidRPr="005F2CD2" w:rsidRDefault="005F2CD2" w:rsidP="005F2CD2">
      <w:pPr>
        <w:ind w:firstLine="420"/>
      </w:pPr>
      <w:r>
        <w:rPr>
          <w:rFonts w:hint="eastAsia"/>
        </w:rPr>
        <w:lastRenderedPageBreak/>
        <w:t>在智能生物</w:t>
      </w:r>
      <w:r w:rsidRPr="00575B2B">
        <w:rPr>
          <w:rFonts w:hint="eastAsia"/>
          <w:vanish/>
        </w:rPr>
        <w:t>NPC</w:t>
      </w:r>
      <w:r>
        <w:rPr>
          <w:rFonts w:hint="eastAsia"/>
        </w:rPr>
        <w:t>的生命周期的中，其处于多种状态，如</w:t>
      </w:r>
      <w:r w:rsidRPr="00F1122B">
        <w:rPr>
          <w:rFonts w:hint="eastAsia"/>
        </w:rPr>
        <w:t>出生</w:t>
      </w:r>
      <w:r>
        <w:rPr>
          <w:rFonts w:hint="eastAsia"/>
        </w:rPr>
        <w:t>/</w:t>
      </w:r>
      <w:r>
        <w:rPr>
          <w:rFonts w:hint="eastAsia"/>
        </w:rPr>
        <w:t>巡逻</w:t>
      </w:r>
      <w:r>
        <w:rPr>
          <w:rFonts w:hint="eastAsia"/>
        </w:rPr>
        <w:t>/</w:t>
      </w:r>
      <w:r>
        <w:rPr>
          <w:rFonts w:hint="eastAsia"/>
        </w:rPr>
        <w:t>追击</w:t>
      </w:r>
      <w:r>
        <w:rPr>
          <w:rFonts w:hint="eastAsia"/>
        </w:rPr>
        <w:t>/</w:t>
      </w:r>
      <w:r>
        <w:rPr>
          <w:rFonts w:hint="eastAsia"/>
        </w:rPr>
        <w:t>攻击</w:t>
      </w:r>
      <w:r>
        <w:rPr>
          <w:rFonts w:hint="eastAsia"/>
        </w:rPr>
        <w:t>/</w:t>
      </w:r>
      <w:r>
        <w:rPr>
          <w:rFonts w:hint="eastAsia"/>
        </w:rPr>
        <w:t>死亡</w:t>
      </w:r>
      <w:r w:rsidRPr="00F1122B">
        <w:rPr>
          <w:rFonts w:hint="eastAsia"/>
        </w:rPr>
        <w:t>状态</w:t>
      </w:r>
      <w:r>
        <w:rPr>
          <w:rFonts w:hint="eastAsia"/>
        </w:rPr>
        <w:t>。不同的状态表现不同的行为，不同的行为处理触发不同的事件，不同的事件触发不同的状态转换。状态间的相互转换由有限状态机控制，以达到智能生物状态的自治即实现了</w:t>
      </w:r>
      <w:r>
        <w:rPr>
          <w:rFonts w:hint="eastAsia"/>
        </w:rPr>
        <w:t>AI</w:t>
      </w:r>
      <w:r>
        <w:rPr>
          <w:rFonts w:hint="eastAsia"/>
        </w:rPr>
        <w:t>功能。</w:t>
      </w:r>
    </w:p>
    <w:p w:rsidR="005C4E06" w:rsidRDefault="0061125F" w:rsidP="00C52A98">
      <w:pPr>
        <w:pStyle w:val="a0"/>
        <w:ind w:firstLineChars="0" w:firstLine="420"/>
      </w:pPr>
      <w:r>
        <w:rPr>
          <w:rFonts w:hint="eastAsia"/>
        </w:rPr>
        <w:t>每个状态表现的行为是不同的，如</w:t>
      </w:r>
      <w:r w:rsidR="002A4DD2">
        <w:rPr>
          <w:rFonts w:hint="eastAsia"/>
        </w:rPr>
        <w:t>NPC</w:t>
      </w:r>
      <w:r>
        <w:rPr>
          <w:rFonts w:hint="eastAsia"/>
        </w:rPr>
        <w:t>在巡逻状态的表现行为是巡逻，在攻击状态表现的行为是攻击。对不同事件状态转换也不同，如在巡逻状态收到发现目标事件则转换到追击状态，在返回状态收到发现目标事件不进行状态转换。</w:t>
      </w:r>
    </w:p>
    <w:p w:rsidR="00E821BB" w:rsidRDefault="00863D95" w:rsidP="00811ED6">
      <w:pPr>
        <w:ind w:firstLine="420"/>
      </w:pPr>
      <w:r>
        <w:rPr>
          <w:rFonts w:hint="eastAsia"/>
        </w:rPr>
        <w:t>智能生物的</w:t>
      </w:r>
      <w:r w:rsidR="0059022A">
        <w:rPr>
          <w:rFonts w:hint="eastAsia"/>
        </w:rPr>
        <w:t>状态行也是</w:t>
      </w:r>
      <w:r w:rsidR="00EA46E3">
        <w:rPr>
          <w:rFonts w:hint="eastAsia"/>
        </w:rPr>
        <w:t>包括</w:t>
      </w:r>
      <w:r w:rsidR="00811ED6">
        <w:rPr>
          <w:rFonts w:hint="eastAsia"/>
        </w:rPr>
        <w:t>在进入</w:t>
      </w:r>
      <w:r w:rsidR="00EA46E3">
        <w:rPr>
          <w:rFonts w:hint="eastAsia"/>
        </w:rPr>
        <w:t>/</w:t>
      </w:r>
      <w:r w:rsidR="00EA46E3">
        <w:rPr>
          <w:rFonts w:hint="eastAsia"/>
        </w:rPr>
        <w:t>退出</w:t>
      </w:r>
      <w:r w:rsidR="00EA46E3">
        <w:rPr>
          <w:rFonts w:hint="eastAsia"/>
        </w:rPr>
        <w:t>/</w:t>
      </w:r>
      <w:r w:rsidR="00811ED6">
        <w:rPr>
          <w:rFonts w:hint="eastAsia"/>
        </w:rPr>
        <w:t>处于</w:t>
      </w:r>
      <w:r w:rsidR="00374847">
        <w:rPr>
          <w:rFonts w:hint="eastAsia"/>
        </w:rPr>
        <w:t>本</w:t>
      </w:r>
      <w:r w:rsidR="00811ED6">
        <w:rPr>
          <w:rFonts w:hint="eastAsia"/>
        </w:rPr>
        <w:t>状态</w:t>
      </w:r>
      <w:r w:rsidR="00915D55">
        <w:rPr>
          <w:rFonts w:hint="eastAsia"/>
        </w:rPr>
        <w:t>的行为</w:t>
      </w:r>
      <w:r w:rsidR="007D6482">
        <w:rPr>
          <w:rFonts w:hint="eastAsia"/>
        </w:rPr>
        <w:t>，</w:t>
      </w:r>
      <w:r w:rsidR="00DE0349">
        <w:rPr>
          <w:rFonts w:hint="eastAsia"/>
        </w:rPr>
        <w:t>则在生物</w:t>
      </w:r>
      <w:r w:rsidR="00896E0D">
        <w:rPr>
          <w:rFonts w:hint="eastAsia"/>
        </w:rPr>
        <w:t>创建各自状态时调用</w:t>
      </w:r>
      <w:r w:rsidR="00F035EA" w:rsidRPr="00B53FF9">
        <w:t>CState</w:t>
      </w:r>
      <w:r w:rsidR="0057042F">
        <w:rPr>
          <w:rFonts w:hint="eastAsia"/>
        </w:rPr>
        <w:t>的</w:t>
      </w:r>
      <w:r w:rsidR="00F035EA">
        <w:rPr>
          <w:rFonts w:hint="eastAsia"/>
        </w:rPr>
        <w:t>Init</w:t>
      </w:r>
      <w:r w:rsidR="0057042F">
        <w:rPr>
          <w:rFonts w:hint="eastAsia"/>
        </w:rPr>
        <w:t>方法</w:t>
      </w:r>
      <w:r w:rsidR="00E54B16">
        <w:rPr>
          <w:rFonts w:hint="eastAsia"/>
        </w:rPr>
        <w:t>指定进入退出和处于态该状态回调的方法</w:t>
      </w:r>
      <w:r w:rsidR="00980608">
        <w:rPr>
          <w:rFonts w:hint="eastAsia"/>
        </w:rPr>
        <w:t>，</w:t>
      </w:r>
      <w:r w:rsidR="0003194C">
        <w:rPr>
          <w:rFonts w:hint="eastAsia"/>
        </w:rPr>
        <w:t>并</w:t>
      </w:r>
      <w:r w:rsidR="00E00907">
        <w:rPr>
          <w:rFonts w:hint="eastAsia"/>
        </w:rPr>
        <w:t>通过</w:t>
      </w:r>
      <w:r w:rsidR="00891D38" w:rsidRPr="000E2413">
        <w:t>AddEvent</w:t>
      </w:r>
      <w:r w:rsidR="0003194C">
        <w:rPr>
          <w:rFonts w:hint="eastAsia"/>
        </w:rPr>
        <w:t>方法</w:t>
      </w:r>
      <w:r w:rsidR="00286376">
        <w:rPr>
          <w:rFonts w:hint="eastAsia"/>
        </w:rPr>
        <w:t>添加自己状态</w:t>
      </w:r>
      <w:r w:rsidR="005F459B">
        <w:rPr>
          <w:rFonts w:hint="eastAsia"/>
        </w:rPr>
        <w:t>需处理的事件及转换到的下一个状态。</w:t>
      </w:r>
      <w:r w:rsidR="00A65487">
        <w:rPr>
          <w:rFonts w:hint="eastAsia"/>
        </w:rPr>
        <w:t>如</w:t>
      </w:r>
      <w:r w:rsidR="00753081">
        <w:rPr>
          <w:rFonts w:hint="eastAsia"/>
        </w:rPr>
        <w:t>：</w:t>
      </w:r>
    </w:p>
    <w:p w:rsidR="00E821BB" w:rsidRDefault="005F024D" w:rsidP="00811ED6">
      <w:pPr>
        <w:ind w:firstLine="420"/>
        <w:rPr>
          <w:shd w:val="pct15" w:color="auto" w:fill="FFFFFF"/>
        </w:rPr>
      </w:pPr>
      <w:r w:rsidRPr="00463E3C">
        <w:rPr>
          <w:shd w:val="pct15" w:color="auto" w:fill="FFFFFF"/>
        </w:rPr>
        <w:t>poBirthState</w:t>
      </w:r>
      <w:r>
        <w:rPr>
          <w:rFonts w:hint="eastAsia"/>
          <w:shd w:val="pct15" w:color="auto" w:fill="FFFFFF"/>
        </w:rPr>
        <w:t>为出生状态，</w:t>
      </w:r>
      <w:r w:rsidR="00DF58EA" w:rsidRPr="00463E3C">
        <w:rPr>
          <w:shd w:val="pct15" w:color="auto" w:fill="FFFFFF"/>
        </w:rPr>
        <w:t>DoEnterBirth</w:t>
      </w:r>
      <w:r w:rsidR="00DF58EA">
        <w:rPr>
          <w:rFonts w:hint="eastAsia"/>
          <w:shd w:val="pct15" w:color="auto" w:fill="FFFFFF"/>
        </w:rPr>
        <w:t>为进入出生状态的表现</w:t>
      </w:r>
      <w:r w:rsidR="00361CB1">
        <w:rPr>
          <w:rFonts w:hint="eastAsia"/>
          <w:shd w:val="pct15" w:color="auto" w:fill="FFFFFF"/>
        </w:rPr>
        <w:t>方法，</w:t>
      </w:r>
      <w:r w:rsidR="00837911" w:rsidRPr="00463E3C">
        <w:rPr>
          <w:shd w:val="pct15" w:color="auto" w:fill="FFFFFF"/>
        </w:rPr>
        <w:t>DoExitBirth</w:t>
      </w:r>
      <w:r w:rsidR="000A08C5">
        <w:rPr>
          <w:rFonts w:hint="eastAsia"/>
          <w:shd w:val="pct15" w:color="auto" w:fill="FFFFFF"/>
        </w:rPr>
        <w:t>为退出出生状态的</w:t>
      </w:r>
      <w:r w:rsidR="009B49AC">
        <w:rPr>
          <w:rFonts w:hint="eastAsia"/>
          <w:shd w:val="pct15" w:color="auto" w:fill="FFFFFF"/>
        </w:rPr>
        <w:t>表现方法，</w:t>
      </w:r>
      <w:r w:rsidR="00E70382" w:rsidRPr="00463E3C">
        <w:rPr>
          <w:shd w:val="pct15" w:color="auto" w:fill="FFFFFF"/>
        </w:rPr>
        <w:t>DoBirth</w:t>
      </w:r>
      <w:r w:rsidR="00E70382">
        <w:rPr>
          <w:rFonts w:hint="eastAsia"/>
          <w:shd w:val="pct15" w:color="auto" w:fill="FFFFFF"/>
        </w:rPr>
        <w:t>为</w:t>
      </w:r>
      <w:r w:rsidR="00155AF1">
        <w:rPr>
          <w:rFonts w:hint="eastAsia"/>
          <w:shd w:val="pct15" w:color="auto" w:fill="FFFFFF"/>
        </w:rPr>
        <w:t>处于出生状态的表现方法</w:t>
      </w:r>
      <w:r w:rsidR="00583BBD">
        <w:rPr>
          <w:rFonts w:hint="eastAsia"/>
          <w:shd w:val="pct15" w:color="auto" w:fill="FFFFFF"/>
        </w:rPr>
        <w:t>，</w:t>
      </w:r>
      <w:r w:rsidR="00583BBD" w:rsidRPr="00463E3C">
        <w:rPr>
          <w:shd w:val="pct15" w:color="auto" w:fill="FFFFFF"/>
        </w:rPr>
        <w:t>EET_MAX</w:t>
      </w:r>
      <w:r w:rsidR="00583BBD">
        <w:rPr>
          <w:rFonts w:hint="eastAsia"/>
          <w:shd w:val="pct15" w:color="auto" w:fill="FFFFFF"/>
        </w:rPr>
        <w:t>为</w:t>
      </w:r>
      <w:r w:rsidR="009A34D4">
        <w:rPr>
          <w:rFonts w:hint="eastAsia"/>
          <w:shd w:val="pct15" w:color="auto" w:fill="FFFFFF"/>
        </w:rPr>
        <w:t>最大处理事件数目。</w:t>
      </w:r>
    </w:p>
    <w:p w:rsidR="00780837" w:rsidRDefault="00780837" w:rsidP="00780837">
      <w:pPr>
        <w:ind w:firstLine="420"/>
        <w:rPr>
          <w:shd w:val="pct15" w:color="auto" w:fill="FFFFFF"/>
        </w:rPr>
      </w:pPr>
      <w:r w:rsidRPr="00D74BD7">
        <w:rPr>
          <w:shd w:val="pct15" w:color="auto" w:fill="FFFFFF"/>
        </w:rPr>
        <w:t>CState* poBirthState        = m_poFsm-&gt;CreateState();</w:t>
      </w:r>
    </w:p>
    <w:p w:rsidR="00290E8D" w:rsidRPr="00D74BD7" w:rsidRDefault="00290E8D" w:rsidP="00780837">
      <w:pPr>
        <w:ind w:firstLine="420"/>
        <w:rPr>
          <w:shd w:val="pct15" w:color="auto" w:fill="FFFFFF"/>
        </w:rPr>
      </w:pPr>
      <w:r w:rsidRPr="00290E8D">
        <w:rPr>
          <w:shd w:val="pct15" w:color="auto" w:fill="FFFFFF"/>
        </w:rPr>
        <w:t>CState* poPatrollingState   = m_poFsm-&gt;CreateState();</w:t>
      </w:r>
    </w:p>
    <w:p w:rsidR="005C4E06" w:rsidRPr="00463E3C" w:rsidRDefault="00463E3C" w:rsidP="00811ED6">
      <w:pPr>
        <w:ind w:firstLine="420"/>
        <w:rPr>
          <w:shd w:val="pct15" w:color="auto" w:fill="FFFFFF"/>
        </w:rPr>
      </w:pPr>
      <w:r w:rsidRPr="00463E3C">
        <w:rPr>
          <w:shd w:val="pct15" w:color="auto" w:fill="FFFFFF"/>
        </w:rPr>
        <w:t>poBirthState-&gt;Init(EET_MAX, &amp;DoEnterBirth, &amp;DoExitBirth, &amp;DoBirth);</w:t>
      </w:r>
    </w:p>
    <w:p w:rsidR="00077A15" w:rsidRPr="0001693C" w:rsidRDefault="0001693C" w:rsidP="00811ED6">
      <w:pPr>
        <w:ind w:firstLine="420"/>
        <w:rPr>
          <w:shd w:val="pct15" w:color="auto" w:fill="FFFFFF"/>
        </w:rPr>
      </w:pPr>
      <w:r w:rsidRPr="0001693C">
        <w:rPr>
          <w:shd w:val="pct15" w:color="auto" w:fill="FFFFFF"/>
        </w:rPr>
        <w:t>poBirthState-&gt;AddEvent(EET_INVINCIBLECLOSE, poPatrollingState);</w:t>
      </w:r>
    </w:p>
    <w:p w:rsidR="00973587" w:rsidRDefault="0000509C" w:rsidP="00811ED6">
      <w:pPr>
        <w:ind w:firstLine="420"/>
      </w:pPr>
      <w:r>
        <w:rPr>
          <w:rFonts w:hint="eastAsia"/>
        </w:rPr>
        <w:t>如上</w:t>
      </w:r>
      <w:r w:rsidR="00E85545">
        <w:rPr>
          <w:rFonts w:hint="eastAsia"/>
        </w:rPr>
        <w:t>示例，</w:t>
      </w:r>
      <w:r w:rsidR="00CE2CBF">
        <w:rPr>
          <w:rFonts w:hint="eastAsia"/>
        </w:rPr>
        <w:t>出生状态</w:t>
      </w:r>
      <w:r w:rsidR="00F80528" w:rsidRPr="00F46B22">
        <w:t>poBirthState</w:t>
      </w:r>
      <w:r w:rsidR="00E474C4">
        <w:rPr>
          <w:rFonts w:hint="eastAsia"/>
        </w:rPr>
        <w:t>和巡逻状态</w:t>
      </w:r>
      <w:r w:rsidR="003C3057" w:rsidRPr="003C3057">
        <w:t>poPatrollingState</w:t>
      </w:r>
      <w:r w:rsidR="00D46864" w:rsidRPr="00F46B22">
        <w:rPr>
          <w:rFonts w:hint="eastAsia"/>
        </w:rPr>
        <w:t>是通过</w:t>
      </w:r>
      <w:r w:rsidR="00767D58" w:rsidRPr="00F46B22">
        <w:t>m_poFsm</w:t>
      </w:r>
      <w:r w:rsidR="005715C9" w:rsidRPr="00F46B22">
        <w:rPr>
          <w:rFonts w:hint="eastAsia"/>
        </w:rPr>
        <w:t>创建的</w:t>
      </w:r>
      <w:r w:rsidR="00E071A4">
        <w:rPr>
          <w:rFonts w:hint="eastAsia"/>
        </w:rPr>
        <w:t>，</w:t>
      </w:r>
      <w:r w:rsidR="00E071A4">
        <w:rPr>
          <w:rFonts w:hint="eastAsia"/>
        </w:rPr>
        <w:t xml:space="preserve"> </w:t>
      </w:r>
      <w:r w:rsidR="004551D2" w:rsidRPr="00F46B22">
        <w:t>m_poFsm</w:t>
      </w:r>
      <w:r w:rsidR="0014571C">
        <w:rPr>
          <w:rFonts w:hint="eastAsia"/>
        </w:rPr>
        <w:t>是</w:t>
      </w:r>
      <w:r w:rsidR="001D4AF7">
        <w:rPr>
          <w:rFonts w:hint="eastAsia"/>
        </w:rPr>
        <w:t>有限状态机</w:t>
      </w:r>
      <w:r w:rsidR="0008391B">
        <w:rPr>
          <w:rFonts w:hint="eastAsia"/>
        </w:rPr>
        <w:t>实现类</w:t>
      </w:r>
      <w:r w:rsidR="00B44EEA">
        <w:rPr>
          <w:rFonts w:hint="eastAsia"/>
        </w:rPr>
        <w:t>CFSM</w:t>
      </w:r>
      <w:r w:rsidR="00B44EEA">
        <w:rPr>
          <w:rFonts w:hint="eastAsia"/>
        </w:rPr>
        <w:t>的</w:t>
      </w:r>
      <w:r w:rsidR="00F15580">
        <w:rPr>
          <w:rFonts w:hint="eastAsia"/>
        </w:rPr>
        <w:t>对象</w:t>
      </w:r>
      <w:r w:rsidR="00700FA1">
        <w:rPr>
          <w:rFonts w:hint="eastAsia"/>
        </w:rPr>
        <w:t>，是委托者智能生物的一个成员变量</w:t>
      </w:r>
      <w:r w:rsidR="0008391B">
        <w:rPr>
          <w:rFonts w:hint="eastAsia"/>
        </w:rPr>
        <w:t>，</w:t>
      </w:r>
      <w:r w:rsidR="00830D92">
        <w:rPr>
          <w:rFonts w:hint="eastAsia"/>
        </w:rPr>
        <w:t>用于管理各种可以相互转换的状态</w:t>
      </w:r>
      <w:r w:rsidR="008654DB">
        <w:rPr>
          <w:rFonts w:hint="eastAsia"/>
        </w:rPr>
        <w:t>。</w:t>
      </w:r>
    </w:p>
    <w:p w:rsidR="00530585" w:rsidRPr="009F3F11" w:rsidRDefault="008446C7" w:rsidP="00811ED6">
      <w:pPr>
        <w:ind w:firstLine="420"/>
      </w:pPr>
      <w:r w:rsidRPr="00F46B22">
        <w:t>m_poFsm</w:t>
      </w:r>
      <w:r>
        <w:rPr>
          <w:rFonts w:hint="eastAsia"/>
        </w:rPr>
        <w:t>是</w:t>
      </w:r>
      <w:r w:rsidR="00F411B2">
        <w:rPr>
          <w:rFonts w:hint="eastAsia"/>
        </w:rPr>
        <w:t>委托者</w:t>
      </w:r>
      <w:r w:rsidR="00D8062D">
        <w:rPr>
          <w:rFonts w:hint="eastAsia"/>
        </w:rPr>
        <w:t>智能生物</w:t>
      </w:r>
      <w:r w:rsidR="00F411B2">
        <w:rPr>
          <w:rFonts w:hint="eastAsia"/>
        </w:rPr>
        <w:t>的</w:t>
      </w:r>
      <w:r w:rsidR="00190244">
        <w:rPr>
          <w:rFonts w:hint="eastAsia"/>
        </w:rPr>
        <w:t>一个成员变量，</w:t>
      </w:r>
      <w:r w:rsidR="00A31116">
        <w:rPr>
          <w:rFonts w:hint="eastAsia"/>
        </w:rPr>
        <w:t>在创建</w:t>
      </w:r>
      <w:r w:rsidR="006D5385">
        <w:rPr>
          <w:rFonts w:hint="eastAsia"/>
        </w:rPr>
        <w:t>智能生物</w:t>
      </w:r>
      <w:r w:rsidR="00A31116">
        <w:rPr>
          <w:rFonts w:hint="eastAsia"/>
        </w:rPr>
        <w:t>时</w:t>
      </w:r>
      <w:r w:rsidR="00CC75B4">
        <w:rPr>
          <w:rFonts w:hint="eastAsia"/>
        </w:rPr>
        <w:t>同时创建一个</w:t>
      </w:r>
      <w:r w:rsidR="00CC75B4">
        <w:rPr>
          <w:rFonts w:hint="eastAsia"/>
        </w:rPr>
        <w:t>CFSM</w:t>
      </w:r>
      <w:r w:rsidR="000E7064">
        <w:rPr>
          <w:rFonts w:hint="eastAsia"/>
        </w:rPr>
        <w:t>对象用于管理</w:t>
      </w:r>
      <w:r w:rsidR="006D5385">
        <w:rPr>
          <w:rFonts w:hint="eastAsia"/>
        </w:rPr>
        <w:t>智能生物</w:t>
      </w:r>
      <w:r w:rsidR="000E7064">
        <w:rPr>
          <w:rFonts w:hint="eastAsia"/>
        </w:rPr>
        <w:t>的自身对象</w:t>
      </w:r>
      <w:r w:rsidR="00182F7F">
        <w:rPr>
          <w:rFonts w:hint="eastAsia"/>
        </w:rPr>
        <w:t>。</w:t>
      </w:r>
      <w:r w:rsidR="00D8062D">
        <w:rPr>
          <w:rFonts w:hint="eastAsia"/>
        </w:rPr>
        <w:t>智能生物</w:t>
      </w:r>
      <w:r w:rsidR="00182F7F">
        <w:rPr>
          <w:rFonts w:hint="eastAsia"/>
        </w:rPr>
        <w:t>在初始化状态</w:t>
      </w:r>
      <w:r w:rsidR="00C7403C">
        <w:rPr>
          <w:rFonts w:hint="eastAsia"/>
        </w:rPr>
        <w:t>机</w:t>
      </w:r>
      <w:r w:rsidR="00DA1A26">
        <w:rPr>
          <w:rFonts w:hint="eastAsia"/>
        </w:rPr>
        <w:t>时</w:t>
      </w:r>
      <w:r w:rsidR="003E1A51">
        <w:rPr>
          <w:rFonts w:hint="eastAsia"/>
        </w:rPr>
        <w:t>通过</w:t>
      </w:r>
      <w:r w:rsidR="001A3EE4" w:rsidRPr="00F46B22">
        <w:t>m_poFsm</w:t>
      </w:r>
      <w:r w:rsidR="003E1A51">
        <w:rPr>
          <w:rFonts w:hint="eastAsia"/>
        </w:rPr>
        <w:t>的</w:t>
      </w:r>
      <w:r w:rsidR="003E1A51" w:rsidRPr="003E1A51">
        <w:t>SetEntity</w:t>
      </w:r>
      <w:r w:rsidR="00780929">
        <w:rPr>
          <w:rFonts w:hint="eastAsia"/>
        </w:rPr>
        <w:t>方法</w:t>
      </w:r>
      <w:r w:rsidR="003E1A51">
        <w:rPr>
          <w:rFonts w:hint="eastAsia"/>
        </w:rPr>
        <w:t>设置</w:t>
      </w:r>
      <w:r w:rsidR="00D676E7">
        <w:rPr>
          <w:rFonts w:hint="eastAsia"/>
        </w:rPr>
        <w:t>委托者为当前</w:t>
      </w:r>
      <w:r w:rsidR="006D5385">
        <w:rPr>
          <w:rFonts w:hint="eastAsia"/>
        </w:rPr>
        <w:t>智能生物</w:t>
      </w:r>
      <w:r w:rsidR="00761610">
        <w:rPr>
          <w:rFonts w:hint="eastAsia"/>
        </w:rPr>
        <w:t>实例</w:t>
      </w:r>
      <w:r w:rsidR="00C6311F">
        <w:rPr>
          <w:rFonts w:hint="eastAsia"/>
        </w:rPr>
        <w:t>，如</w:t>
      </w:r>
      <w:r w:rsidR="00EB198E">
        <w:rPr>
          <w:rFonts w:hint="eastAsia"/>
        </w:rPr>
        <w:t>：</w:t>
      </w:r>
      <w:r w:rsidR="00C6311F" w:rsidRPr="00C6311F">
        <w:rPr>
          <w:shd w:val="pct15" w:color="auto" w:fill="FFFFFF"/>
        </w:rPr>
        <w:t>m_poFsm-&gt;SetEntity(this);</w:t>
      </w:r>
    </w:p>
    <w:p w:rsidR="00C17D7B" w:rsidRDefault="004E69CE" w:rsidP="006332DD">
      <w:pPr>
        <w:ind w:firstLine="420"/>
      </w:pPr>
      <w:r>
        <w:rPr>
          <w:rFonts w:hint="eastAsia"/>
        </w:rPr>
        <w:t>智能生物在</w:t>
      </w:r>
      <w:r w:rsidR="009D63FB">
        <w:rPr>
          <w:rFonts w:hint="eastAsia"/>
        </w:rPr>
        <w:t>Update</w:t>
      </w:r>
      <w:r w:rsidR="009D63FB">
        <w:rPr>
          <w:rFonts w:hint="eastAsia"/>
        </w:rPr>
        <w:t>更新和</w:t>
      </w:r>
      <w:r w:rsidR="00F0680A">
        <w:rPr>
          <w:rFonts w:hint="eastAsia"/>
        </w:rPr>
        <w:t>处理智能生物发生的事件时直接调用</w:t>
      </w:r>
      <w:r w:rsidR="00E86297" w:rsidRPr="00F46B22">
        <w:t>m_poFsm</w:t>
      </w:r>
      <w:r w:rsidR="00A83654">
        <w:rPr>
          <w:rFonts w:hint="eastAsia"/>
        </w:rPr>
        <w:t>的</w:t>
      </w:r>
      <w:r w:rsidR="00FE4E59">
        <w:rPr>
          <w:rFonts w:hint="eastAsia"/>
        </w:rPr>
        <w:t>Update</w:t>
      </w:r>
      <w:r w:rsidR="003900D2">
        <w:rPr>
          <w:rFonts w:hint="eastAsia"/>
        </w:rPr>
        <w:t>和</w:t>
      </w:r>
      <w:r w:rsidR="00B4354F" w:rsidRPr="00B4354F">
        <w:t>DealEvent</w:t>
      </w:r>
      <w:r w:rsidR="00B4354F">
        <w:rPr>
          <w:rFonts w:hint="eastAsia"/>
        </w:rPr>
        <w:t>方法</w:t>
      </w:r>
      <w:r w:rsidR="003900D2">
        <w:rPr>
          <w:rFonts w:hint="eastAsia"/>
        </w:rPr>
        <w:t>。</w:t>
      </w:r>
    </w:p>
    <w:p w:rsidR="007224AC" w:rsidRPr="007224AC" w:rsidRDefault="007224AC" w:rsidP="006332DD">
      <w:pPr>
        <w:ind w:firstLine="420"/>
      </w:pPr>
      <w:r>
        <w:rPr>
          <w:rFonts w:hint="eastAsia"/>
        </w:rPr>
        <w:t>若要为某些特殊</w:t>
      </w:r>
      <w:r w:rsidR="006D5385">
        <w:rPr>
          <w:rFonts w:hint="eastAsia"/>
        </w:rPr>
        <w:t>智能生物</w:t>
      </w:r>
      <w:r>
        <w:rPr>
          <w:rFonts w:hint="eastAsia"/>
        </w:rPr>
        <w:t>注册不同的状态及不同的状态转换流程，可</w:t>
      </w:r>
      <w:r w:rsidR="005C370E">
        <w:rPr>
          <w:rFonts w:hint="eastAsia"/>
        </w:rPr>
        <w:t>在</w:t>
      </w:r>
      <w:r w:rsidR="005C276B">
        <w:rPr>
          <w:rFonts w:hint="eastAsia"/>
        </w:rPr>
        <w:t>初始化</w:t>
      </w:r>
      <w:r w:rsidR="006D5385">
        <w:rPr>
          <w:rFonts w:hint="eastAsia"/>
        </w:rPr>
        <w:t>智能生物</w:t>
      </w:r>
      <w:r>
        <w:rPr>
          <w:rFonts w:hint="eastAsia"/>
        </w:rPr>
        <w:t>的</w:t>
      </w:r>
      <w:r w:rsidR="00B1066A">
        <w:rPr>
          <w:rFonts w:hint="eastAsia"/>
        </w:rPr>
        <w:t>状态</w:t>
      </w:r>
      <w:r>
        <w:rPr>
          <w:rFonts w:hint="eastAsia"/>
        </w:rPr>
        <w:t>方法，重新注册自己想要的状态及处理事件，不需另外写新的状态类，因为</w:t>
      </w:r>
      <w:r w:rsidRPr="00B53FF9">
        <w:t>CState</w:t>
      </w:r>
      <w:r>
        <w:rPr>
          <w:rFonts w:hint="eastAsia"/>
        </w:rPr>
        <w:t>与业务无关，能直接复用。</w:t>
      </w:r>
    </w:p>
    <w:p w:rsidR="00725EAB" w:rsidRDefault="00105B3B" w:rsidP="000F648F">
      <w:pPr>
        <w:pStyle w:val="a0"/>
        <w:ind w:firstLineChars="0" w:firstLine="0"/>
      </w:pPr>
      <w:r w:rsidRPr="00C02F91">
        <w:rPr>
          <w:rFonts w:hint="eastAsia"/>
        </w:rPr>
        <w:tab/>
      </w:r>
      <w:r w:rsidRPr="00C02F91">
        <w:rPr>
          <w:rFonts w:hint="eastAsia"/>
        </w:rPr>
        <w:t>如下以</w:t>
      </w:r>
      <w:r w:rsidRPr="00C02F91">
        <w:rPr>
          <w:rFonts w:hint="eastAsia"/>
        </w:rPr>
        <w:t>NPC</w:t>
      </w:r>
      <w:r w:rsidRPr="00C02F91">
        <w:rPr>
          <w:rFonts w:hint="eastAsia"/>
        </w:rPr>
        <w:t>为例，</w:t>
      </w:r>
      <w:r w:rsidR="002210FF" w:rsidRPr="002210FF">
        <w:rPr>
          <w:rFonts w:hint="eastAsia"/>
        </w:rPr>
        <w:t>假定</w:t>
      </w:r>
      <w:r w:rsidR="00AD641B">
        <w:rPr>
          <w:rFonts w:hint="eastAsia"/>
        </w:rPr>
        <w:t>某</w:t>
      </w:r>
      <w:r w:rsidR="008C6D35">
        <w:rPr>
          <w:rFonts w:hint="eastAsia"/>
        </w:rPr>
        <w:t>NPC</w:t>
      </w:r>
      <w:r w:rsidR="00AD641B">
        <w:rPr>
          <w:rFonts w:hint="eastAsia"/>
        </w:rPr>
        <w:t>有</w:t>
      </w:r>
      <w:r w:rsidR="00043778">
        <w:rPr>
          <w:rFonts w:hint="eastAsia"/>
        </w:rPr>
        <w:t>出生</w:t>
      </w:r>
      <w:r w:rsidR="00043778">
        <w:rPr>
          <w:rFonts w:hint="eastAsia"/>
        </w:rPr>
        <w:t>/</w:t>
      </w:r>
      <w:r w:rsidR="00043778">
        <w:rPr>
          <w:rFonts w:hint="eastAsia"/>
        </w:rPr>
        <w:t>巡逻</w:t>
      </w:r>
      <w:r w:rsidR="00043778">
        <w:rPr>
          <w:rFonts w:hint="eastAsia"/>
        </w:rPr>
        <w:t>/</w:t>
      </w:r>
      <w:r w:rsidR="00043778">
        <w:rPr>
          <w:rFonts w:hint="eastAsia"/>
        </w:rPr>
        <w:t>追击</w:t>
      </w:r>
      <w:r w:rsidR="00043778">
        <w:rPr>
          <w:rFonts w:hint="eastAsia"/>
        </w:rPr>
        <w:t>/</w:t>
      </w:r>
      <w:r w:rsidR="00043778">
        <w:rPr>
          <w:rFonts w:hint="eastAsia"/>
        </w:rPr>
        <w:t>攻击</w:t>
      </w:r>
      <w:r w:rsidR="00043778">
        <w:rPr>
          <w:rFonts w:hint="eastAsia"/>
        </w:rPr>
        <w:t>/</w:t>
      </w:r>
      <w:r w:rsidR="00043778">
        <w:rPr>
          <w:rFonts w:hint="eastAsia"/>
        </w:rPr>
        <w:t>逃跑</w:t>
      </w:r>
      <w:r w:rsidR="000517FE">
        <w:rPr>
          <w:rFonts w:hint="eastAsia"/>
        </w:rPr>
        <w:t>/</w:t>
      </w:r>
      <w:r w:rsidR="000517FE">
        <w:rPr>
          <w:rFonts w:hint="eastAsia"/>
        </w:rPr>
        <w:t>返回</w:t>
      </w:r>
      <w:r w:rsidR="000517FE">
        <w:rPr>
          <w:rFonts w:hint="eastAsia"/>
        </w:rPr>
        <w:t>/</w:t>
      </w:r>
      <w:r w:rsidR="000517FE">
        <w:rPr>
          <w:rFonts w:hint="eastAsia"/>
        </w:rPr>
        <w:t>死亡状态，</w:t>
      </w:r>
      <w:r w:rsidR="00D65177">
        <w:rPr>
          <w:rFonts w:hint="eastAsia"/>
        </w:rPr>
        <w:t>状态之间的事件转</w:t>
      </w:r>
      <w:r w:rsidR="00D65177">
        <w:rPr>
          <w:rFonts w:hint="eastAsia"/>
        </w:rPr>
        <w:lastRenderedPageBreak/>
        <w:t>换</w:t>
      </w:r>
      <w:r w:rsidR="00A56EA0">
        <w:rPr>
          <w:rFonts w:hint="eastAsia"/>
        </w:rPr>
        <w:t>关系如下图</w:t>
      </w:r>
      <w:r w:rsidR="00A41FB3">
        <w:object w:dxaOrig="7715" w:dyaOrig="98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.5pt;height:492.75pt" o:ole="">
            <v:imagedata r:id="rId8" o:title=""/>
          </v:shape>
          <o:OLEObject Type="Embed" ProgID="Visio.Drawing.11" ShapeID="_x0000_i1025" DrawAspect="Content" ObjectID="_1383741750" r:id="rId9"/>
        </w:object>
      </w:r>
    </w:p>
    <w:p w:rsidR="00921D77" w:rsidRDefault="00921D77" w:rsidP="000F648F">
      <w:pPr>
        <w:pStyle w:val="a0"/>
        <w:ind w:firstLineChars="0" w:firstLine="0"/>
      </w:pPr>
    </w:p>
    <w:p w:rsidR="00CE373D" w:rsidRDefault="003D6128" w:rsidP="000F648F">
      <w:pPr>
        <w:pStyle w:val="a0"/>
        <w:ind w:firstLineChars="0" w:firstLine="0"/>
      </w:pPr>
      <w:r>
        <w:rPr>
          <w:rFonts w:hint="eastAsia"/>
        </w:rPr>
        <w:t>那么</w:t>
      </w:r>
      <w:r w:rsidR="005C1DDC">
        <w:rPr>
          <w:rFonts w:hint="eastAsia"/>
        </w:rPr>
        <w:t>NPC</w:t>
      </w:r>
      <w:r>
        <w:rPr>
          <w:rFonts w:hint="eastAsia"/>
        </w:rPr>
        <w:t>初始化状态机</w:t>
      </w:r>
      <w:r w:rsidRPr="005D6562">
        <w:t>InitState</w:t>
      </w:r>
      <w:r>
        <w:rPr>
          <w:rFonts w:hint="eastAsia"/>
        </w:rPr>
        <w:t>代码如下：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>BOOL C</w:t>
      </w:r>
      <w:r w:rsidR="006D5385">
        <w:rPr>
          <w:rFonts w:hint="eastAsia"/>
          <w:shd w:val="pct15" w:color="auto" w:fill="FFFFFF"/>
        </w:rPr>
        <w:t>NPC</w:t>
      </w:r>
      <w:r w:rsidRPr="006F5834">
        <w:rPr>
          <w:shd w:val="pct15" w:color="auto" w:fill="FFFFFF"/>
        </w:rPr>
        <w:t>::InitState()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>{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if(NULL == m_poFsm)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{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    return FALSE;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}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CState* poBirthState        = m_poFsm-&gt;CreateState();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lastRenderedPageBreak/>
        <w:t xml:space="preserve">    CState* poPatrollingState   = m_poFsm-&gt;CreateState();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CState* poChasingState      = m_poFsm-&gt;CreateState();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CState* poAttackingState    = m_poFsm-&gt;CreateState();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CState* poEscapingState     = m_poFsm-&gt;CreateState();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CState* poReturningState    = m_poFsm-&gt;CreateState();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CState* poDeadState         = m_poFsm-&gt;CreateState();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poBirthState-&gt;Init(EET_MAX, &amp;DoEnterBirth, &amp;DoExitBirth, &amp;DoBirth);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poBirthState-&gt;AddEvent(EET_INVINCIBLECLOSE, poPatrollingState);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poPatrollingState-&gt;Init(EET_MAX, &amp;DoEnterPatroll, &amp;DoExitPatroll, &amp;DoPatrolling);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poPatrollingState-&gt;AddEvent(EET_TARGETAPPEAR, poChasingState);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poPatrollingState-&gt;AddEvent(EET_BEATTACKED, poChasingState);    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poPatrollingState-&gt;AddEvent(EET_BEKILLED, poDeadState);    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poChasingState-&gt;Init(EET_MAX, &amp;DoEnterChase, &amp;DoExitChase, &amp;DoChasing);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poChasingState-&gt;AddEvent(EET_TARGETDISAPPEAR, poReturningState);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poChasingState-&gt;AddEvent(EET_ENTERATTACKINGRANG, poAttackingState);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poChasingState-&gt;AddEvent(EET_OUTOFTERRITORY, poReturningState);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poChasingState-&gt;AddEvent(EET_TARGETDEAD, poReturningState);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poChasingState-&gt;AddEvent(EET_BEKILLED, poDeadState);    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poAttackingState-&gt;Init(EET_MAX, &amp;DoEnterAttack, &amp;DoExitAttack, &amp;DoAttacking);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poAttackingState-&gt;AddEvent(EET_BEKILLED, poDeadState);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poAttackingState-&gt;AddEvent(EET_TARGETDEAD, poReturningState);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poAttackingState-&gt;AddEvent(EET_TARGETDISAPPEAR, poReturningState);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poAttackingState-&gt;AddEvent(EET_OUTATTACKINGRANG, poChasingState);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poAttackingState-&gt;AddEvent(EET_HPBEWARNED, poEscapingState);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poReturningState-&gt;Init(EET_MAX, &amp;DoEnterReturn, &amp;DoExitReturn, &amp;DoReturning);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poReturningState-&gt;AddEvent(EET_BEATTACKED, poChasingState);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poReturningState-&gt;AddEvent(EET_BEKILLED, poDeadState);    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poReturningState-&gt;AddEvent(EET_BACKHOME, poPatrollingState);    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poEscapingState-&gt;Init(EET_MAX, &amp;DoEnterEscape, &amp;DoExitEscape, &amp;DoEscaping);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poEscapingState-&gt;AddEvent(EET_TARGETDISAPPEAR, poReturningState);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poEscapingState-&gt;AddEvent(EET_BEKILLED, poDeadState);    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poDeadState-&gt;Init(EET_MAX, &amp;DoEnterDead, &amp;DoExitDead, &amp;DoDead);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poDeadState-&gt;AddEvent(EET_RELIVE, poBirthState);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m_poFsm-&gt;SetBeginState(poBirthState, EET_BIRTH);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 xml:space="preserve">    m_poFsm-&gt;SetEntity(this);</w:t>
      </w:r>
    </w:p>
    <w:p w:rsidR="006F5834" w:rsidRPr="006F5834" w:rsidRDefault="006F5834" w:rsidP="006F5834">
      <w:pPr>
        <w:ind w:firstLine="420"/>
        <w:rPr>
          <w:shd w:val="pct15" w:color="auto" w:fill="FFFFFF"/>
        </w:rPr>
      </w:pPr>
    </w:p>
    <w:p w:rsidR="006F5834" w:rsidRP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lastRenderedPageBreak/>
        <w:t xml:space="preserve">    return TRUE;</w:t>
      </w:r>
    </w:p>
    <w:p w:rsidR="006F5834" w:rsidRDefault="006F5834" w:rsidP="006F5834">
      <w:pPr>
        <w:ind w:firstLine="420"/>
        <w:rPr>
          <w:shd w:val="pct15" w:color="auto" w:fill="FFFFFF"/>
        </w:rPr>
      </w:pPr>
      <w:r w:rsidRPr="006F5834">
        <w:rPr>
          <w:shd w:val="pct15" w:color="auto" w:fill="FFFFFF"/>
        </w:rPr>
        <w:t>}</w:t>
      </w:r>
    </w:p>
    <w:p w:rsidR="008B3CE6" w:rsidRDefault="008B3CE6" w:rsidP="006F5834">
      <w:pPr>
        <w:ind w:firstLine="420"/>
        <w:rPr>
          <w:shd w:val="pct15" w:color="auto" w:fill="FFFFFF"/>
        </w:rPr>
      </w:pPr>
    </w:p>
    <w:p w:rsidR="008B3CE6" w:rsidRDefault="003C45DC" w:rsidP="006F5834">
      <w:pPr>
        <w:ind w:firstLine="420"/>
      </w:pPr>
      <w:r>
        <w:rPr>
          <w:rFonts w:hint="eastAsia"/>
        </w:rPr>
        <w:t>如</w:t>
      </w:r>
      <w:r w:rsidR="00EB0905" w:rsidRPr="00EE79DE">
        <w:rPr>
          <w:rFonts w:hint="eastAsia"/>
        </w:rPr>
        <w:t>在</w:t>
      </w:r>
      <w:r w:rsidR="00EE79DE" w:rsidRPr="00EE79DE">
        <w:rPr>
          <w:rFonts w:hint="eastAsia"/>
        </w:rPr>
        <w:t>出生状态中</w:t>
      </w:r>
      <w:r w:rsidR="004726BE">
        <w:rPr>
          <w:rFonts w:hint="eastAsia"/>
        </w:rPr>
        <w:t>检测到无敌时间到，则</w:t>
      </w:r>
      <w:r w:rsidR="004118D6">
        <w:rPr>
          <w:rFonts w:hint="eastAsia"/>
        </w:rPr>
        <w:t>发</w:t>
      </w:r>
      <w:r w:rsidR="004118D6" w:rsidRPr="004118D6">
        <w:t>EET_INVINCIBLECLOSE</w:t>
      </w:r>
      <w:r w:rsidR="004118D6">
        <w:rPr>
          <w:rFonts w:hint="eastAsia"/>
        </w:rPr>
        <w:t>事件</w:t>
      </w:r>
      <w:r w:rsidR="005034EE">
        <w:rPr>
          <w:rFonts w:hint="eastAsia"/>
        </w:rPr>
        <w:t>给</w:t>
      </w:r>
      <w:r w:rsidR="005034EE">
        <w:rPr>
          <w:rFonts w:hint="eastAsia"/>
        </w:rPr>
        <w:t>FSM</w:t>
      </w:r>
      <w:r w:rsidR="005034EE">
        <w:rPr>
          <w:rFonts w:hint="eastAsia"/>
        </w:rPr>
        <w:t>处理</w:t>
      </w:r>
      <w:r w:rsidR="00390312">
        <w:rPr>
          <w:rFonts w:hint="eastAsia"/>
        </w:rPr>
        <w:t>，如：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>VOID C</w:t>
      </w:r>
      <w:r w:rsidR="0048302F">
        <w:rPr>
          <w:rFonts w:hint="eastAsia"/>
          <w:shd w:val="pct15" w:color="auto" w:fill="FFFFFF"/>
        </w:rPr>
        <w:t>NPC</w:t>
      </w:r>
      <w:r w:rsidRPr="00BE197A">
        <w:rPr>
          <w:shd w:val="pct15" w:color="auto" w:fill="FFFFFF"/>
        </w:rPr>
        <w:t>::_DoBirth()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>{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if(CheckInvincibleClose())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{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    m_poFsm-&gt;DealEvent(EET_INVINCIBLECLOSE);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    return;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}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if(ECS_INVINCIBLE != m_eCreatureState)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{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    m_eCreatureState = ECS_INVINCIBLE;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    m_oInvincibleStartTime = SDNow();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}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else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{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    //do nothing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}</w:t>
      </w:r>
    </w:p>
    <w:p w:rsidR="00BE197A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 xml:space="preserve">    return;</w:t>
      </w:r>
    </w:p>
    <w:p w:rsidR="00390312" w:rsidRPr="00BE197A" w:rsidRDefault="00BE197A" w:rsidP="00BE197A">
      <w:pPr>
        <w:ind w:firstLine="420"/>
        <w:rPr>
          <w:shd w:val="pct15" w:color="auto" w:fill="FFFFFF"/>
        </w:rPr>
      </w:pPr>
      <w:r w:rsidRPr="00BE197A">
        <w:rPr>
          <w:shd w:val="pct15" w:color="auto" w:fill="FFFFFF"/>
        </w:rPr>
        <w:t>}</w:t>
      </w:r>
    </w:p>
    <w:sectPr w:rsidR="00390312" w:rsidRPr="00BE197A" w:rsidSect="00F5638F">
      <w:headerReference w:type="default" r:id="rId10"/>
      <w:footerReference w:type="default" r:id="rId11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4456" w:rsidRDefault="00A24456">
      <w:r>
        <w:separator/>
      </w:r>
    </w:p>
  </w:endnote>
  <w:endnote w:type="continuationSeparator" w:id="0">
    <w:p w:rsidR="00A24456" w:rsidRDefault="00A244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ED4661">
      <w:rPr>
        <w:rStyle w:val="a9"/>
      </w:rPr>
      <w:fldChar w:fldCharType="begin"/>
    </w:r>
    <w:r>
      <w:rPr>
        <w:rStyle w:val="a9"/>
      </w:rPr>
      <w:instrText xml:space="preserve"> PAGE </w:instrText>
    </w:r>
    <w:r w:rsidR="00ED4661">
      <w:rPr>
        <w:rStyle w:val="a9"/>
      </w:rPr>
      <w:fldChar w:fldCharType="separate"/>
    </w:r>
    <w:r w:rsidR="009556F7">
      <w:rPr>
        <w:rStyle w:val="a9"/>
        <w:noProof/>
      </w:rPr>
      <w:t>4</w:t>
    </w:r>
    <w:r w:rsidR="00ED4661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4456" w:rsidRDefault="00A24456">
      <w:r>
        <w:separator/>
      </w:r>
    </w:p>
  </w:footnote>
  <w:footnote w:type="continuationSeparator" w:id="0">
    <w:p w:rsidR="00A24456" w:rsidRDefault="00A244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ED4661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1E71F17"/>
    <w:multiLevelType w:val="hybridMultilevel"/>
    <w:tmpl w:val="DE060890"/>
    <w:lvl w:ilvl="0" w:tplc="FEF23A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2E3018C5"/>
    <w:multiLevelType w:val="hybridMultilevel"/>
    <w:tmpl w:val="594ADCC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BF21D88"/>
    <w:multiLevelType w:val="hybridMultilevel"/>
    <w:tmpl w:val="9BEA0436"/>
    <w:lvl w:ilvl="0" w:tplc="A636F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6"/>
  </w:num>
  <w:num w:numId="13">
    <w:abstractNumId w:val="21"/>
  </w:num>
  <w:num w:numId="14">
    <w:abstractNumId w:val="18"/>
  </w:num>
  <w:num w:numId="15">
    <w:abstractNumId w:val="18"/>
  </w:num>
  <w:num w:numId="16">
    <w:abstractNumId w:val="18"/>
  </w:num>
  <w:num w:numId="17">
    <w:abstractNumId w:val="18"/>
  </w:num>
  <w:num w:numId="18">
    <w:abstractNumId w:val="18"/>
  </w:num>
  <w:num w:numId="19">
    <w:abstractNumId w:val="18"/>
  </w:num>
  <w:num w:numId="20">
    <w:abstractNumId w:val="18"/>
  </w:num>
  <w:num w:numId="21">
    <w:abstractNumId w:val="18"/>
  </w:num>
  <w:num w:numId="22">
    <w:abstractNumId w:val="17"/>
  </w:num>
  <w:num w:numId="23">
    <w:abstractNumId w:val="13"/>
  </w:num>
  <w:num w:numId="24">
    <w:abstractNumId w:val="15"/>
  </w:num>
  <w:num w:numId="25">
    <w:abstractNumId w:val="12"/>
  </w:num>
  <w:num w:numId="26">
    <w:abstractNumId w:val="19"/>
  </w:num>
  <w:num w:numId="27">
    <w:abstractNumId w:val="10"/>
  </w:num>
  <w:num w:numId="2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39A9"/>
    <w:rsid w:val="0000444D"/>
    <w:rsid w:val="0000509C"/>
    <w:rsid w:val="00010BFC"/>
    <w:rsid w:val="0001101C"/>
    <w:rsid w:val="000135D6"/>
    <w:rsid w:val="0001484E"/>
    <w:rsid w:val="00014B54"/>
    <w:rsid w:val="00015E4B"/>
    <w:rsid w:val="00015ED2"/>
    <w:rsid w:val="0001693C"/>
    <w:rsid w:val="00016EA2"/>
    <w:rsid w:val="000277F7"/>
    <w:rsid w:val="00027D9C"/>
    <w:rsid w:val="00030022"/>
    <w:rsid w:val="00030E88"/>
    <w:rsid w:val="00031872"/>
    <w:rsid w:val="0003194C"/>
    <w:rsid w:val="000402A7"/>
    <w:rsid w:val="0004110F"/>
    <w:rsid w:val="00043778"/>
    <w:rsid w:val="00044A93"/>
    <w:rsid w:val="00044DF9"/>
    <w:rsid w:val="00050E7E"/>
    <w:rsid w:val="0005134B"/>
    <w:rsid w:val="000517FE"/>
    <w:rsid w:val="000544AF"/>
    <w:rsid w:val="000637B2"/>
    <w:rsid w:val="0006381C"/>
    <w:rsid w:val="000652D7"/>
    <w:rsid w:val="000674A0"/>
    <w:rsid w:val="00067E4D"/>
    <w:rsid w:val="00070B3D"/>
    <w:rsid w:val="00071096"/>
    <w:rsid w:val="000711AF"/>
    <w:rsid w:val="00071761"/>
    <w:rsid w:val="0007293F"/>
    <w:rsid w:val="00073B99"/>
    <w:rsid w:val="0007496D"/>
    <w:rsid w:val="00076908"/>
    <w:rsid w:val="0007724C"/>
    <w:rsid w:val="00077632"/>
    <w:rsid w:val="0007766F"/>
    <w:rsid w:val="00077A15"/>
    <w:rsid w:val="00080982"/>
    <w:rsid w:val="00081342"/>
    <w:rsid w:val="00083416"/>
    <w:rsid w:val="0008391B"/>
    <w:rsid w:val="000846E7"/>
    <w:rsid w:val="00085134"/>
    <w:rsid w:val="00085379"/>
    <w:rsid w:val="00085D6C"/>
    <w:rsid w:val="0009009C"/>
    <w:rsid w:val="00090CDB"/>
    <w:rsid w:val="00090E80"/>
    <w:rsid w:val="000925F8"/>
    <w:rsid w:val="00092F14"/>
    <w:rsid w:val="00093166"/>
    <w:rsid w:val="000950AA"/>
    <w:rsid w:val="0009679F"/>
    <w:rsid w:val="00097EC5"/>
    <w:rsid w:val="000A08C5"/>
    <w:rsid w:val="000A2B52"/>
    <w:rsid w:val="000A3099"/>
    <w:rsid w:val="000A706C"/>
    <w:rsid w:val="000A70B5"/>
    <w:rsid w:val="000A798F"/>
    <w:rsid w:val="000B1269"/>
    <w:rsid w:val="000B16E5"/>
    <w:rsid w:val="000B2056"/>
    <w:rsid w:val="000B24AB"/>
    <w:rsid w:val="000B2DB5"/>
    <w:rsid w:val="000B391E"/>
    <w:rsid w:val="000B454F"/>
    <w:rsid w:val="000B4AE7"/>
    <w:rsid w:val="000B6B53"/>
    <w:rsid w:val="000B7C17"/>
    <w:rsid w:val="000C003F"/>
    <w:rsid w:val="000C107A"/>
    <w:rsid w:val="000C1894"/>
    <w:rsid w:val="000C1A10"/>
    <w:rsid w:val="000C3F6A"/>
    <w:rsid w:val="000C40A4"/>
    <w:rsid w:val="000C42F6"/>
    <w:rsid w:val="000C5C87"/>
    <w:rsid w:val="000D2778"/>
    <w:rsid w:val="000D2F0F"/>
    <w:rsid w:val="000D4B8F"/>
    <w:rsid w:val="000E0CED"/>
    <w:rsid w:val="000E2048"/>
    <w:rsid w:val="000E2413"/>
    <w:rsid w:val="000E24CA"/>
    <w:rsid w:val="000E2869"/>
    <w:rsid w:val="000E48D6"/>
    <w:rsid w:val="000E5F0D"/>
    <w:rsid w:val="000E7064"/>
    <w:rsid w:val="000F1CD2"/>
    <w:rsid w:val="000F3752"/>
    <w:rsid w:val="000F38D8"/>
    <w:rsid w:val="000F3F2B"/>
    <w:rsid w:val="000F6006"/>
    <w:rsid w:val="000F648F"/>
    <w:rsid w:val="00101EC4"/>
    <w:rsid w:val="001024BF"/>
    <w:rsid w:val="00105B3B"/>
    <w:rsid w:val="00107027"/>
    <w:rsid w:val="00107734"/>
    <w:rsid w:val="00110EC1"/>
    <w:rsid w:val="001169CE"/>
    <w:rsid w:val="00120A52"/>
    <w:rsid w:val="001219CF"/>
    <w:rsid w:val="00122271"/>
    <w:rsid w:val="001224BB"/>
    <w:rsid w:val="00123BF8"/>
    <w:rsid w:val="001245B2"/>
    <w:rsid w:val="00125FE9"/>
    <w:rsid w:val="00126E97"/>
    <w:rsid w:val="001310F0"/>
    <w:rsid w:val="0013142D"/>
    <w:rsid w:val="00132E98"/>
    <w:rsid w:val="00132ED1"/>
    <w:rsid w:val="001339B3"/>
    <w:rsid w:val="00134380"/>
    <w:rsid w:val="00135349"/>
    <w:rsid w:val="00136CEA"/>
    <w:rsid w:val="001421BE"/>
    <w:rsid w:val="0014571C"/>
    <w:rsid w:val="00146819"/>
    <w:rsid w:val="00147124"/>
    <w:rsid w:val="0015027D"/>
    <w:rsid w:val="00151053"/>
    <w:rsid w:val="001510A9"/>
    <w:rsid w:val="0015112C"/>
    <w:rsid w:val="00151932"/>
    <w:rsid w:val="00152D64"/>
    <w:rsid w:val="001530AA"/>
    <w:rsid w:val="00155AA9"/>
    <w:rsid w:val="00155AF1"/>
    <w:rsid w:val="00163238"/>
    <w:rsid w:val="001642B0"/>
    <w:rsid w:val="001652B1"/>
    <w:rsid w:val="001664AE"/>
    <w:rsid w:val="00166D05"/>
    <w:rsid w:val="001676C5"/>
    <w:rsid w:val="00167FF8"/>
    <w:rsid w:val="00172ED0"/>
    <w:rsid w:val="00174FCD"/>
    <w:rsid w:val="00175A2F"/>
    <w:rsid w:val="00176183"/>
    <w:rsid w:val="001804B3"/>
    <w:rsid w:val="00180A54"/>
    <w:rsid w:val="00181326"/>
    <w:rsid w:val="00182F7F"/>
    <w:rsid w:val="001837B1"/>
    <w:rsid w:val="001857CB"/>
    <w:rsid w:val="00190244"/>
    <w:rsid w:val="00190446"/>
    <w:rsid w:val="001904A0"/>
    <w:rsid w:val="00191B28"/>
    <w:rsid w:val="00193513"/>
    <w:rsid w:val="00193B4D"/>
    <w:rsid w:val="0019550F"/>
    <w:rsid w:val="001A2817"/>
    <w:rsid w:val="001A345C"/>
    <w:rsid w:val="001A3B81"/>
    <w:rsid w:val="001A3EE4"/>
    <w:rsid w:val="001A48EB"/>
    <w:rsid w:val="001A6DE2"/>
    <w:rsid w:val="001A6ED2"/>
    <w:rsid w:val="001A7257"/>
    <w:rsid w:val="001B1148"/>
    <w:rsid w:val="001B16D8"/>
    <w:rsid w:val="001B1FE0"/>
    <w:rsid w:val="001B2D4F"/>
    <w:rsid w:val="001C04BB"/>
    <w:rsid w:val="001C2114"/>
    <w:rsid w:val="001C3245"/>
    <w:rsid w:val="001D0027"/>
    <w:rsid w:val="001D0C1A"/>
    <w:rsid w:val="001D4449"/>
    <w:rsid w:val="001D4AF7"/>
    <w:rsid w:val="001D7B29"/>
    <w:rsid w:val="001E29DE"/>
    <w:rsid w:val="001E2A32"/>
    <w:rsid w:val="001E2BCE"/>
    <w:rsid w:val="001E2D1C"/>
    <w:rsid w:val="001E3D54"/>
    <w:rsid w:val="001E4061"/>
    <w:rsid w:val="001E4825"/>
    <w:rsid w:val="001E4856"/>
    <w:rsid w:val="001E5257"/>
    <w:rsid w:val="001E53CE"/>
    <w:rsid w:val="001E5942"/>
    <w:rsid w:val="001E7856"/>
    <w:rsid w:val="001F14B4"/>
    <w:rsid w:val="001F3E9E"/>
    <w:rsid w:val="001F57DD"/>
    <w:rsid w:val="00201586"/>
    <w:rsid w:val="00202397"/>
    <w:rsid w:val="00202942"/>
    <w:rsid w:val="00202C14"/>
    <w:rsid w:val="00203B24"/>
    <w:rsid w:val="00205039"/>
    <w:rsid w:val="00207475"/>
    <w:rsid w:val="0021116C"/>
    <w:rsid w:val="0021147A"/>
    <w:rsid w:val="0021579A"/>
    <w:rsid w:val="0021621D"/>
    <w:rsid w:val="002167AA"/>
    <w:rsid w:val="0021699B"/>
    <w:rsid w:val="002177EA"/>
    <w:rsid w:val="00217892"/>
    <w:rsid w:val="002210FF"/>
    <w:rsid w:val="0022211C"/>
    <w:rsid w:val="002251C6"/>
    <w:rsid w:val="002320CF"/>
    <w:rsid w:val="0023468A"/>
    <w:rsid w:val="002358CF"/>
    <w:rsid w:val="00236957"/>
    <w:rsid w:val="002413E0"/>
    <w:rsid w:val="00241BF9"/>
    <w:rsid w:val="00242977"/>
    <w:rsid w:val="002508C1"/>
    <w:rsid w:val="002529E9"/>
    <w:rsid w:val="00254963"/>
    <w:rsid w:val="0025627A"/>
    <w:rsid w:val="00256C9D"/>
    <w:rsid w:val="002573BE"/>
    <w:rsid w:val="00257F82"/>
    <w:rsid w:val="00260D5C"/>
    <w:rsid w:val="00261266"/>
    <w:rsid w:val="00261852"/>
    <w:rsid w:val="00261E07"/>
    <w:rsid w:val="00262E3D"/>
    <w:rsid w:val="002636AA"/>
    <w:rsid w:val="00264575"/>
    <w:rsid w:val="00264E41"/>
    <w:rsid w:val="002650C5"/>
    <w:rsid w:val="00267DDE"/>
    <w:rsid w:val="00272013"/>
    <w:rsid w:val="00274A3B"/>
    <w:rsid w:val="0027753B"/>
    <w:rsid w:val="00282999"/>
    <w:rsid w:val="00282B3D"/>
    <w:rsid w:val="00282E4A"/>
    <w:rsid w:val="00285B35"/>
    <w:rsid w:val="00285F0E"/>
    <w:rsid w:val="00286376"/>
    <w:rsid w:val="00286799"/>
    <w:rsid w:val="00290E8D"/>
    <w:rsid w:val="0029129D"/>
    <w:rsid w:val="00291F47"/>
    <w:rsid w:val="0029413E"/>
    <w:rsid w:val="0029434A"/>
    <w:rsid w:val="002954D9"/>
    <w:rsid w:val="002971A2"/>
    <w:rsid w:val="002974BD"/>
    <w:rsid w:val="002978F1"/>
    <w:rsid w:val="002A03D5"/>
    <w:rsid w:val="002A33E9"/>
    <w:rsid w:val="002A4A8A"/>
    <w:rsid w:val="002A4DD2"/>
    <w:rsid w:val="002A5769"/>
    <w:rsid w:val="002A672C"/>
    <w:rsid w:val="002A7509"/>
    <w:rsid w:val="002B15EF"/>
    <w:rsid w:val="002B1A4E"/>
    <w:rsid w:val="002B2963"/>
    <w:rsid w:val="002B48F7"/>
    <w:rsid w:val="002B638B"/>
    <w:rsid w:val="002B7C91"/>
    <w:rsid w:val="002C0054"/>
    <w:rsid w:val="002C17E1"/>
    <w:rsid w:val="002C5760"/>
    <w:rsid w:val="002C73EA"/>
    <w:rsid w:val="002D006E"/>
    <w:rsid w:val="002D1C77"/>
    <w:rsid w:val="002D2F96"/>
    <w:rsid w:val="002D32A7"/>
    <w:rsid w:val="002D35DE"/>
    <w:rsid w:val="002D45C3"/>
    <w:rsid w:val="002D731F"/>
    <w:rsid w:val="002D7A1D"/>
    <w:rsid w:val="002E052B"/>
    <w:rsid w:val="002E1F28"/>
    <w:rsid w:val="002E52F2"/>
    <w:rsid w:val="002E575E"/>
    <w:rsid w:val="002E5E6D"/>
    <w:rsid w:val="002E6C5A"/>
    <w:rsid w:val="002F0566"/>
    <w:rsid w:val="002F0BB4"/>
    <w:rsid w:val="002F2A31"/>
    <w:rsid w:val="002F363B"/>
    <w:rsid w:val="002F5BFF"/>
    <w:rsid w:val="002F6B75"/>
    <w:rsid w:val="00302C65"/>
    <w:rsid w:val="00302CF2"/>
    <w:rsid w:val="00305EA9"/>
    <w:rsid w:val="00306509"/>
    <w:rsid w:val="00306676"/>
    <w:rsid w:val="00306A1B"/>
    <w:rsid w:val="00307216"/>
    <w:rsid w:val="003104F1"/>
    <w:rsid w:val="00310C20"/>
    <w:rsid w:val="00310FD2"/>
    <w:rsid w:val="00312DDB"/>
    <w:rsid w:val="00313AA6"/>
    <w:rsid w:val="003148E6"/>
    <w:rsid w:val="00316EA8"/>
    <w:rsid w:val="0032151E"/>
    <w:rsid w:val="00324F2B"/>
    <w:rsid w:val="00325436"/>
    <w:rsid w:val="003302C5"/>
    <w:rsid w:val="00331086"/>
    <w:rsid w:val="003312D0"/>
    <w:rsid w:val="00331380"/>
    <w:rsid w:val="0033139C"/>
    <w:rsid w:val="00333924"/>
    <w:rsid w:val="0034149C"/>
    <w:rsid w:val="0034596F"/>
    <w:rsid w:val="00347F93"/>
    <w:rsid w:val="00351343"/>
    <w:rsid w:val="00354470"/>
    <w:rsid w:val="003569F7"/>
    <w:rsid w:val="003575D0"/>
    <w:rsid w:val="00360FE7"/>
    <w:rsid w:val="00361CB1"/>
    <w:rsid w:val="00362E72"/>
    <w:rsid w:val="00365051"/>
    <w:rsid w:val="00367FF5"/>
    <w:rsid w:val="003706E7"/>
    <w:rsid w:val="00372231"/>
    <w:rsid w:val="0037311F"/>
    <w:rsid w:val="003742BB"/>
    <w:rsid w:val="00374847"/>
    <w:rsid w:val="00374D00"/>
    <w:rsid w:val="00377889"/>
    <w:rsid w:val="0038189B"/>
    <w:rsid w:val="00384215"/>
    <w:rsid w:val="00384DDB"/>
    <w:rsid w:val="0038535D"/>
    <w:rsid w:val="003863DA"/>
    <w:rsid w:val="003900D2"/>
    <w:rsid w:val="00390312"/>
    <w:rsid w:val="0039151A"/>
    <w:rsid w:val="00393C4C"/>
    <w:rsid w:val="003946E1"/>
    <w:rsid w:val="003955BA"/>
    <w:rsid w:val="003A374A"/>
    <w:rsid w:val="003A5A02"/>
    <w:rsid w:val="003A6980"/>
    <w:rsid w:val="003A75D8"/>
    <w:rsid w:val="003A768A"/>
    <w:rsid w:val="003A7EB3"/>
    <w:rsid w:val="003B2FDB"/>
    <w:rsid w:val="003B3F3F"/>
    <w:rsid w:val="003B5145"/>
    <w:rsid w:val="003B7A16"/>
    <w:rsid w:val="003B7A1B"/>
    <w:rsid w:val="003C3057"/>
    <w:rsid w:val="003C45DC"/>
    <w:rsid w:val="003C595D"/>
    <w:rsid w:val="003C5C62"/>
    <w:rsid w:val="003C7B94"/>
    <w:rsid w:val="003D0CF0"/>
    <w:rsid w:val="003D1EE9"/>
    <w:rsid w:val="003D2050"/>
    <w:rsid w:val="003D6128"/>
    <w:rsid w:val="003D625F"/>
    <w:rsid w:val="003D65B2"/>
    <w:rsid w:val="003E023C"/>
    <w:rsid w:val="003E038A"/>
    <w:rsid w:val="003E1A51"/>
    <w:rsid w:val="003E2418"/>
    <w:rsid w:val="003E5475"/>
    <w:rsid w:val="003E6700"/>
    <w:rsid w:val="003F0140"/>
    <w:rsid w:val="003F0DFA"/>
    <w:rsid w:val="003F0F40"/>
    <w:rsid w:val="003F14DD"/>
    <w:rsid w:val="003F38A8"/>
    <w:rsid w:val="003F5096"/>
    <w:rsid w:val="003F599E"/>
    <w:rsid w:val="003F721B"/>
    <w:rsid w:val="003F7F2F"/>
    <w:rsid w:val="003F7F57"/>
    <w:rsid w:val="0040056D"/>
    <w:rsid w:val="0040070A"/>
    <w:rsid w:val="00400EE8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07870"/>
    <w:rsid w:val="00407A48"/>
    <w:rsid w:val="00407FC2"/>
    <w:rsid w:val="00410386"/>
    <w:rsid w:val="004118D6"/>
    <w:rsid w:val="00411A00"/>
    <w:rsid w:val="004129A2"/>
    <w:rsid w:val="00414A69"/>
    <w:rsid w:val="00416158"/>
    <w:rsid w:val="004201E8"/>
    <w:rsid w:val="00421ABF"/>
    <w:rsid w:val="00421CF1"/>
    <w:rsid w:val="00422F9D"/>
    <w:rsid w:val="00423FB9"/>
    <w:rsid w:val="00424894"/>
    <w:rsid w:val="004267F2"/>
    <w:rsid w:val="004270E6"/>
    <w:rsid w:val="00430263"/>
    <w:rsid w:val="00432301"/>
    <w:rsid w:val="00434C00"/>
    <w:rsid w:val="00435AF8"/>
    <w:rsid w:val="004430F7"/>
    <w:rsid w:val="00443FCD"/>
    <w:rsid w:val="004445D6"/>
    <w:rsid w:val="004445F0"/>
    <w:rsid w:val="00451597"/>
    <w:rsid w:val="00453068"/>
    <w:rsid w:val="004537A9"/>
    <w:rsid w:val="004551D2"/>
    <w:rsid w:val="004570D4"/>
    <w:rsid w:val="004574A0"/>
    <w:rsid w:val="00457D36"/>
    <w:rsid w:val="0046148B"/>
    <w:rsid w:val="00463E3C"/>
    <w:rsid w:val="00464491"/>
    <w:rsid w:val="0046611B"/>
    <w:rsid w:val="00467E58"/>
    <w:rsid w:val="004707E5"/>
    <w:rsid w:val="004726BE"/>
    <w:rsid w:val="0047575D"/>
    <w:rsid w:val="00475AF8"/>
    <w:rsid w:val="00476F4B"/>
    <w:rsid w:val="00480675"/>
    <w:rsid w:val="004818D0"/>
    <w:rsid w:val="00482301"/>
    <w:rsid w:val="0048302F"/>
    <w:rsid w:val="00483FD7"/>
    <w:rsid w:val="004901E8"/>
    <w:rsid w:val="00490409"/>
    <w:rsid w:val="004904E4"/>
    <w:rsid w:val="0049120C"/>
    <w:rsid w:val="004913C5"/>
    <w:rsid w:val="004927C3"/>
    <w:rsid w:val="004927CC"/>
    <w:rsid w:val="0049470D"/>
    <w:rsid w:val="004949A9"/>
    <w:rsid w:val="00495F83"/>
    <w:rsid w:val="004A0869"/>
    <w:rsid w:val="004A095E"/>
    <w:rsid w:val="004A181C"/>
    <w:rsid w:val="004A3315"/>
    <w:rsid w:val="004A4A60"/>
    <w:rsid w:val="004B05D1"/>
    <w:rsid w:val="004B1324"/>
    <w:rsid w:val="004B1BFE"/>
    <w:rsid w:val="004B2349"/>
    <w:rsid w:val="004B2A01"/>
    <w:rsid w:val="004B765B"/>
    <w:rsid w:val="004C0484"/>
    <w:rsid w:val="004C11F1"/>
    <w:rsid w:val="004C1630"/>
    <w:rsid w:val="004C6102"/>
    <w:rsid w:val="004C6437"/>
    <w:rsid w:val="004C6D25"/>
    <w:rsid w:val="004C73BC"/>
    <w:rsid w:val="004D0EE7"/>
    <w:rsid w:val="004D0FF3"/>
    <w:rsid w:val="004D2186"/>
    <w:rsid w:val="004D3CAA"/>
    <w:rsid w:val="004D7F15"/>
    <w:rsid w:val="004E1241"/>
    <w:rsid w:val="004E2FAA"/>
    <w:rsid w:val="004E69CE"/>
    <w:rsid w:val="004E7DDB"/>
    <w:rsid w:val="004F0176"/>
    <w:rsid w:val="004F04DA"/>
    <w:rsid w:val="004F0733"/>
    <w:rsid w:val="004F173D"/>
    <w:rsid w:val="004F6721"/>
    <w:rsid w:val="00501F2B"/>
    <w:rsid w:val="005025AA"/>
    <w:rsid w:val="005034EE"/>
    <w:rsid w:val="0050359E"/>
    <w:rsid w:val="00507616"/>
    <w:rsid w:val="00507E59"/>
    <w:rsid w:val="00511AA4"/>
    <w:rsid w:val="00515FF6"/>
    <w:rsid w:val="00517979"/>
    <w:rsid w:val="00523C74"/>
    <w:rsid w:val="00524F3B"/>
    <w:rsid w:val="00530585"/>
    <w:rsid w:val="00531019"/>
    <w:rsid w:val="00531D2B"/>
    <w:rsid w:val="00532BA2"/>
    <w:rsid w:val="005425A4"/>
    <w:rsid w:val="00543649"/>
    <w:rsid w:val="00545888"/>
    <w:rsid w:val="00551DC6"/>
    <w:rsid w:val="005562DE"/>
    <w:rsid w:val="00556340"/>
    <w:rsid w:val="00560D82"/>
    <w:rsid w:val="00565ADB"/>
    <w:rsid w:val="005665A0"/>
    <w:rsid w:val="00566832"/>
    <w:rsid w:val="0057042F"/>
    <w:rsid w:val="00570AF7"/>
    <w:rsid w:val="005715C9"/>
    <w:rsid w:val="005718EF"/>
    <w:rsid w:val="00572FBC"/>
    <w:rsid w:val="005732C9"/>
    <w:rsid w:val="00574AF0"/>
    <w:rsid w:val="005758D5"/>
    <w:rsid w:val="00575B2B"/>
    <w:rsid w:val="00577EA3"/>
    <w:rsid w:val="005811B7"/>
    <w:rsid w:val="00581EEC"/>
    <w:rsid w:val="005822E3"/>
    <w:rsid w:val="00583BBD"/>
    <w:rsid w:val="0058563A"/>
    <w:rsid w:val="00587719"/>
    <w:rsid w:val="0058776F"/>
    <w:rsid w:val="0059022A"/>
    <w:rsid w:val="0059025B"/>
    <w:rsid w:val="00590A21"/>
    <w:rsid w:val="005925E3"/>
    <w:rsid w:val="005927F9"/>
    <w:rsid w:val="00592976"/>
    <w:rsid w:val="00592F14"/>
    <w:rsid w:val="005934AD"/>
    <w:rsid w:val="00595D6F"/>
    <w:rsid w:val="005972EB"/>
    <w:rsid w:val="005A107E"/>
    <w:rsid w:val="005A17A6"/>
    <w:rsid w:val="005A253C"/>
    <w:rsid w:val="005A41C5"/>
    <w:rsid w:val="005B0A11"/>
    <w:rsid w:val="005B1564"/>
    <w:rsid w:val="005B4A76"/>
    <w:rsid w:val="005B5C59"/>
    <w:rsid w:val="005C113B"/>
    <w:rsid w:val="005C1DDC"/>
    <w:rsid w:val="005C25C4"/>
    <w:rsid w:val="005C276B"/>
    <w:rsid w:val="005C370E"/>
    <w:rsid w:val="005C4325"/>
    <w:rsid w:val="005C453C"/>
    <w:rsid w:val="005C4E06"/>
    <w:rsid w:val="005C4ECD"/>
    <w:rsid w:val="005C6303"/>
    <w:rsid w:val="005D1120"/>
    <w:rsid w:val="005D26A0"/>
    <w:rsid w:val="005D4BEB"/>
    <w:rsid w:val="005D6562"/>
    <w:rsid w:val="005E2C10"/>
    <w:rsid w:val="005E2C65"/>
    <w:rsid w:val="005E5258"/>
    <w:rsid w:val="005E547A"/>
    <w:rsid w:val="005E6278"/>
    <w:rsid w:val="005E660D"/>
    <w:rsid w:val="005F024D"/>
    <w:rsid w:val="005F2CD2"/>
    <w:rsid w:val="005F411E"/>
    <w:rsid w:val="005F459B"/>
    <w:rsid w:val="006044BB"/>
    <w:rsid w:val="00604A01"/>
    <w:rsid w:val="00606861"/>
    <w:rsid w:val="006078BE"/>
    <w:rsid w:val="0061125F"/>
    <w:rsid w:val="00612808"/>
    <w:rsid w:val="00613C0D"/>
    <w:rsid w:val="0061472D"/>
    <w:rsid w:val="0061479B"/>
    <w:rsid w:val="00616120"/>
    <w:rsid w:val="00621FF0"/>
    <w:rsid w:val="00623C4C"/>
    <w:rsid w:val="00623CE5"/>
    <w:rsid w:val="00623E60"/>
    <w:rsid w:val="00624271"/>
    <w:rsid w:val="006246B1"/>
    <w:rsid w:val="0062594B"/>
    <w:rsid w:val="006271E8"/>
    <w:rsid w:val="00630285"/>
    <w:rsid w:val="00630E3F"/>
    <w:rsid w:val="00631B70"/>
    <w:rsid w:val="00631E22"/>
    <w:rsid w:val="006323E3"/>
    <w:rsid w:val="006332DD"/>
    <w:rsid w:val="00636C2F"/>
    <w:rsid w:val="0063780F"/>
    <w:rsid w:val="006379BF"/>
    <w:rsid w:val="00641035"/>
    <w:rsid w:val="00643105"/>
    <w:rsid w:val="006451D1"/>
    <w:rsid w:val="006462C5"/>
    <w:rsid w:val="0065429A"/>
    <w:rsid w:val="00655856"/>
    <w:rsid w:val="0065661C"/>
    <w:rsid w:val="00661045"/>
    <w:rsid w:val="006625FE"/>
    <w:rsid w:val="0066291F"/>
    <w:rsid w:val="0066399B"/>
    <w:rsid w:val="00663A66"/>
    <w:rsid w:val="006709CA"/>
    <w:rsid w:val="00670AF5"/>
    <w:rsid w:val="00671246"/>
    <w:rsid w:val="00671B38"/>
    <w:rsid w:val="0067477A"/>
    <w:rsid w:val="00674F81"/>
    <w:rsid w:val="00675131"/>
    <w:rsid w:val="0067616C"/>
    <w:rsid w:val="006778C8"/>
    <w:rsid w:val="006801D7"/>
    <w:rsid w:val="00680224"/>
    <w:rsid w:val="006823A3"/>
    <w:rsid w:val="00683C6D"/>
    <w:rsid w:val="0068496B"/>
    <w:rsid w:val="006879CB"/>
    <w:rsid w:val="00687BEA"/>
    <w:rsid w:val="00691E76"/>
    <w:rsid w:val="00691FD3"/>
    <w:rsid w:val="00693CE3"/>
    <w:rsid w:val="00694D74"/>
    <w:rsid w:val="00695A31"/>
    <w:rsid w:val="00697551"/>
    <w:rsid w:val="006A20B5"/>
    <w:rsid w:val="006A702F"/>
    <w:rsid w:val="006B0576"/>
    <w:rsid w:val="006B1B5C"/>
    <w:rsid w:val="006B2046"/>
    <w:rsid w:val="006B5B82"/>
    <w:rsid w:val="006B6D04"/>
    <w:rsid w:val="006B6E50"/>
    <w:rsid w:val="006C05C1"/>
    <w:rsid w:val="006C1601"/>
    <w:rsid w:val="006C3BC4"/>
    <w:rsid w:val="006C3E0A"/>
    <w:rsid w:val="006C5C77"/>
    <w:rsid w:val="006C65A6"/>
    <w:rsid w:val="006D28D8"/>
    <w:rsid w:val="006D2C57"/>
    <w:rsid w:val="006D2F6A"/>
    <w:rsid w:val="006D3DC4"/>
    <w:rsid w:val="006D3DDE"/>
    <w:rsid w:val="006D493B"/>
    <w:rsid w:val="006D5385"/>
    <w:rsid w:val="006E1402"/>
    <w:rsid w:val="006E20EB"/>
    <w:rsid w:val="006E7C06"/>
    <w:rsid w:val="006F0B8C"/>
    <w:rsid w:val="006F1340"/>
    <w:rsid w:val="006F306D"/>
    <w:rsid w:val="006F3107"/>
    <w:rsid w:val="006F34BB"/>
    <w:rsid w:val="006F4127"/>
    <w:rsid w:val="006F5834"/>
    <w:rsid w:val="006F6472"/>
    <w:rsid w:val="006F681E"/>
    <w:rsid w:val="00700C91"/>
    <w:rsid w:val="00700FA1"/>
    <w:rsid w:val="00701F36"/>
    <w:rsid w:val="00702809"/>
    <w:rsid w:val="00704E2E"/>
    <w:rsid w:val="007050D9"/>
    <w:rsid w:val="00706726"/>
    <w:rsid w:val="00707905"/>
    <w:rsid w:val="0071026B"/>
    <w:rsid w:val="0071058B"/>
    <w:rsid w:val="00710874"/>
    <w:rsid w:val="007112C6"/>
    <w:rsid w:val="007112DB"/>
    <w:rsid w:val="00713688"/>
    <w:rsid w:val="007169A4"/>
    <w:rsid w:val="00717708"/>
    <w:rsid w:val="00717CDF"/>
    <w:rsid w:val="00721A97"/>
    <w:rsid w:val="0072244A"/>
    <w:rsid w:val="007224AC"/>
    <w:rsid w:val="007228DC"/>
    <w:rsid w:val="00724FA1"/>
    <w:rsid w:val="00725CE1"/>
    <w:rsid w:val="00725EAB"/>
    <w:rsid w:val="007265AA"/>
    <w:rsid w:val="007330BB"/>
    <w:rsid w:val="00736486"/>
    <w:rsid w:val="007365E0"/>
    <w:rsid w:val="00736EA2"/>
    <w:rsid w:val="0073780E"/>
    <w:rsid w:val="00744705"/>
    <w:rsid w:val="00744B46"/>
    <w:rsid w:val="007468A6"/>
    <w:rsid w:val="00751A5D"/>
    <w:rsid w:val="00751AEC"/>
    <w:rsid w:val="00752323"/>
    <w:rsid w:val="00753081"/>
    <w:rsid w:val="00753A57"/>
    <w:rsid w:val="00753A66"/>
    <w:rsid w:val="00754B1C"/>
    <w:rsid w:val="0075799C"/>
    <w:rsid w:val="00761610"/>
    <w:rsid w:val="00767D58"/>
    <w:rsid w:val="00774257"/>
    <w:rsid w:val="00774420"/>
    <w:rsid w:val="00775276"/>
    <w:rsid w:val="00780837"/>
    <w:rsid w:val="00780929"/>
    <w:rsid w:val="0078202B"/>
    <w:rsid w:val="00783A8B"/>
    <w:rsid w:val="007846B6"/>
    <w:rsid w:val="00784F58"/>
    <w:rsid w:val="0078544B"/>
    <w:rsid w:val="007869EB"/>
    <w:rsid w:val="00787477"/>
    <w:rsid w:val="007877D9"/>
    <w:rsid w:val="00790348"/>
    <w:rsid w:val="007935B0"/>
    <w:rsid w:val="007A6E8D"/>
    <w:rsid w:val="007B1D66"/>
    <w:rsid w:val="007B3A6E"/>
    <w:rsid w:val="007B486B"/>
    <w:rsid w:val="007B69B5"/>
    <w:rsid w:val="007B75C6"/>
    <w:rsid w:val="007C02FD"/>
    <w:rsid w:val="007C47AC"/>
    <w:rsid w:val="007C4FF6"/>
    <w:rsid w:val="007D075B"/>
    <w:rsid w:val="007D2603"/>
    <w:rsid w:val="007D361B"/>
    <w:rsid w:val="007D6482"/>
    <w:rsid w:val="007D7D87"/>
    <w:rsid w:val="007E1DD8"/>
    <w:rsid w:val="007E41F2"/>
    <w:rsid w:val="007E43CC"/>
    <w:rsid w:val="007E5080"/>
    <w:rsid w:val="007E5A80"/>
    <w:rsid w:val="007F00BA"/>
    <w:rsid w:val="007F0E79"/>
    <w:rsid w:val="007F1B2E"/>
    <w:rsid w:val="007F1EE1"/>
    <w:rsid w:val="007F3C32"/>
    <w:rsid w:val="007F3FB0"/>
    <w:rsid w:val="007F61AD"/>
    <w:rsid w:val="007F6726"/>
    <w:rsid w:val="007F67F2"/>
    <w:rsid w:val="007F7281"/>
    <w:rsid w:val="007F7CB3"/>
    <w:rsid w:val="008053BC"/>
    <w:rsid w:val="008054C4"/>
    <w:rsid w:val="00810386"/>
    <w:rsid w:val="00810BE0"/>
    <w:rsid w:val="00811ED6"/>
    <w:rsid w:val="00813593"/>
    <w:rsid w:val="008151A0"/>
    <w:rsid w:val="0081552E"/>
    <w:rsid w:val="00815E5C"/>
    <w:rsid w:val="0081727F"/>
    <w:rsid w:val="008175C0"/>
    <w:rsid w:val="0082037C"/>
    <w:rsid w:val="00820856"/>
    <w:rsid w:val="0082690A"/>
    <w:rsid w:val="008278D8"/>
    <w:rsid w:val="00827F16"/>
    <w:rsid w:val="00830D92"/>
    <w:rsid w:val="00832374"/>
    <w:rsid w:val="0083317B"/>
    <w:rsid w:val="00834901"/>
    <w:rsid w:val="008365FF"/>
    <w:rsid w:val="00836790"/>
    <w:rsid w:val="00837911"/>
    <w:rsid w:val="00840671"/>
    <w:rsid w:val="00840907"/>
    <w:rsid w:val="00840D5F"/>
    <w:rsid w:val="00842500"/>
    <w:rsid w:val="008446C7"/>
    <w:rsid w:val="00845278"/>
    <w:rsid w:val="008469B4"/>
    <w:rsid w:val="008469CB"/>
    <w:rsid w:val="00846C5C"/>
    <w:rsid w:val="008514A6"/>
    <w:rsid w:val="008522A1"/>
    <w:rsid w:val="0085257A"/>
    <w:rsid w:val="00853DC9"/>
    <w:rsid w:val="00854AF7"/>
    <w:rsid w:val="00855B52"/>
    <w:rsid w:val="00855FF6"/>
    <w:rsid w:val="008627F3"/>
    <w:rsid w:val="00863D95"/>
    <w:rsid w:val="008654DB"/>
    <w:rsid w:val="00866D7A"/>
    <w:rsid w:val="00870820"/>
    <w:rsid w:val="0087082B"/>
    <w:rsid w:val="008729DB"/>
    <w:rsid w:val="008757EE"/>
    <w:rsid w:val="00875D59"/>
    <w:rsid w:val="00877591"/>
    <w:rsid w:val="0088714A"/>
    <w:rsid w:val="00887570"/>
    <w:rsid w:val="0088790E"/>
    <w:rsid w:val="00890B35"/>
    <w:rsid w:val="00890E7A"/>
    <w:rsid w:val="00891D38"/>
    <w:rsid w:val="008921E2"/>
    <w:rsid w:val="008933F8"/>
    <w:rsid w:val="0089673C"/>
    <w:rsid w:val="00896E0D"/>
    <w:rsid w:val="00897CD9"/>
    <w:rsid w:val="008A1AB4"/>
    <w:rsid w:val="008A1D12"/>
    <w:rsid w:val="008A3198"/>
    <w:rsid w:val="008A5467"/>
    <w:rsid w:val="008A5EEC"/>
    <w:rsid w:val="008A6E52"/>
    <w:rsid w:val="008A7BAC"/>
    <w:rsid w:val="008B1305"/>
    <w:rsid w:val="008B1FDD"/>
    <w:rsid w:val="008B3CE6"/>
    <w:rsid w:val="008B4EDE"/>
    <w:rsid w:val="008C0E72"/>
    <w:rsid w:val="008C1468"/>
    <w:rsid w:val="008C1479"/>
    <w:rsid w:val="008C187A"/>
    <w:rsid w:val="008C220A"/>
    <w:rsid w:val="008C5933"/>
    <w:rsid w:val="008C6D35"/>
    <w:rsid w:val="008D005F"/>
    <w:rsid w:val="008D3BF1"/>
    <w:rsid w:val="008D469E"/>
    <w:rsid w:val="008D4E34"/>
    <w:rsid w:val="008D56C8"/>
    <w:rsid w:val="008E054C"/>
    <w:rsid w:val="008E0F1E"/>
    <w:rsid w:val="008E150A"/>
    <w:rsid w:val="008E35E9"/>
    <w:rsid w:val="008E5B31"/>
    <w:rsid w:val="008E5EF5"/>
    <w:rsid w:val="008F07DD"/>
    <w:rsid w:val="008F0B97"/>
    <w:rsid w:val="008F1107"/>
    <w:rsid w:val="008F2111"/>
    <w:rsid w:val="008F5B7E"/>
    <w:rsid w:val="008F67EE"/>
    <w:rsid w:val="008F76BD"/>
    <w:rsid w:val="00900A73"/>
    <w:rsid w:val="00902ADC"/>
    <w:rsid w:val="00903A2B"/>
    <w:rsid w:val="00904B51"/>
    <w:rsid w:val="00906D31"/>
    <w:rsid w:val="00907A2C"/>
    <w:rsid w:val="009114BE"/>
    <w:rsid w:val="00915D55"/>
    <w:rsid w:val="00916489"/>
    <w:rsid w:val="0091787F"/>
    <w:rsid w:val="009218F5"/>
    <w:rsid w:val="00921D77"/>
    <w:rsid w:val="00921EF0"/>
    <w:rsid w:val="0092453D"/>
    <w:rsid w:val="00924A8C"/>
    <w:rsid w:val="00930D86"/>
    <w:rsid w:val="0093131C"/>
    <w:rsid w:val="00932F20"/>
    <w:rsid w:val="00932FB3"/>
    <w:rsid w:val="009333CC"/>
    <w:rsid w:val="00936C34"/>
    <w:rsid w:val="00936CA3"/>
    <w:rsid w:val="00936DA3"/>
    <w:rsid w:val="00940A06"/>
    <w:rsid w:val="00941192"/>
    <w:rsid w:val="00945DC0"/>
    <w:rsid w:val="00947C6F"/>
    <w:rsid w:val="00950E70"/>
    <w:rsid w:val="00951054"/>
    <w:rsid w:val="009552B4"/>
    <w:rsid w:val="009556F7"/>
    <w:rsid w:val="00956DEF"/>
    <w:rsid w:val="00957619"/>
    <w:rsid w:val="00965D27"/>
    <w:rsid w:val="0096753D"/>
    <w:rsid w:val="00973587"/>
    <w:rsid w:val="00974B78"/>
    <w:rsid w:val="00976919"/>
    <w:rsid w:val="00977794"/>
    <w:rsid w:val="00980608"/>
    <w:rsid w:val="00981837"/>
    <w:rsid w:val="00984983"/>
    <w:rsid w:val="00986E81"/>
    <w:rsid w:val="00991396"/>
    <w:rsid w:val="00991F31"/>
    <w:rsid w:val="00993AAD"/>
    <w:rsid w:val="00993B66"/>
    <w:rsid w:val="00994EC1"/>
    <w:rsid w:val="009953DF"/>
    <w:rsid w:val="009972C4"/>
    <w:rsid w:val="0099730D"/>
    <w:rsid w:val="009979BD"/>
    <w:rsid w:val="009A15B6"/>
    <w:rsid w:val="009A34D4"/>
    <w:rsid w:val="009A4C7B"/>
    <w:rsid w:val="009A5F05"/>
    <w:rsid w:val="009A6509"/>
    <w:rsid w:val="009B49AC"/>
    <w:rsid w:val="009B4D74"/>
    <w:rsid w:val="009B5166"/>
    <w:rsid w:val="009C1705"/>
    <w:rsid w:val="009C1844"/>
    <w:rsid w:val="009C25A9"/>
    <w:rsid w:val="009C2990"/>
    <w:rsid w:val="009C3607"/>
    <w:rsid w:val="009C51A2"/>
    <w:rsid w:val="009C567D"/>
    <w:rsid w:val="009C5985"/>
    <w:rsid w:val="009D05C7"/>
    <w:rsid w:val="009D1845"/>
    <w:rsid w:val="009D32D8"/>
    <w:rsid w:val="009D537A"/>
    <w:rsid w:val="009D63FB"/>
    <w:rsid w:val="009E0339"/>
    <w:rsid w:val="009E17B2"/>
    <w:rsid w:val="009E2210"/>
    <w:rsid w:val="009E2BF6"/>
    <w:rsid w:val="009E329A"/>
    <w:rsid w:val="009E4527"/>
    <w:rsid w:val="009E5F24"/>
    <w:rsid w:val="009F00AD"/>
    <w:rsid w:val="009F2333"/>
    <w:rsid w:val="009F3ADC"/>
    <w:rsid w:val="009F3F11"/>
    <w:rsid w:val="009F4151"/>
    <w:rsid w:val="009F67D9"/>
    <w:rsid w:val="00A0381C"/>
    <w:rsid w:val="00A051D1"/>
    <w:rsid w:val="00A071CC"/>
    <w:rsid w:val="00A1236C"/>
    <w:rsid w:val="00A12D82"/>
    <w:rsid w:val="00A135C0"/>
    <w:rsid w:val="00A15993"/>
    <w:rsid w:val="00A17703"/>
    <w:rsid w:val="00A24456"/>
    <w:rsid w:val="00A244C2"/>
    <w:rsid w:val="00A24B0B"/>
    <w:rsid w:val="00A278B9"/>
    <w:rsid w:val="00A3051F"/>
    <w:rsid w:val="00A31116"/>
    <w:rsid w:val="00A3349A"/>
    <w:rsid w:val="00A35D9D"/>
    <w:rsid w:val="00A3672C"/>
    <w:rsid w:val="00A40794"/>
    <w:rsid w:val="00A4108D"/>
    <w:rsid w:val="00A41225"/>
    <w:rsid w:val="00A41FB3"/>
    <w:rsid w:val="00A43536"/>
    <w:rsid w:val="00A43FFE"/>
    <w:rsid w:val="00A44E9F"/>
    <w:rsid w:val="00A477C4"/>
    <w:rsid w:val="00A47F2B"/>
    <w:rsid w:val="00A528FD"/>
    <w:rsid w:val="00A52A8A"/>
    <w:rsid w:val="00A540B1"/>
    <w:rsid w:val="00A54495"/>
    <w:rsid w:val="00A54A68"/>
    <w:rsid w:val="00A56EA0"/>
    <w:rsid w:val="00A57DB0"/>
    <w:rsid w:val="00A57F42"/>
    <w:rsid w:val="00A57F5A"/>
    <w:rsid w:val="00A65487"/>
    <w:rsid w:val="00A6774D"/>
    <w:rsid w:val="00A67B90"/>
    <w:rsid w:val="00A70612"/>
    <w:rsid w:val="00A706A7"/>
    <w:rsid w:val="00A71352"/>
    <w:rsid w:val="00A72356"/>
    <w:rsid w:val="00A746B1"/>
    <w:rsid w:val="00A77209"/>
    <w:rsid w:val="00A7728D"/>
    <w:rsid w:val="00A83654"/>
    <w:rsid w:val="00A83E3A"/>
    <w:rsid w:val="00A84061"/>
    <w:rsid w:val="00A84D04"/>
    <w:rsid w:val="00A865DB"/>
    <w:rsid w:val="00A90CE6"/>
    <w:rsid w:val="00A9114F"/>
    <w:rsid w:val="00A91206"/>
    <w:rsid w:val="00A9174C"/>
    <w:rsid w:val="00A91BE0"/>
    <w:rsid w:val="00A91E91"/>
    <w:rsid w:val="00A92D94"/>
    <w:rsid w:val="00A933EA"/>
    <w:rsid w:val="00A95E75"/>
    <w:rsid w:val="00AA212E"/>
    <w:rsid w:val="00AA3D8E"/>
    <w:rsid w:val="00AA426B"/>
    <w:rsid w:val="00AA5741"/>
    <w:rsid w:val="00AA590A"/>
    <w:rsid w:val="00AA675C"/>
    <w:rsid w:val="00AA6EC3"/>
    <w:rsid w:val="00AA7913"/>
    <w:rsid w:val="00AA7CD8"/>
    <w:rsid w:val="00AB0C39"/>
    <w:rsid w:val="00AB2603"/>
    <w:rsid w:val="00AB3328"/>
    <w:rsid w:val="00AB37F8"/>
    <w:rsid w:val="00AC0C23"/>
    <w:rsid w:val="00AC1953"/>
    <w:rsid w:val="00AC2828"/>
    <w:rsid w:val="00AC2C4B"/>
    <w:rsid w:val="00AC3643"/>
    <w:rsid w:val="00AC4F1C"/>
    <w:rsid w:val="00AD05A4"/>
    <w:rsid w:val="00AD12E1"/>
    <w:rsid w:val="00AD151C"/>
    <w:rsid w:val="00AD172D"/>
    <w:rsid w:val="00AD215F"/>
    <w:rsid w:val="00AD2DC0"/>
    <w:rsid w:val="00AD43EE"/>
    <w:rsid w:val="00AD4939"/>
    <w:rsid w:val="00AD641B"/>
    <w:rsid w:val="00AD661F"/>
    <w:rsid w:val="00AD765D"/>
    <w:rsid w:val="00AE0022"/>
    <w:rsid w:val="00AE3417"/>
    <w:rsid w:val="00AE3690"/>
    <w:rsid w:val="00AE504E"/>
    <w:rsid w:val="00B05A30"/>
    <w:rsid w:val="00B07A63"/>
    <w:rsid w:val="00B1066A"/>
    <w:rsid w:val="00B11F91"/>
    <w:rsid w:val="00B12CAE"/>
    <w:rsid w:val="00B12D5C"/>
    <w:rsid w:val="00B12F00"/>
    <w:rsid w:val="00B1301B"/>
    <w:rsid w:val="00B13066"/>
    <w:rsid w:val="00B17CA7"/>
    <w:rsid w:val="00B213BF"/>
    <w:rsid w:val="00B21559"/>
    <w:rsid w:val="00B21EAF"/>
    <w:rsid w:val="00B3085B"/>
    <w:rsid w:val="00B31515"/>
    <w:rsid w:val="00B33139"/>
    <w:rsid w:val="00B351FD"/>
    <w:rsid w:val="00B35AFE"/>
    <w:rsid w:val="00B371C6"/>
    <w:rsid w:val="00B37571"/>
    <w:rsid w:val="00B40FF1"/>
    <w:rsid w:val="00B414EC"/>
    <w:rsid w:val="00B42319"/>
    <w:rsid w:val="00B4354F"/>
    <w:rsid w:val="00B44EEA"/>
    <w:rsid w:val="00B505BD"/>
    <w:rsid w:val="00B52963"/>
    <w:rsid w:val="00B5306E"/>
    <w:rsid w:val="00B5456F"/>
    <w:rsid w:val="00B54F91"/>
    <w:rsid w:val="00B62675"/>
    <w:rsid w:val="00B62874"/>
    <w:rsid w:val="00B64C92"/>
    <w:rsid w:val="00B65750"/>
    <w:rsid w:val="00B661C0"/>
    <w:rsid w:val="00B7106C"/>
    <w:rsid w:val="00B72D65"/>
    <w:rsid w:val="00B73C48"/>
    <w:rsid w:val="00B77243"/>
    <w:rsid w:val="00B775A9"/>
    <w:rsid w:val="00B84D15"/>
    <w:rsid w:val="00B851D6"/>
    <w:rsid w:val="00B857C0"/>
    <w:rsid w:val="00B86BB9"/>
    <w:rsid w:val="00B87837"/>
    <w:rsid w:val="00BA09F1"/>
    <w:rsid w:val="00BA2321"/>
    <w:rsid w:val="00BA39DE"/>
    <w:rsid w:val="00BA600B"/>
    <w:rsid w:val="00BB01F2"/>
    <w:rsid w:val="00BB0C2B"/>
    <w:rsid w:val="00BB1FCD"/>
    <w:rsid w:val="00BB20BE"/>
    <w:rsid w:val="00BB2316"/>
    <w:rsid w:val="00BB40D4"/>
    <w:rsid w:val="00BB499B"/>
    <w:rsid w:val="00BB59B5"/>
    <w:rsid w:val="00BB6CAD"/>
    <w:rsid w:val="00BB7485"/>
    <w:rsid w:val="00BC3010"/>
    <w:rsid w:val="00BC4318"/>
    <w:rsid w:val="00BC5653"/>
    <w:rsid w:val="00BD43D7"/>
    <w:rsid w:val="00BD58A7"/>
    <w:rsid w:val="00BD59C6"/>
    <w:rsid w:val="00BD5E64"/>
    <w:rsid w:val="00BD68AC"/>
    <w:rsid w:val="00BD6A76"/>
    <w:rsid w:val="00BD6B59"/>
    <w:rsid w:val="00BD6EC5"/>
    <w:rsid w:val="00BE197A"/>
    <w:rsid w:val="00BE6E36"/>
    <w:rsid w:val="00BF02FA"/>
    <w:rsid w:val="00BF1FD6"/>
    <w:rsid w:val="00BF2833"/>
    <w:rsid w:val="00BF2CD1"/>
    <w:rsid w:val="00BF34B2"/>
    <w:rsid w:val="00BF4710"/>
    <w:rsid w:val="00BF4CB0"/>
    <w:rsid w:val="00C01CE2"/>
    <w:rsid w:val="00C026A2"/>
    <w:rsid w:val="00C02BAE"/>
    <w:rsid w:val="00C02F91"/>
    <w:rsid w:val="00C06C28"/>
    <w:rsid w:val="00C12B34"/>
    <w:rsid w:val="00C13375"/>
    <w:rsid w:val="00C14C09"/>
    <w:rsid w:val="00C16F33"/>
    <w:rsid w:val="00C171B2"/>
    <w:rsid w:val="00C17D7B"/>
    <w:rsid w:val="00C226AB"/>
    <w:rsid w:val="00C2383C"/>
    <w:rsid w:val="00C2418B"/>
    <w:rsid w:val="00C24901"/>
    <w:rsid w:val="00C24D01"/>
    <w:rsid w:val="00C2618A"/>
    <w:rsid w:val="00C31345"/>
    <w:rsid w:val="00C32B0A"/>
    <w:rsid w:val="00C32CFA"/>
    <w:rsid w:val="00C334E6"/>
    <w:rsid w:val="00C37D32"/>
    <w:rsid w:val="00C41382"/>
    <w:rsid w:val="00C430B4"/>
    <w:rsid w:val="00C4540D"/>
    <w:rsid w:val="00C479E5"/>
    <w:rsid w:val="00C47E30"/>
    <w:rsid w:val="00C51968"/>
    <w:rsid w:val="00C52A98"/>
    <w:rsid w:val="00C5500B"/>
    <w:rsid w:val="00C5505B"/>
    <w:rsid w:val="00C56893"/>
    <w:rsid w:val="00C56A69"/>
    <w:rsid w:val="00C56B2D"/>
    <w:rsid w:val="00C57798"/>
    <w:rsid w:val="00C57B88"/>
    <w:rsid w:val="00C61492"/>
    <w:rsid w:val="00C619ED"/>
    <w:rsid w:val="00C6311F"/>
    <w:rsid w:val="00C6335D"/>
    <w:rsid w:val="00C641F3"/>
    <w:rsid w:val="00C64526"/>
    <w:rsid w:val="00C6479C"/>
    <w:rsid w:val="00C66326"/>
    <w:rsid w:val="00C66AA8"/>
    <w:rsid w:val="00C71468"/>
    <w:rsid w:val="00C7393C"/>
    <w:rsid w:val="00C73F63"/>
    <w:rsid w:val="00C7403C"/>
    <w:rsid w:val="00C750CB"/>
    <w:rsid w:val="00C80056"/>
    <w:rsid w:val="00C82A93"/>
    <w:rsid w:val="00C82FA8"/>
    <w:rsid w:val="00C84592"/>
    <w:rsid w:val="00C8489E"/>
    <w:rsid w:val="00C85BA1"/>
    <w:rsid w:val="00C86142"/>
    <w:rsid w:val="00C914EA"/>
    <w:rsid w:val="00C95152"/>
    <w:rsid w:val="00CA0045"/>
    <w:rsid w:val="00CA1337"/>
    <w:rsid w:val="00CA1B39"/>
    <w:rsid w:val="00CA2BA4"/>
    <w:rsid w:val="00CA7DA0"/>
    <w:rsid w:val="00CB0B46"/>
    <w:rsid w:val="00CB0C18"/>
    <w:rsid w:val="00CB4E4F"/>
    <w:rsid w:val="00CC08B5"/>
    <w:rsid w:val="00CC1616"/>
    <w:rsid w:val="00CC1F31"/>
    <w:rsid w:val="00CC5F60"/>
    <w:rsid w:val="00CC75B4"/>
    <w:rsid w:val="00CD0FBB"/>
    <w:rsid w:val="00CD21A5"/>
    <w:rsid w:val="00CD2728"/>
    <w:rsid w:val="00CD3172"/>
    <w:rsid w:val="00CD5D2F"/>
    <w:rsid w:val="00CD6027"/>
    <w:rsid w:val="00CE26E1"/>
    <w:rsid w:val="00CE2A63"/>
    <w:rsid w:val="00CE2C1F"/>
    <w:rsid w:val="00CE2CBF"/>
    <w:rsid w:val="00CE373D"/>
    <w:rsid w:val="00CE3AC3"/>
    <w:rsid w:val="00CE60B9"/>
    <w:rsid w:val="00CF1796"/>
    <w:rsid w:val="00CF2F09"/>
    <w:rsid w:val="00CF3CBE"/>
    <w:rsid w:val="00CF6DF0"/>
    <w:rsid w:val="00CF7070"/>
    <w:rsid w:val="00D043A0"/>
    <w:rsid w:val="00D0490B"/>
    <w:rsid w:val="00D05172"/>
    <w:rsid w:val="00D10934"/>
    <w:rsid w:val="00D10A68"/>
    <w:rsid w:val="00D13F07"/>
    <w:rsid w:val="00D1747F"/>
    <w:rsid w:val="00D21BE9"/>
    <w:rsid w:val="00D22BF4"/>
    <w:rsid w:val="00D24E17"/>
    <w:rsid w:val="00D26122"/>
    <w:rsid w:val="00D27351"/>
    <w:rsid w:val="00D27C3F"/>
    <w:rsid w:val="00D30EDE"/>
    <w:rsid w:val="00D34685"/>
    <w:rsid w:val="00D35482"/>
    <w:rsid w:val="00D35D23"/>
    <w:rsid w:val="00D37165"/>
    <w:rsid w:val="00D40786"/>
    <w:rsid w:val="00D42804"/>
    <w:rsid w:val="00D42D88"/>
    <w:rsid w:val="00D462E8"/>
    <w:rsid w:val="00D46864"/>
    <w:rsid w:val="00D47108"/>
    <w:rsid w:val="00D5042F"/>
    <w:rsid w:val="00D513EE"/>
    <w:rsid w:val="00D51457"/>
    <w:rsid w:val="00D54C6C"/>
    <w:rsid w:val="00D5579D"/>
    <w:rsid w:val="00D65177"/>
    <w:rsid w:val="00D655C8"/>
    <w:rsid w:val="00D666FE"/>
    <w:rsid w:val="00D676E7"/>
    <w:rsid w:val="00D67E7D"/>
    <w:rsid w:val="00D7062D"/>
    <w:rsid w:val="00D72E49"/>
    <w:rsid w:val="00D74BD7"/>
    <w:rsid w:val="00D76949"/>
    <w:rsid w:val="00D77AEB"/>
    <w:rsid w:val="00D8062D"/>
    <w:rsid w:val="00D81451"/>
    <w:rsid w:val="00D815B1"/>
    <w:rsid w:val="00D82732"/>
    <w:rsid w:val="00D84992"/>
    <w:rsid w:val="00D851B1"/>
    <w:rsid w:val="00D91B50"/>
    <w:rsid w:val="00D97357"/>
    <w:rsid w:val="00DA04BA"/>
    <w:rsid w:val="00DA1A26"/>
    <w:rsid w:val="00DA1E9B"/>
    <w:rsid w:val="00DA2F74"/>
    <w:rsid w:val="00DA7984"/>
    <w:rsid w:val="00DB0907"/>
    <w:rsid w:val="00DB4EAB"/>
    <w:rsid w:val="00DB73BA"/>
    <w:rsid w:val="00DB7BE2"/>
    <w:rsid w:val="00DC0138"/>
    <w:rsid w:val="00DC1F7B"/>
    <w:rsid w:val="00DD005C"/>
    <w:rsid w:val="00DD1606"/>
    <w:rsid w:val="00DD1E09"/>
    <w:rsid w:val="00DD2090"/>
    <w:rsid w:val="00DD2E0D"/>
    <w:rsid w:val="00DD3191"/>
    <w:rsid w:val="00DD34AC"/>
    <w:rsid w:val="00DD7010"/>
    <w:rsid w:val="00DD735E"/>
    <w:rsid w:val="00DE021D"/>
    <w:rsid w:val="00DE0349"/>
    <w:rsid w:val="00DE2B62"/>
    <w:rsid w:val="00DE2B76"/>
    <w:rsid w:val="00DE38EB"/>
    <w:rsid w:val="00DE637F"/>
    <w:rsid w:val="00DF0113"/>
    <w:rsid w:val="00DF069C"/>
    <w:rsid w:val="00DF113D"/>
    <w:rsid w:val="00DF3C53"/>
    <w:rsid w:val="00DF531B"/>
    <w:rsid w:val="00DF57FC"/>
    <w:rsid w:val="00DF58EA"/>
    <w:rsid w:val="00DF656D"/>
    <w:rsid w:val="00E00682"/>
    <w:rsid w:val="00E00907"/>
    <w:rsid w:val="00E00C84"/>
    <w:rsid w:val="00E00F19"/>
    <w:rsid w:val="00E01A7B"/>
    <w:rsid w:val="00E0366E"/>
    <w:rsid w:val="00E04381"/>
    <w:rsid w:val="00E051B3"/>
    <w:rsid w:val="00E05552"/>
    <w:rsid w:val="00E064E5"/>
    <w:rsid w:val="00E0685F"/>
    <w:rsid w:val="00E06D4F"/>
    <w:rsid w:val="00E071A4"/>
    <w:rsid w:val="00E07C4C"/>
    <w:rsid w:val="00E10FDA"/>
    <w:rsid w:val="00E11C57"/>
    <w:rsid w:val="00E13473"/>
    <w:rsid w:val="00E16B9D"/>
    <w:rsid w:val="00E22ABF"/>
    <w:rsid w:val="00E23211"/>
    <w:rsid w:val="00E234EC"/>
    <w:rsid w:val="00E23E01"/>
    <w:rsid w:val="00E24447"/>
    <w:rsid w:val="00E2528D"/>
    <w:rsid w:val="00E25715"/>
    <w:rsid w:val="00E25779"/>
    <w:rsid w:val="00E25FCC"/>
    <w:rsid w:val="00E324E6"/>
    <w:rsid w:val="00E33199"/>
    <w:rsid w:val="00E336E4"/>
    <w:rsid w:val="00E37E16"/>
    <w:rsid w:val="00E435CD"/>
    <w:rsid w:val="00E46F78"/>
    <w:rsid w:val="00E474C4"/>
    <w:rsid w:val="00E47E85"/>
    <w:rsid w:val="00E50607"/>
    <w:rsid w:val="00E50C0C"/>
    <w:rsid w:val="00E5194E"/>
    <w:rsid w:val="00E5455C"/>
    <w:rsid w:val="00E54B16"/>
    <w:rsid w:val="00E54D48"/>
    <w:rsid w:val="00E55222"/>
    <w:rsid w:val="00E55345"/>
    <w:rsid w:val="00E56082"/>
    <w:rsid w:val="00E56233"/>
    <w:rsid w:val="00E579E4"/>
    <w:rsid w:val="00E616E6"/>
    <w:rsid w:val="00E61E51"/>
    <w:rsid w:val="00E6256F"/>
    <w:rsid w:val="00E62E9E"/>
    <w:rsid w:val="00E63AE1"/>
    <w:rsid w:val="00E63D24"/>
    <w:rsid w:val="00E64798"/>
    <w:rsid w:val="00E64FA7"/>
    <w:rsid w:val="00E6572B"/>
    <w:rsid w:val="00E66399"/>
    <w:rsid w:val="00E6786D"/>
    <w:rsid w:val="00E70382"/>
    <w:rsid w:val="00E71B9B"/>
    <w:rsid w:val="00E72DBD"/>
    <w:rsid w:val="00E72E6B"/>
    <w:rsid w:val="00E73F31"/>
    <w:rsid w:val="00E759EC"/>
    <w:rsid w:val="00E76A11"/>
    <w:rsid w:val="00E76FD4"/>
    <w:rsid w:val="00E7714D"/>
    <w:rsid w:val="00E821BB"/>
    <w:rsid w:val="00E82829"/>
    <w:rsid w:val="00E82B58"/>
    <w:rsid w:val="00E85545"/>
    <w:rsid w:val="00E857E1"/>
    <w:rsid w:val="00E86297"/>
    <w:rsid w:val="00E86B54"/>
    <w:rsid w:val="00E871CC"/>
    <w:rsid w:val="00E920D8"/>
    <w:rsid w:val="00E92240"/>
    <w:rsid w:val="00E9234A"/>
    <w:rsid w:val="00E93F28"/>
    <w:rsid w:val="00E94845"/>
    <w:rsid w:val="00E9594C"/>
    <w:rsid w:val="00E96AA4"/>
    <w:rsid w:val="00EA24D8"/>
    <w:rsid w:val="00EA267D"/>
    <w:rsid w:val="00EA4141"/>
    <w:rsid w:val="00EA43AC"/>
    <w:rsid w:val="00EA46E3"/>
    <w:rsid w:val="00EA5B79"/>
    <w:rsid w:val="00EA60EC"/>
    <w:rsid w:val="00EA67E7"/>
    <w:rsid w:val="00EB0905"/>
    <w:rsid w:val="00EB1010"/>
    <w:rsid w:val="00EB18B2"/>
    <w:rsid w:val="00EB198E"/>
    <w:rsid w:val="00EB4B25"/>
    <w:rsid w:val="00EB5214"/>
    <w:rsid w:val="00EB7DDE"/>
    <w:rsid w:val="00EC2A73"/>
    <w:rsid w:val="00EC2D3F"/>
    <w:rsid w:val="00EC4140"/>
    <w:rsid w:val="00EC5855"/>
    <w:rsid w:val="00ED0713"/>
    <w:rsid w:val="00ED0A62"/>
    <w:rsid w:val="00ED0F2E"/>
    <w:rsid w:val="00ED1F99"/>
    <w:rsid w:val="00ED29C2"/>
    <w:rsid w:val="00ED4661"/>
    <w:rsid w:val="00ED5417"/>
    <w:rsid w:val="00ED58A2"/>
    <w:rsid w:val="00ED6075"/>
    <w:rsid w:val="00EE0704"/>
    <w:rsid w:val="00EE19B1"/>
    <w:rsid w:val="00EE20D2"/>
    <w:rsid w:val="00EE27D4"/>
    <w:rsid w:val="00EE3C26"/>
    <w:rsid w:val="00EE4B2C"/>
    <w:rsid w:val="00EE6EE2"/>
    <w:rsid w:val="00EE79DE"/>
    <w:rsid w:val="00EF1F0F"/>
    <w:rsid w:val="00EF24BD"/>
    <w:rsid w:val="00F00111"/>
    <w:rsid w:val="00F01A3C"/>
    <w:rsid w:val="00F033C6"/>
    <w:rsid w:val="00F035EA"/>
    <w:rsid w:val="00F03A16"/>
    <w:rsid w:val="00F054B3"/>
    <w:rsid w:val="00F0575E"/>
    <w:rsid w:val="00F0680A"/>
    <w:rsid w:val="00F100F9"/>
    <w:rsid w:val="00F103E0"/>
    <w:rsid w:val="00F10F3A"/>
    <w:rsid w:val="00F13496"/>
    <w:rsid w:val="00F1368F"/>
    <w:rsid w:val="00F13E1A"/>
    <w:rsid w:val="00F1508F"/>
    <w:rsid w:val="00F15580"/>
    <w:rsid w:val="00F162B8"/>
    <w:rsid w:val="00F171EE"/>
    <w:rsid w:val="00F17ED0"/>
    <w:rsid w:val="00F20492"/>
    <w:rsid w:val="00F213E9"/>
    <w:rsid w:val="00F24970"/>
    <w:rsid w:val="00F31EC1"/>
    <w:rsid w:val="00F3574B"/>
    <w:rsid w:val="00F36876"/>
    <w:rsid w:val="00F371BD"/>
    <w:rsid w:val="00F40276"/>
    <w:rsid w:val="00F411B2"/>
    <w:rsid w:val="00F4307F"/>
    <w:rsid w:val="00F4328D"/>
    <w:rsid w:val="00F4528D"/>
    <w:rsid w:val="00F46B22"/>
    <w:rsid w:val="00F47AD6"/>
    <w:rsid w:val="00F529F4"/>
    <w:rsid w:val="00F52FA1"/>
    <w:rsid w:val="00F5638F"/>
    <w:rsid w:val="00F565F1"/>
    <w:rsid w:val="00F6272D"/>
    <w:rsid w:val="00F653FB"/>
    <w:rsid w:val="00F675F9"/>
    <w:rsid w:val="00F73D92"/>
    <w:rsid w:val="00F75F38"/>
    <w:rsid w:val="00F76541"/>
    <w:rsid w:val="00F80528"/>
    <w:rsid w:val="00F81B4B"/>
    <w:rsid w:val="00F82E33"/>
    <w:rsid w:val="00F83E1D"/>
    <w:rsid w:val="00F849A4"/>
    <w:rsid w:val="00F86D3A"/>
    <w:rsid w:val="00F87E43"/>
    <w:rsid w:val="00F9027F"/>
    <w:rsid w:val="00F902DC"/>
    <w:rsid w:val="00F93396"/>
    <w:rsid w:val="00F94F4F"/>
    <w:rsid w:val="00F979F4"/>
    <w:rsid w:val="00FA04AC"/>
    <w:rsid w:val="00FA4359"/>
    <w:rsid w:val="00FA4C09"/>
    <w:rsid w:val="00FA5A59"/>
    <w:rsid w:val="00FA5CE9"/>
    <w:rsid w:val="00FA70C7"/>
    <w:rsid w:val="00FA7A12"/>
    <w:rsid w:val="00FA7D5F"/>
    <w:rsid w:val="00FB065A"/>
    <w:rsid w:val="00FB10DE"/>
    <w:rsid w:val="00FB1B0E"/>
    <w:rsid w:val="00FB2412"/>
    <w:rsid w:val="00FB3B07"/>
    <w:rsid w:val="00FB3FF7"/>
    <w:rsid w:val="00FB62B9"/>
    <w:rsid w:val="00FC0897"/>
    <w:rsid w:val="00FC4396"/>
    <w:rsid w:val="00FC56E5"/>
    <w:rsid w:val="00FC5E8F"/>
    <w:rsid w:val="00FC757A"/>
    <w:rsid w:val="00FC7882"/>
    <w:rsid w:val="00FD12E9"/>
    <w:rsid w:val="00FE4B0E"/>
    <w:rsid w:val="00FE4BD2"/>
    <w:rsid w:val="00FE4E59"/>
    <w:rsid w:val="00FE6D1A"/>
    <w:rsid w:val="00FE7E23"/>
    <w:rsid w:val="00FF0665"/>
    <w:rsid w:val="00FF1D6E"/>
    <w:rsid w:val="00FF355C"/>
    <w:rsid w:val="00FF42D4"/>
    <w:rsid w:val="00FF45F7"/>
    <w:rsid w:val="00FF5A00"/>
    <w:rsid w:val="00FF66E0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  <w:style w:type="paragraph" w:styleId="ad">
    <w:name w:val="Document Map"/>
    <w:basedOn w:val="a"/>
    <w:link w:val="Char0"/>
    <w:rsid w:val="009556F7"/>
    <w:rPr>
      <w:rFonts w:ascii="宋体"/>
      <w:sz w:val="18"/>
      <w:szCs w:val="18"/>
    </w:rPr>
  </w:style>
  <w:style w:type="character" w:customStyle="1" w:styleId="Char0">
    <w:name w:val="文档结构图 Char"/>
    <w:basedOn w:val="a1"/>
    <w:link w:val="ad"/>
    <w:rsid w:val="009556F7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8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89FEE-75F0-4F79-A43C-A9FB79645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1596</TotalTime>
  <Pages>1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1461</cp:revision>
  <cp:lastPrinted>1601-01-01T00:00:00Z</cp:lastPrinted>
  <dcterms:created xsi:type="dcterms:W3CDTF">2011-08-20T05:28:00Z</dcterms:created>
  <dcterms:modified xsi:type="dcterms:W3CDTF">2011-11-25T07:56:00Z</dcterms:modified>
</cp:coreProperties>
</file>