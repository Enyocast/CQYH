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1019" w:rsidRPr="006B1B5C" w:rsidRDefault="006D3DDE" w:rsidP="00717CDF">
      <w:pPr>
        <w:pStyle w:val="a5"/>
      </w:pPr>
      <w:bookmarkStart w:id="0" w:name="OLE_LINK4"/>
      <w:bookmarkStart w:id="1" w:name="OLE_LINK5"/>
      <w:bookmarkStart w:id="2" w:name="OLE_LINK6"/>
      <w:r>
        <w:rPr>
          <w:rFonts w:hint="eastAsia"/>
        </w:rPr>
        <w:t>事件反应器</w:t>
      </w:r>
    </w:p>
    <w:p w:rsidR="008C1479" w:rsidRPr="008C1479" w:rsidRDefault="003955BA" w:rsidP="008C1479">
      <w:pPr>
        <w:pStyle w:val="a0"/>
        <w:ind w:firstLine="420"/>
      </w:pPr>
      <w:bookmarkStart w:id="3" w:name="OLE_LINK23"/>
      <w:bookmarkStart w:id="4" w:name="OLE_LINK24"/>
      <w:bookmarkStart w:id="5" w:name="OLE_LINK1"/>
      <w:bookmarkStart w:id="6" w:name="OLE_LINK2"/>
      <w:bookmarkStart w:id="7" w:name="OLE_LINK3"/>
      <w:bookmarkStart w:id="8" w:name="OLE_LINK7"/>
      <w:bookmarkStart w:id="9" w:name="OLE_LINK8"/>
      <w:bookmarkStart w:id="10" w:name="OLE_LINK16"/>
      <w:bookmarkStart w:id="11" w:name="OLE_LINK17"/>
      <w:bookmarkStart w:id="12" w:name="OLE_LINK27"/>
      <w:bookmarkStart w:id="13" w:name="OLE_LINK28"/>
      <w:r>
        <w:rPr>
          <w:rFonts w:hint="eastAsia"/>
        </w:rPr>
        <w:t>事件反应器</w:t>
      </w:r>
      <w:bookmarkEnd w:id="3"/>
      <w:bookmarkEnd w:id="4"/>
      <w:r>
        <w:rPr>
          <w:rFonts w:hint="eastAsia"/>
        </w:rPr>
        <w:t>(Event Reactor)</w:t>
      </w:r>
      <w:r w:rsidR="00877591">
        <w:rPr>
          <w:rFonts w:hint="eastAsia"/>
        </w:rPr>
        <w:t>是</w:t>
      </w:r>
      <w:r w:rsidR="006044BB">
        <w:rPr>
          <w:rFonts w:hint="eastAsia"/>
        </w:rPr>
        <w:t>SGDP</w:t>
      </w:r>
      <w:r w:rsidR="006044BB">
        <w:rPr>
          <w:rFonts w:hint="eastAsia"/>
        </w:rPr>
        <w:t>中为管理</w:t>
      </w:r>
      <w:r w:rsidR="00E759EC">
        <w:rPr>
          <w:rFonts w:hint="eastAsia"/>
        </w:rPr>
        <w:t>游戏中</w:t>
      </w:r>
      <w:r w:rsidR="006044BB">
        <w:rPr>
          <w:rFonts w:hint="eastAsia"/>
        </w:rPr>
        <w:t>需要定时回调的对象而设计的</w:t>
      </w:r>
      <w:r w:rsidR="00DE021D">
        <w:rPr>
          <w:rFonts w:hint="eastAsia"/>
        </w:rPr>
        <w:t>通用</w:t>
      </w:r>
      <w:r w:rsidR="00574AF0">
        <w:rPr>
          <w:rFonts w:hint="eastAsia"/>
        </w:rPr>
        <w:t>方案</w:t>
      </w:r>
      <w:r w:rsidR="006044BB">
        <w:rPr>
          <w:rFonts w:hint="eastAsia"/>
        </w:rPr>
        <w:t>。</w:t>
      </w:r>
      <w:bookmarkEnd w:id="5"/>
      <w:bookmarkEnd w:id="6"/>
      <w:bookmarkEnd w:id="7"/>
      <w:r w:rsidR="00E857E1">
        <w:rPr>
          <w:rFonts w:hint="eastAsia"/>
        </w:rPr>
        <w:t>在游戏服务端逻辑中存在很多</w:t>
      </w:r>
      <w:r w:rsidR="00721A97">
        <w:rPr>
          <w:rFonts w:hint="eastAsia"/>
        </w:rPr>
        <w:t>与</w:t>
      </w:r>
      <w:r w:rsidR="00E857E1">
        <w:rPr>
          <w:rFonts w:hint="eastAsia"/>
        </w:rPr>
        <w:t>时间</w:t>
      </w:r>
      <w:r w:rsidR="00721A97">
        <w:rPr>
          <w:rFonts w:hint="eastAsia"/>
        </w:rPr>
        <w:t>相关</w:t>
      </w:r>
      <w:r w:rsidR="00E857E1">
        <w:rPr>
          <w:rFonts w:hint="eastAsia"/>
        </w:rPr>
        <w:t>对象</w:t>
      </w:r>
      <w:r w:rsidR="00DD1606">
        <w:rPr>
          <w:rFonts w:hint="eastAsia"/>
        </w:rPr>
        <w:t>，比如魔法增益</w:t>
      </w:r>
      <w:r w:rsidR="00DD1606">
        <w:rPr>
          <w:rFonts w:hint="eastAsia"/>
        </w:rPr>
        <w:t>(Buff)</w:t>
      </w:r>
      <w:r w:rsidR="00DD1606">
        <w:rPr>
          <w:rFonts w:hint="eastAsia"/>
        </w:rPr>
        <w:t>，它要求在设定的周期内</w:t>
      </w:r>
      <w:r w:rsidR="004F0176">
        <w:rPr>
          <w:rFonts w:hint="eastAsia"/>
        </w:rPr>
        <w:t>多次</w:t>
      </w:r>
      <w:r w:rsidR="00DD1606">
        <w:rPr>
          <w:rFonts w:hint="eastAsia"/>
        </w:rPr>
        <w:t>调用</w:t>
      </w:r>
      <w:r w:rsidR="001E2A32">
        <w:rPr>
          <w:rFonts w:hint="eastAsia"/>
        </w:rPr>
        <w:t>魔法增益</w:t>
      </w:r>
      <w:r w:rsidR="005B4A76">
        <w:rPr>
          <w:rFonts w:hint="eastAsia"/>
        </w:rPr>
        <w:t>的</w:t>
      </w:r>
      <w:r w:rsidR="00DD1606">
        <w:rPr>
          <w:rFonts w:hint="eastAsia"/>
        </w:rPr>
        <w:t>生效逻辑</w:t>
      </w:r>
      <w:r w:rsidR="00592F14">
        <w:rPr>
          <w:rFonts w:hint="eastAsia"/>
        </w:rPr>
        <w:t>直到</w:t>
      </w:r>
      <w:r w:rsidR="006B5B82">
        <w:rPr>
          <w:rFonts w:hint="eastAsia"/>
        </w:rPr>
        <w:t>销毁</w:t>
      </w:r>
      <w:r w:rsidR="00592F14">
        <w:rPr>
          <w:rFonts w:hint="eastAsia"/>
        </w:rPr>
        <w:t>对象</w:t>
      </w:r>
      <w:r w:rsidR="00E857E1">
        <w:rPr>
          <w:rFonts w:hint="eastAsia"/>
        </w:rPr>
        <w:t>。</w:t>
      </w:r>
      <w:bookmarkStart w:id="14" w:name="OLE_LINK9"/>
      <w:bookmarkStart w:id="15" w:name="OLE_LINK10"/>
      <w:bookmarkEnd w:id="8"/>
      <w:bookmarkEnd w:id="9"/>
      <w:r w:rsidR="00F87E43">
        <w:rPr>
          <w:rFonts w:hint="eastAsia"/>
        </w:rPr>
        <w:t>在之前的设计</w:t>
      </w:r>
      <w:r w:rsidR="00BB40D4">
        <w:rPr>
          <w:rFonts w:hint="eastAsia"/>
        </w:rPr>
        <w:t>思路是通过系统的定时器来回调</w:t>
      </w:r>
      <w:r w:rsidR="001D0027">
        <w:rPr>
          <w:rFonts w:hint="eastAsia"/>
        </w:rPr>
        <w:t>刷新</w:t>
      </w:r>
      <w:r w:rsidR="00BB40D4">
        <w:rPr>
          <w:rFonts w:hint="eastAsia"/>
        </w:rPr>
        <w:t>方法</w:t>
      </w:r>
      <w:r w:rsidR="00D51457">
        <w:rPr>
          <w:rFonts w:hint="eastAsia"/>
        </w:rPr>
        <w:t>，利用定时器</w:t>
      </w:r>
      <w:r w:rsidR="00D51457">
        <w:rPr>
          <w:rFonts w:hint="eastAsia"/>
        </w:rPr>
        <w:t>ID</w:t>
      </w:r>
      <w:r w:rsidR="00D51457">
        <w:rPr>
          <w:rFonts w:hint="eastAsia"/>
        </w:rPr>
        <w:t>在对象容器中</w:t>
      </w:r>
      <w:r w:rsidR="002F6B75">
        <w:rPr>
          <w:rFonts w:hint="eastAsia"/>
        </w:rPr>
        <w:t>索引到</w:t>
      </w:r>
      <w:r w:rsidR="004B2A01">
        <w:rPr>
          <w:rFonts w:hint="eastAsia"/>
        </w:rPr>
        <w:t>对象的引用或者指针</w:t>
      </w:r>
      <w:bookmarkStart w:id="16" w:name="OLE_LINK36"/>
      <w:bookmarkStart w:id="17" w:name="OLE_LINK37"/>
      <w:r w:rsidR="004B2A01">
        <w:rPr>
          <w:rFonts w:hint="eastAsia"/>
        </w:rPr>
        <w:t>，</w:t>
      </w:r>
      <w:bookmarkEnd w:id="16"/>
      <w:bookmarkEnd w:id="17"/>
      <w:r w:rsidR="004B2A01">
        <w:rPr>
          <w:rFonts w:hint="eastAsia"/>
        </w:rPr>
        <w:t>然后</w:t>
      </w:r>
      <w:r w:rsidR="00261266">
        <w:rPr>
          <w:rFonts w:hint="eastAsia"/>
        </w:rPr>
        <w:t>回调对象的刷新方法</w:t>
      </w:r>
      <w:r w:rsidR="00E55222">
        <w:rPr>
          <w:rFonts w:hint="eastAsia"/>
        </w:rPr>
        <w:t>(OnTimer)</w:t>
      </w:r>
      <w:r w:rsidR="00F87E43">
        <w:rPr>
          <w:rFonts w:hint="eastAsia"/>
        </w:rPr>
        <w:t>。</w:t>
      </w:r>
      <w:bookmarkEnd w:id="14"/>
      <w:bookmarkEnd w:id="15"/>
      <w:r w:rsidR="008A3198">
        <w:rPr>
          <w:rFonts w:hint="eastAsia"/>
        </w:rPr>
        <w:t>这样就</w:t>
      </w:r>
      <w:r w:rsidR="00663A66">
        <w:rPr>
          <w:rFonts w:hint="eastAsia"/>
        </w:rPr>
        <w:t>需要用户自己来</w:t>
      </w:r>
      <w:r w:rsidR="002650C5">
        <w:rPr>
          <w:rFonts w:hint="eastAsia"/>
        </w:rPr>
        <w:t>管理</w:t>
      </w:r>
      <w:r w:rsidR="00663A66">
        <w:rPr>
          <w:rFonts w:hint="eastAsia"/>
        </w:rPr>
        <w:t>对象</w:t>
      </w:r>
      <w:r w:rsidR="00282E4A">
        <w:rPr>
          <w:rFonts w:hint="eastAsia"/>
        </w:rPr>
        <w:t>和关联触发逻辑</w:t>
      </w:r>
      <w:r w:rsidR="00305EA9">
        <w:rPr>
          <w:rFonts w:hint="eastAsia"/>
        </w:rPr>
        <w:t>，</w:t>
      </w:r>
      <w:r w:rsidR="00EE27D4">
        <w:rPr>
          <w:rFonts w:hint="eastAsia"/>
        </w:rPr>
        <w:t>用户的操作相对较多且灵活性不大</w:t>
      </w:r>
      <w:r w:rsidR="00305EA9">
        <w:rPr>
          <w:rFonts w:hint="eastAsia"/>
        </w:rPr>
        <w:t>。</w:t>
      </w:r>
      <w:bookmarkStart w:id="18" w:name="OLE_LINK19"/>
      <w:bookmarkStart w:id="19" w:name="OLE_LINK22"/>
      <w:r w:rsidR="0092453D">
        <w:rPr>
          <w:rFonts w:hint="eastAsia"/>
        </w:rPr>
        <w:t>事件反应器</w:t>
      </w:r>
      <w:r w:rsidR="007F00BA">
        <w:rPr>
          <w:rFonts w:hint="eastAsia"/>
        </w:rPr>
        <w:t>定义了事件对象的概念，事件对象是具有定时</w:t>
      </w:r>
      <w:r w:rsidR="00EE4B2C">
        <w:rPr>
          <w:rFonts w:hint="eastAsia"/>
        </w:rPr>
        <w:t>触发行为</w:t>
      </w:r>
      <w:r w:rsidR="007F00BA">
        <w:rPr>
          <w:rFonts w:hint="eastAsia"/>
        </w:rPr>
        <w:t>的</w:t>
      </w:r>
      <w:r w:rsidR="00957619">
        <w:rPr>
          <w:rFonts w:hint="eastAsia"/>
        </w:rPr>
        <w:t>一种对象</w:t>
      </w:r>
      <w:r w:rsidR="00190446">
        <w:rPr>
          <w:rFonts w:hint="eastAsia"/>
        </w:rPr>
        <w:t>，用户的那些需要定时刷新的类都是事件对象类。</w:t>
      </w:r>
      <w:r w:rsidR="001224BB">
        <w:rPr>
          <w:rFonts w:hint="eastAsia"/>
        </w:rPr>
        <w:t>而事件反应器</w:t>
      </w:r>
      <w:r w:rsidR="0092453D">
        <w:rPr>
          <w:rFonts w:hint="eastAsia"/>
        </w:rPr>
        <w:t>本身是</w:t>
      </w:r>
      <w:r w:rsidR="000D2778">
        <w:rPr>
          <w:rFonts w:hint="eastAsia"/>
        </w:rPr>
        <w:t>创建和</w:t>
      </w:r>
      <w:r w:rsidR="003F7F57">
        <w:rPr>
          <w:rFonts w:hint="eastAsia"/>
        </w:rPr>
        <w:t>存放</w:t>
      </w:r>
      <w:r w:rsidR="00B42319">
        <w:rPr>
          <w:rFonts w:hint="eastAsia"/>
        </w:rPr>
        <w:t>事件</w:t>
      </w:r>
      <w:r w:rsidR="0092453D">
        <w:rPr>
          <w:rFonts w:hint="eastAsia"/>
        </w:rPr>
        <w:t>对象的</w:t>
      </w:r>
      <w:r w:rsidR="00CF6DF0">
        <w:rPr>
          <w:rFonts w:hint="eastAsia"/>
        </w:rPr>
        <w:t>一种</w:t>
      </w:r>
      <w:r w:rsidR="0092453D">
        <w:rPr>
          <w:rFonts w:hint="eastAsia"/>
        </w:rPr>
        <w:t>容器</w:t>
      </w:r>
      <w:r w:rsidR="00753A66">
        <w:rPr>
          <w:rFonts w:hint="eastAsia"/>
        </w:rPr>
        <w:t>，</w:t>
      </w:r>
      <w:r w:rsidR="00D76949">
        <w:rPr>
          <w:rFonts w:hint="eastAsia"/>
        </w:rPr>
        <w:t>并且</w:t>
      </w:r>
      <w:r w:rsidR="00E13473">
        <w:rPr>
          <w:rFonts w:hint="eastAsia"/>
        </w:rPr>
        <w:t>根据</w:t>
      </w:r>
      <w:r w:rsidR="00D76949">
        <w:rPr>
          <w:rFonts w:hint="eastAsia"/>
        </w:rPr>
        <w:t>用户设置</w:t>
      </w:r>
      <w:r w:rsidR="00E13473">
        <w:rPr>
          <w:rFonts w:hint="eastAsia"/>
        </w:rPr>
        <w:t>的</w:t>
      </w:r>
      <w:r w:rsidR="00D76949">
        <w:rPr>
          <w:rFonts w:hint="eastAsia"/>
        </w:rPr>
        <w:t>周期</w:t>
      </w:r>
      <w:r w:rsidR="00E13473">
        <w:rPr>
          <w:rFonts w:hint="eastAsia"/>
        </w:rPr>
        <w:t>来</w:t>
      </w:r>
      <w:r w:rsidR="00A3051F">
        <w:rPr>
          <w:rFonts w:hint="eastAsia"/>
        </w:rPr>
        <w:t>定时回调对象的刷新方法</w:t>
      </w:r>
      <w:r w:rsidR="007A6E8D">
        <w:rPr>
          <w:rFonts w:hint="eastAsia"/>
        </w:rPr>
        <w:t>，</w:t>
      </w:r>
      <w:r w:rsidR="00F9027F">
        <w:rPr>
          <w:rFonts w:hint="eastAsia"/>
        </w:rPr>
        <w:t>用户不必关心</w:t>
      </w:r>
      <w:r w:rsidR="007B3A6E">
        <w:rPr>
          <w:rFonts w:hint="eastAsia"/>
        </w:rPr>
        <w:t>事件</w:t>
      </w:r>
      <w:r w:rsidR="00F9027F">
        <w:rPr>
          <w:rFonts w:hint="eastAsia"/>
        </w:rPr>
        <w:t>对象的管理</w:t>
      </w:r>
      <w:r w:rsidR="00A3349A">
        <w:rPr>
          <w:rFonts w:hint="eastAsia"/>
        </w:rPr>
        <w:t>和回调</w:t>
      </w:r>
      <w:r w:rsidR="00F94F4F">
        <w:rPr>
          <w:rFonts w:hint="eastAsia"/>
        </w:rPr>
        <w:t>机制</w:t>
      </w:r>
      <w:r w:rsidR="00310C20">
        <w:rPr>
          <w:rFonts w:hint="eastAsia"/>
        </w:rPr>
        <w:t>，</w:t>
      </w:r>
      <w:r w:rsidR="00BB6CAD">
        <w:rPr>
          <w:rFonts w:hint="eastAsia"/>
        </w:rPr>
        <w:t>避免了代码的重复，</w:t>
      </w:r>
      <w:r w:rsidR="00310C20">
        <w:rPr>
          <w:rFonts w:hint="eastAsia"/>
        </w:rPr>
        <w:t>减少了用户的工作。</w:t>
      </w:r>
      <w:bookmarkStart w:id="20" w:name="OLE_LINK73"/>
      <w:bookmarkStart w:id="21" w:name="OLE_LINK74"/>
      <w:bookmarkStart w:id="22" w:name="OLE_LINK20"/>
      <w:bookmarkStart w:id="23" w:name="OLE_LINK21"/>
      <w:bookmarkStart w:id="24" w:name="OLE_LINK70"/>
      <w:bookmarkStart w:id="25" w:name="OLE_LINK81"/>
      <w:bookmarkStart w:id="26" w:name="OLE_LINK82"/>
      <w:bookmarkEnd w:id="0"/>
      <w:bookmarkEnd w:id="1"/>
      <w:bookmarkEnd w:id="2"/>
      <w:bookmarkEnd w:id="10"/>
      <w:bookmarkEnd w:id="11"/>
      <w:bookmarkEnd w:id="18"/>
      <w:bookmarkEnd w:id="19"/>
    </w:p>
    <w:p w:rsidR="00936C34" w:rsidRDefault="006F0B8C" w:rsidP="006F0B8C">
      <w:pPr>
        <w:pStyle w:val="a0"/>
        <w:ind w:firstLineChars="0" w:firstLine="420"/>
      </w:pPr>
      <w:r w:rsidRPr="006F0B8C">
        <w:rPr>
          <w:rFonts w:hint="eastAsia"/>
        </w:rPr>
        <w:t>事件反应器</w:t>
      </w:r>
      <w:bookmarkStart w:id="27" w:name="OLE_LINK71"/>
      <w:bookmarkStart w:id="28" w:name="OLE_LINK72"/>
      <w:r w:rsidR="007C4FF6">
        <w:rPr>
          <w:rFonts w:hint="eastAsia"/>
        </w:rPr>
        <w:t>系统</w:t>
      </w:r>
      <w:r w:rsidR="00612808">
        <w:rPr>
          <w:rFonts w:hint="eastAsia"/>
        </w:rPr>
        <w:t>包括</w:t>
      </w:r>
      <w:r w:rsidR="009D1845">
        <w:rPr>
          <w:rFonts w:hint="eastAsia"/>
        </w:rPr>
        <w:t>事件对象，工作泵和统计</w:t>
      </w:r>
      <w:bookmarkEnd w:id="27"/>
      <w:bookmarkEnd w:id="28"/>
      <w:r w:rsidR="009D1845">
        <w:rPr>
          <w:rFonts w:hint="eastAsia"/>
        </w:rPr>
        <w:t>器三</w:t>
      </w:r>
      <w:r w:rsidR="004B765B">
        <w:rPr>
          <w:rFonts w:hint="eastAsia"/>
        </w:rPr>
        <w:t>个</w:t>
      </w:r>
      <w:r w:rsidR="009D1845">
        <w:rPr>
          <w:rFonts w:hint="eastAsia"/>
        </w:rPr>
        <w:t>部分</w:t>
      </w:r>
      <w:r w:rsidR="00E00682">
        <w:rPr>
          <w:rFonts w:hint="eastAsia"/>
        </w:rPr>
        <w:t>。</w:t>
      </w:r>
      <w:bookmarkStart w:id="29" w:name="OLE_LINK68"/>
      <w:bookmarkStart w:id="30" w:name="OLE_LINK69"/>
      <w:bookmarkEnd w:id="20"/>
      <w:bookmarkEnd w:id="21"/>
      <w:r w:rsidR="00E00682">
        <w:rPr>
          <w:rFonts w:hint="eastAsia"/>
        </w:rPr>
        <w:t>其中事件对象</w:t>
      </w:r>
      <w:bookmarkEnd w:id="29"/>
      <w:bookmarkEnd w:id="30"/>
      <w:r w:rsidR="00E00682">
        <w:rPr>
          <w:rFonts w:hint="eastAsia"/>
        </w:rPr>
        <w:t>是指游戏服务器中需要</w:t>
      </w:r>
      <w:r w:rsidR="004707E5">
        <w:rPr>
          <w:rFonts w:hint="eastAsia"/>
        </w:rPr>
        <w:t>定时刷新的被</w:t>
      </w:r>
      <w:r w:rsidR="00E00682">
        <w:rPr>
          <w:rFonts w:hint="eastAsia"/>
        </w:rPr>
        <w:t>托管</w:t>
      </w:r>
      <w:r w:rsidR="004707E5">
        <w:rPr>
          <w:rFonts w:hint="eastAsia"/>
        </w:rPr>
        <w:t>对象</w:t>
      </w:r>
      <w:r w:rsidR="005B1564">
        <w:rPr>
          <w:rFonts w:hint="eastAsia"/>
        </w:rPr>
        <w:t>，由用户实现</w:t>
      </w:r>
      <w:r w:rsidR="005758D5">
        <w:rPr>
          <w:rFonts w:hint="eastAsia"/>
        </w:rPr>
        <w:t>。</w:t>
      </w:r>
      <w:r w:rsidR="00D30EDE">
        <w:rPr>
          <w:rFonts w:hint="eastAsia"/>
        </w:rPr>
        <w:t>事件对象</w:t>
      </w:r>
      <w:r w:rsidR="00027D9C">
        <w:rPr>
          <w:rFonts w:hint="eastAsia"/>
        </w:rPr>
        <w:t>应当</w:t>
      </w:r>
      <w:r w:rsidR="00D30EDE">
        <w:rPr>
          <w:rFonts w:hint="eastAsia"/>
        </w:rPr>
        <w:t>派生自事件</w:t>
      </w:r>
      <w:r w:rsidR="00285F0E">
        <w:rPr>
          <w:rFonts w:hint="eastAsia"/>
        </w:rPr>
        <w:t>基</w:t>
      </w:r>
      <w:r w:rsidR="00D30EDE">
        <w:rPr>
          <w:rFonts w:hint="eastAsia"/>
        </w:rPr>
        <w:t>类</w:t>
      </w:r>
      <w:r w:rsidR="00D30EDE">
        <w:rPr>
          <w:rFonts w:hint="eastAsia"/>
        </w:rPr>
        <w:t>(CEvent)</w:t>
      </w:r>
      <w:r w:rsidR="009C567D">
        <w:rPr>
          <w:rFonts w:hint="eastAsia"/>
        </w:rPr>
        <w:t>，并且</w:t>
      </w:r>
      <w:r w:rsidR="00A72356">
        <w:rPr>
          <w:rFonts w:hint="eastAsia"/>
        </w:rPr>
        <w:t>实现</w:t>
      </w:r>
      <w:r w:rsidR="00F47AD6">
        <w:rPr>
          <w:rFonts w:hint="eastAsia"/>
        </w:rPr>
        <w:t>该虚</w:t>
      </w:r>
      <w:r w:rsidR="00E10FDA">
        <w:rPr>
          <w:rFonts w:hint="eastAsia"/>
        </w:rPr>
        <w:t>类的</w:t>
      </w:r>
      <w:r w:rsidR="00126E97">
        <w:rPr>
          <w:rFonts w:hint="eastAsia"/>
        </w:rPr>
        <w:t>刷新</w:t>
      </w:r>
      <w:r w:rsidR="009C567D">
        <w:rPr>
          <w:rFonts w:hint="eastAsia"/>
        </w:rPr>
        <w:t>方法</w:t>
      </w:r>
      <w:r w:rsidRPr="006F0B8C">
        <w:rPr>
          <w:rFonts w:hint="eastAsia"/>
        </w:rPr>
        <w:t>。</w:t>
      </w:r>
      <w:r w:rsidR="00DD005C">
        <w:rPr>
          <w:rFonts w:hint="eastAsia"/>
        </w:rPr>
        <w:t>事件对象将会存储在对象池中，并且由反应器进行构造</w:t>
      </w:r>
      <w:r w:rsidR="005C4325">
        <w:rPr>
          <w:rFonts w:hint="eastAsia"/>
        </w:rPr>
        <w:t>和销毁</w:t>
      </w:r>
      <w:r w:rsidR="00531D2B">
        <w:rPr>
          <w:rFonts w:hint="eastAsia"/>
        </w:rPr>
        <w:t>工作</w:t>
      </w:r>
      <w:r w:rsidR="00DD005C">
        <w:rPr>
          <w:rFonts w:hint="eastAsia"/>
        </w:rPr>
        <w:t>。</w:t>
      </w:r>
      <w:r w:rsidR="0066399B">
        <w:rPr>
          <w:rFonts w:hint="eastAsia"/>
        </w:rPr>
        <w:t>工作泵是事件反应器</w:t>
      </w:r>
      <w:r w:rsidR="0022211C">
        <w:rPr>
          <w:rFonts w:hint="eastAsia"/>
        </w:rPr>
        <w:t>的核心部件</w:t>
      </w:r>
      <w:r w:rsidR="00BC5653">
        <w:rPr>
          <w:rFonts w:hint="eastAsia"/>
        </w:rPr>
        <w:t>。</w:t>
      </w:r>
      <w:r w:rsidR="0022211C">
        <w:rPr>
          <w:rFonts w:hint="eastAsia"/>
        </w:rPr>
        <w:t>工作泵</w:t>
      </w:r>
      <w:r w:rsidR="00641035">
        <w:rPr>
          <w:rFonts w:hint="eastAsia"/>
        </w:rPr>
        <w:t>实质上</w:t>
      </w:r>
      <w:r w:rsidR="002D32A7">
        <w:rPr>
          <w:rFonts w:hint="eastAsia"/>
        </w:rPr>
        <w:t>应该</w:t>
      </w:r>
      <w:r w:rsidR="0022211C">
        <w:rPr>
          <w:rFonts w:hint="eastAsia"/>
        </w:rPr>
        <w:t>是一个带</w:t>
      </w:r>
      <w:bookmarkStart w:id="31" w:name="OLE_LINK85"/>
      <w:r w:rsidR="0022211C">
        <w:rPr>
          <w:rFonts w:hint="eastAsia"/>
        </w:rPr>
        <w:t>有</w:t>
      </w:r>
      <w:r w:rsidR="00EE3C26">
        <w:rPr>
          <w:rFonts w:hint="eastAsia"/>
        </w:rPr>
        <w:t>优先级性质</w:t>
      </w:r>
      <w:r w:rsidR="0022211C">
        <w:rPr>
          <w:rFonts w:hint="eastAsia"/>
        </w:rPr>
        <w:t>的容器</w:t>
      </w:r>
      <w:r w:rsidR="00BC5653">
        <w:rPr>
          <w:rFonts w:hint="eastAsia"/>
        </w:rPr>
        <w:t>，</w:t>
      </w:r>
      <w:r w:rsidR="00107734">
        <w:rPr>
          <w:rFonts w:hint="eastAsia"/>
        </w:rPr>
        <w:t>负责</w:t>
      </w:r>
      <w:r w:rsidR="00DD2090">
        <w:rPr>
          <w:rFonts w:hint="eastAsia"/>
        </w:rPr>
        <w:t>遍历和调用被托管的事件对象</w:t>
      </w:r>
      <w:r w:rsidR="00F6272D">
        <w:rPr>
          <w:rFonts w:hint="eastAsia"/>
        </w:rPr>
        <w:t>的</w:t>
      </w:r>
      <w:r w:rsidR="001642B0">
        <w:rPr>
          <w:rFonts w:hint="eastAsia"/>
        </w:rPr>
        <w:t>刷新方法</w:t>
      </w:r>
      <w:r w:rsidR="003F0F40">
        <w:rPr>
          <w:rFonts w:hint="eastAsia"/>
        </w:rPr>
        <w:t>。</w:t>
      </w:r>
      <w:r w:rsidR="00F103E0">
        <w:rPr>
          <w:rFonts w:hint="eastAsia"/>
        </w:rPr>
        <w:t>事件反应器</w:t>
      </w:r>
      <w:r w:rsidR="00B775A9">
        <w:rPr>
          <w:rFonts w:hint="eastAsia"/>
        </w:rPr>
        <w:t>系统</w:t>
      </w:r>
      <w:r w:rsidR="00F103E0">
        <w:rPr>
          <w:rFonts w:hint="eastAsia"/>
        </w:rPr>
        <w:t>允许用户开</w:t>
      </w:r>
      <w:bookmarkEnd w:id="31"/>
      <w:r w:rsidR="00F103E0">
        <w:rPr>
          <w:rFonts w:hint="eastAsia"/>
        </w:rPr>
        <w:t>发自己的</w:t>
      </w:r>
      <w:r w:rsidR="000D4B8F">
        <w:rPr>
          <w:rFonts w:hint="eastAsia"/>
        </w:rPr>
        <w:t>工作泵</w:t>
      </w:r>
      <w:r w:rsidR="00BD5E64">
        <w:rPr>
          <w:rFonts w:hint="eastAsia"/>
        </w:rPr>
        <w:t>，并且通过模板</w:t>
      </w:r>
      <w:r w:rsidR="0000444D">
        <w:rPr>
          <w:rFonts w:hint="eastAsia"/>
        </w:rPr>
        <w:t>传递给反应器</w:t>
      </w:r>
      <w:r w:rsidR="0050359E">
        <w:rPr>
          <w:rFonts w:hint="eastAsia"/>
        </w:rPr>
        <w:t>。</w:t>
      </w:r>
      <w:r w:rsidR="00E00C84">
        <w:rPr>
          <w:rFonts w:hint="eastAsia"/>
        </w:rPr>
        <w:t>统计器是统计事件反应器在运行过程中</w:t>
      </w:r>
      <w:r w:rsidR="00744705">
        <w:rPr>
          <w:rFonts w:hint="eastAsia"/>
        </w:rPr>
        <w:t>各类</w:t>
      </w:r>
      <w:r w:rsidR="00E00C84">
        <w:rPr>
          <w:rFonts w:hint="eastAsia"/>
        </w:rPr>
        <w:t>事件</w:t>
      </w:r>
      <w:r w:rsidR="00067E4D">
        <w:rPr>
          <w:rFonts w:hint="eastAsia"/>
        </w:rPr>
        <w:t>对象</w:t>
      </w:r>
      <w:r w:rsidR="00C8489E">
        <w:rPr>
          <w:rFonts w:hint="eastAsia"/>
        </w:rPr>
        <w:t>耗时的模块，</w:t>
      </w:r>
      <w:r w:rsidR="009E17B2">
        <w:rPr>
          <w:rFonts w:hint="eastAsia"/>
        </w:rPr>
        <w:t>可以</w:t>
      </w:r>
      <w:r w:rsidR="00C8489E">
        <w:rPr>
          <w:rFonts w:hint="eastAsia"/>
        </w:rPr>
        <w:t>为</w:t>
      </w:r>
      <w:r w:rsidR="00DA1E9B">
        <w:rPr>
          <w:rFonts w:hint="eastAsia"/>
        </w:rPr>
        <w:t>反应器</w:t>
      </w:r>
      <w:r w:rsidR="00AA426B">
        <w:rPr>
          <w:rFonts w:hint="eastAsia"/>
        </w:rPr>
        <w:t>的性能和</w:t>
      </w:r>
      <w:r w:rsidR="00C82A93">
        <w:rPr>
          <w:rFonts w:hint="eastAsia"/>
        </w:rPr>
        <w:t>游戏服务器时延</w:t>
      </w:r>
      <w:r w:rsidR="00AA426B">
        <w:rPr>
          <w:rFonts w:hint="eastAsia"/>
        </w:rPr>
        <w:t>分析</w:t>
      </w:r>
      <w:r w:rsidR="008A5467">
        <w:rPr>
          <w:rFonts w:hint="eastAsia"/>
        </w:rPr>
        <w:t>提供</w:t>
      </w:r>
      <w:r w:rsidR="00172ED0">
        <w:rPr>
          <w:rFonts w:hint="eastAsia"/>
        </w:rPr>
        <w:t>最直接的</w:t>
      </w:r>
      <w:r w:rsidR="00C82A93">
        <w:rPr>
          <w:rFonts w:hint="eastAsia"/>
        </w:rPr>
        <w:t>数据</w:t>
      </w:r>
      <w:r w:rsidR="00744705">
        <w:rPr>
          <w:rFonts w:hint="eastAsia"/>
        </w:rPr>
        <w:t>。</w:t>
      </w:r>
      <w:r w:rsidR="00E47E85">
        <w:rPr>
          <w:rFonts w:hint="eastAsia"/>
        </w:rPr>
        <w:t>统计器有总开关</w:t>
      </w:r>
      <w:r w:rsidR="0032151E">
        <w:rPr>
          <w:rFonts w:hint="eastAsia"/>
        </w:rPr>
        <w:t>，</w:t>
      </w:r>
      <w:r w:rsidR="00E47E85">
        <w:rPr>
          <w:rFonts w:hint="eastAsia"/>
        </w:rPr>
        <w:t>并</w:t>
      </w:r>
      <w:bookmarkStart w:id="32" w:name="OLE_LINK11"/>
      <w:bookmarkStart w:id="33" w:name="OLE_LINK12"/>
      <w:bookmarkStart w:id="34" w:name="OLE_LINK13"/>
      <w:r w:rsidR="00E47E85">
        <w:rPr>
          <w:rFonts w:hint="eastAsia"/>
        </w:rPr>
        <w:t>且</w:t>
      </w:r>
      <w:r w:rsidR="003A5A02">
        <w:rPr>
          <w:rFonts w:hint="eastAsia"/>
        </w:rPr>
        <w:t>用户可以根据自身的需求开发自己的统计器</w:t>
      </w:r>
      <w:r w:rsidR="00E47E85">
        <w:rPr>
          <w:rFonts w:hint="eastAsia"/>
        </w:rPr>
        <w:t>通过模板传递进去</w:t>
      </w:r>
      <w:bookmarkEnd w:id="32"/>
      <w:bookmarkEnd w:id="33"/>
      <w:bookmarkEnd w:id="34"/>
      <w:r w:rsidR="00B213BF">
        <w:rPr>
          <w:rFonts w:hint="eastAsia"/>
        </w:rPr>
        <w:t>。</w:t>
      </w:r>
    </w:p>
    <w:p w:rsidR="00C84592" w:rsidRPr="00670AF5" w:rsidRDefault="0023468A" w:rsidP="00670AF5">
      <w:pPr>
        <w:pStyle w:val="a0"/>
        <w:ind w:firstLine="420"/>
      </w:pPr>
      <w:r>
        <w:rPr>
          <w:rFonts w:hint="eastAsia"/>
        </w:rPr>
        <w:t>事件反应器</w:t>
      </w:r>
      <w:r w:rsidR="00FF42D4">
        <w:rPr>
          <w:rFonts w:hint="eastAsia"/>
        </w:rPr>
        <w:t>包含的主题：</w:t>
      </w:r>
    </w:p>
    <w:p w:rsidR="00FF42D4" w:rsidRDefault="007330BB" w:rsidP="00FF42D4">
      <w:pPr>
        <w:pStyle w:val="a0"/>
        <w:ind w:firstLine="420"/>
        <w:rPr>
          <w:color w:val="4F81BD" w:themeColor="accent1"/>
        </w:rPr>
      </w:pPr>
      <w:r>
        <w:rPr>
          <w:rFonts w:hint="eastAsia"/>
          <w:color w:val="4F81BD" w:themeColor="accent1"/>
        </w:rPr>
        <w:t>事件对象</w:t>
      </w:r>
      <w:r w:rsidR="00501F2B">
        <w:rPr>
          <w:rFonts w:hint="eastAsia"/>
          <w:color w:val="4F81BD" w:themeColor="accent1"/>
        </w:rPr>
        <w:t>的使用与</w:t>
      </w:r>
      <w:r>
        <w:rPr>
          <w:rFonts w:hint="eastAsia"/>
          <w:color w:val="4F81BD" w:themeColor="accent1"/>
        </w:rPr>
        <w:t>设计</w:t>
      </w:r>
    </w:p>
    <w:p w:rsidR="00670AF5" w:rsidRPr="004E7DDB" w:rsidRDefault="00670AF5" w:rsidP="00FF42D4">
      <w:pPr>
        <w:pStyle w:val="a0"/>
        <w:ind w:firstLine="420"/>
        <w:rPr>
          <w:color w:val="4F81BD" w:themeColor="accent1"/>
        </w:rPr>
      </w:pPr>
      <w:r>
        <w:rPr>
          <w:rFonts w:hint="eastAsia"/>
          <w:color w:val="4F81BD" w:themeColor="accent1"/>
        </w:rPr>
        <w:t>反应器的使用</w:t>
      </w:r>
    </w:p>
    <w:p w:rsidR="00FF42D4" w:rsidRDefault="007B486B" w:rsidP="00FF42D4">
      <w:pPr>
        <w:pStyle w:val="a0"/>
        <w:ind w:firstLine="420"/>
        <w:rPr>
          <w:color w:val="4F81BD" w:themeColor="accent1"/>
        </w:rPr>
      </w:pPr>
      <w:r>
        <w:rPr>
          <w:rFonts w:hint="eastAsia"/>
          <w:color w:val="4F81BD" w:themeColor="accent1"/>
        </w:rPr>
        <w:t>工作</w:t>
      </w:r>
      <w:r w:rsidR="000544AF">
        <w:rPr>
          <w:rFonts w:hint="eastAsia"/>
          <w:color w:val="4F81BD" w:themeColor="accent1"/>
        </w:rPr>
        <w:t>泵的设计</w:t>
      </w:r>
    </w:p>
    <w:p w:rsidR="00FF42D4" w:rsidRDefault="00123BF8" w:rsidP="00FF42D4">
      <w:pPr>
        <w:pStyle w:val="a0"/>
        <w:ind w:firstLine="420"/>
        <w:rPr>
          <w:rFonts w:hint="eastAsia"/>
          <w:color w:val="4F81BD" w:themeColor="accent1"/>
        </w:rPr>
      </w:pPr>
      <w:r>
        <w:rPr>
          <w:rFonts w:hint="eastAsia"/>
          <w:color w:val="4F81BD" w:themeColor="accent1"/>
        </w:rPr>
        <w:t>统计器的使用</w:t>
      </w:r>
      <w:r w:rsidR="00D47108">
        <w:rPr>
          <w:rFonts w:hint="eastAsia"/>
          <w:color w:val="4F81BD" w:themeColor="accent1"/>
        </w:rPr>
        <w:t>与设计</w:t>
      </w:r>
    </w:p>
    <w:p w:rsidR="00423FB9" w:rsidRPr="00423FB9" w:rsidRDefault="00423FB9" w:rsidP="00423FB9">
      <w:pPr>
        <w:pStyle w:val="a0"/>
        <w:ind w:firstLine="420"/>
        <w:rPr>
          <w:rFonts w:hint="eastAsia"/>
          <w:color w:val="4F81BD" w:themeColor="accent1"/>
        </w:rPr>
      </w:pPr>
      <w:r w:rsidRPr="00423FB9">
        <w:rPr>
          <w:rFonts w:hint="eastAsia"/>
          <w:color w:val="4F81BD" w:themeColor="accent1"/>
        </w:rPr>
        <w:t>关于向反应器中添加事件对象</w:t>
      </w:r>
    </w:p>
    <w:p w:rsidR="00423FB9" w:rsidRPr="00423FB9" w:rsidRDefault="00423FB9" w:rsidP="00423FB9">
      <w:pPr>
        <w:pStyle w:val="a0"/>
        <w:ind w:firstLine="420"/>
        <w:rPr>
          <w:rFonts w:hint="eastAsia"/>
          <w:color w:val="4F81BD" w:themeColor="accent1"/>
        </w:rPr>
      </w:pPr>
      <w:r w:rsidRPr="00423FB9">
        <w:rPr>
          <w:rFonts w:hint="eastAsia"/>
          <w:color w:val="4F81BD" w:themeColor="accent1"/>
        </w:rPr>
        <w:t>关于重置事件对象反应周期</w:t>
      </w:r>
    </w:p>
    <w:p w:rsidR="00423FB9" w:rsidRPr="004E7DDB" w:rsidRDefault="00423FB9" w:rsidP="00423FB9">
      <w:pPr>
        <w:pStyle w:val="a0"/>
        <w:ind w:firstLine="420"/>
        <w:rPr>
          <w:color w:val="4F81BD" w:themeColor="accent1"/>
        </w:rPr>
      </w:pPr>
      <w:r w:rsidRPr="00423FB9">
        <w:rPr>
          <w:rFonts w:hint="eastAsia"/>
          <w:color w:val="4F81BD" w:themeColor="accent1"/>
        </w:rPr>
        <w:t>关于销毁事件对象</w:t>
      </w:r>
    </w:p>
    <w:p w:rsidR="00FF42D4" w:rsidRPr="00FF42D4" w:rsidRDefault="001A3B81" w:rsidP="00FF42D4">
      <w:pPr>
        <w:pStyle w:val="a0"/>
        <w:ind w:firstLine="420"/>
        <w:rPr>
          <w:color w:val="4F81BD" w:themeColor="accent1"/>
        </w:rPr>
      </w:pPr>
      <w:r>
        <w:rPr>
          <w:rFonts w:hint="eastAsia"/>
          <w:color w:val="4F81BD" w:themeColor="accent1"/>
        </w:rPr>
        <w:t>反应器的使用</w:t>
      </w:r>
      <w:r w:rsidR="00FA4359">
        <w:rPr>
          <w:rFonts w:hint="eastAsia"/>
          <w:color w:val="4F81BD" w:themeColor="accent1"/>
        </w:rPr>
        <w:t>范例</w:t>
      </w:r>
    </w:p>
    <w:p w:rsidR="005972EB" w:rsidRDefault="00331380" w:rsidP="001A2817">
      <w:pPr>
        <w:pStyle w:val="a0"/>
        <w:ind w:firstLineChars="0" w:firstLine="0"/>
        <w:rPr>
          <w:b/>
        </w:rPr>
      </w:pPr>
      <w:bookmarkStart w:id="35" w:name="OLE_LINK59"/>
      <w:bookmarkStart w:id="36" w:name="OLE_LINK62"/>
      <w:bookmarkStart w:id="37" w:name="OLE_LINK63"/>
      <w:bookmarkStart w:id="38" w:name="OLE_LINK64"/>
      <w:bookmarkEnd w:id="12"/>
      <w:bookmarkEnd w:id="13"/>
      <w:bookmarkEnd w:id="22"/>
      <w:bookmarkEnd w:id="23"/>
      <w:bookmarkEnd w:id="24"/>
      <w:bookmarkEnd w:id="25"/>
      <w:bookmarkEnd w:id="26"/>
      <w:r>
        <w:rPr>
          <w:rFonts w:hint="eastAsia"/>
          <w:b/>
        </w:rPr>
        <w:t>事件对象</w:t>
      </w:r>
      <w:r w:rsidR="007F0E79">
        <w:rPr>
          <w:rFonts w:hint="eastAsia"/>
          <w:b/>
        </w:rPr>
        <w:t>的使用与</w:t>
      </w:r>
      <w:r w:rsidR="008A1D12">
        <w:rPr>
          <w:rFonts w:hint="eastAsia"/>
          <w:b/>
        </w:rPr>
        <w:t>设计</w:t>
      </w:r>
      <w:bookmarkEnd w:id="35"/>
      <w:bookmarkEnd w:id="36"/>
    </w:p>
    <w:p w:rsidR="00D815B1" w:rsidRDefault="00D815B1" w:rsidP="00F4528D">
      <w:pPr>
        <w:pStyle w:val="a0"/>
        <w:ind w:firstLineChars="0" w:firstLine="420"/>
      </w:pPr>
      <w:bookmarkStart w:id="39" w:name="OLE_LINK79"/>
      <w:bookmarkStart w:id="40" w:name="OLE_LINK80"/>
      <w:bookmarkStart w:id="41" w:name="OLE_LINK14"/>
      <w:bookmarkStart w:id="42" w:name="OLE_LINK15"/>
      <w:bookmarkStart w:id="43" w:name="OLE_LINK18"/>
      <w:bookmarkStart w:id="44" w:name="OLE_LINK32"/>
      <w:bookmarkStart w:id="45" w:name="OLE_LINK33"/>
      <w:bookmarkEnd w:id="37"/>
      <w:bookmarkEnd w:id="38"/>
      <w:r>
        <w:rPr>
          <w:rFonts w:hint="eastAsia"/>
        </w:rPr>
        <w:t>事件对象</w:t>
      </w:r>
      <w:r w:rsidR="00D27351">
        <w:rPr>
          <w:rFonts w:hint="eastAsia"/>
        </w:rPr>
        <w:t>类</w:t>
      </w:r>
      <w:r>
        <w:rPr>
          <w:rFonts w:hint="eastAsia"/>
        </w:rPr>
        <w:t>，是需要用户自己实现的，比如</w:t>
      </w:r>
      <w:r>
        <w:rPr>
          <w:rFonts w:hint="eastAsia"/>
        </w:rPr>
        <w:t>CBuff</w:t>
      </w:r>
      <w:r>
        <w:rPr>
          <w:rFonts w:hint="eastAsia"/>
        </w:rPr>
        <w:t>类就是一个事件对象</w:t>
      </w:r>
      <w:r w:rsidR="009F2333">
        <w:rPr>
          <w:rFonts w:hint="eastAsia"/>
        </w:rPr>
        <w:t>类</w:t>
      </w:r>
      <w:r>
        <w:rPr>
          <w:rFonts w:hint="eastAsia"/>
        </w:rPr>
        <w:t>，其</w:t>
      </w:r>
      <w:r w:rsidR="004445D6">
        <w:rPr>
          <w:rFonts w:hint="eastAsia"/>
        </w:rPr>
        <w:t>应该</w:t>
      </w:r>
      <w:r>
        <w:rPr>
          <w:rFonts w:hint="eastAsia"/>
        </w:rPr>
        <w:t>派生自</w:t>
      </w:r>
      <w:r w:rsidR="007D075B">
        <w:rPr>
          <w:rFonts w:hint="eastAsia"/>
        </w:rPr>
        <w:t>反应器的</w:t>
      </w:r>
      <w:r>
        <w:rPr>
          <w:rFonts w:hint="eastAsia"/>
        </w:rPr>
        <w:t>事件基类</w:t>
      </w:r>
      <w:r>
        <w:rPr>
          <w:rFonts w:hint="eastAsia"/>
        </w:rPr>
        <w:t>CEvent</w:t>
      </w:r>
      <w:r w:rsidR="00CC1F31">
        <w:rPr>
          <w:rFonts w:hint="eastAsia"/>
        </w:rPr>
        <w:t>。</w:t>
      </w:r>
      <w:r w:rsidR="00CC1F31">
        <w:rPr>
          <w:rFonts w:hint="eastAsia"/>
        </w:rPr>
        <w:t>CBuff</w:t>
      </w:r>
      <w:r w:rsidR="00CC1F31">
        <w:rPr>
          <w:rFonts w:hint="eastAsia"/>
        </w:rPr>
        <w:t>需要定时</w:t>
      </w:r>
      <w:r w:rsidR="00840671">
        <w:rPr>
          <w:rFonts w:hint="eastAsia"/>
        </w:rPr>
        <w:t>刷新</w:t>
      </w:r>
      <w:r w:rsidR="00CC1F31">
        <w:rPr>
          <w:rFonts w:hint="eastAsia"/>
        </w:rPr>
        <w:t>计算对中了魔法增益的生物的影响，比如扣</w:t>
      </w:r>
      <w:r w:rsidR="00CC1F31">
        <w:rPr>
          <w:rFonts w:hint="eastAsia"/>
        </w:rPr>
        <w:t>HP</w:t>
      </w:r>
      <w:r w:rsidR="00CC1F31">
        <w:rPr>
          <w:rFonts w:hint="eastAsia"/>
        </w:rPr>
        <w:t>之类的</w:t>
      </w:r>
      <w:r w:rsidR="00B72D65">
        <w:rPr>
          <w:rFonts w:hint="eastAsia"/>
        </w:rPr>
        <w:t>。</w:t>
      </w:r>
      <w:r w:rsidR="00081342">
        <w:rPr>
          <w:rFonts w:hint="eastAsia"/>
        </w:rPr>
        <w:t>刷新逻辑应该写在重载事件对象的刷新回调</w:t>
      </w:r>
      <w:r w:rsidR="00081342">
        <w:t>UINT32 OnEvent()</w:t>
      </w:r>
      <w:r w:rsidR="00081342">
        <w:rPr>
          <w:rFonts w:hint="eastAsia"/>
        </w:rPr>
        <w:t>里。</w:t>
      </w:r>
      <w:r w:rsidR="00EB4B25">
        <w:rPr>
          <w:rFonts w:hint="eastAsia"/>
        </w:rPr>
        <w:t>返回值是事件对象的</w:t>
      </w:r>
      <w:r w:rsidR="00AA5741">
        <w:rPr>
          <w:rFonts w:hint="eastAsia"/>
        </w:rPr>
        <w:t>统计</w:t>
      </w:r>
      <w:r w:rsidR="006E7C06">
        <w:rPr>
          <w:rFonts w:hint="eastAsia"/>
        </w:rPr>
        <w:t>分类</w:t>
      </w:r>
      <w:r w:rsidR="00774420">
        <w:rPr>
          <w:rFonts w:hint="eastAsia"/>
        </w:rPr>
        <w:t>编号</w:t>
      </w:r>
      <w:r w:rsidR="00EB4B25">
        <w:rPr>
          <w:rFonts w:hint="eastAsia"/>
        </w:rPr>
        <w:t>，由用户自己确定，目的是为了便于统计器统计系统内各个</w:t>
      </w:r>
      <w:r w:rsidR="008A7BAC">
        <w:rPr>
          <w:rFonts w:hint="eastAsia"/>
        </w:rPr>
        <w:t>统计分类</w:t>
      </w:r>
      <w:r w:rsidR="00FF5A00">
        <w:rPr>
          <w:rFonts w:hint="eastAsia"/>
        </w:rPr>
        <w:t>的</w:t>
      </w:r>
      <w:r w:rsidR="00EB4B25">
        <w:rPr>
          <w:rFonts w:hint="eastAsia"/>
        </w:rPr>
        <w:t>事件对象的耗时。如果用户不考虑统计结果则推荐返回</w:t>
      </w:r>
      <w:r w:rsidR="00EB4B25">
        <w:t>0</w:t>
      </w:r>
      <w:r w:rsidR="00EB4B25">
        <w:rPr>
          <w:rFonts w:hint="eastAsia"/>
        </w:rPr>
        <w:t>，如果使用统计器，则应当根据所使用的统计器要求的类型值来返回，例如事件反应器内置的通用统计器，要求返回值在</w:t>
      </w:r>
      <w:r w:rsidR="00EB4B25">
        <w:t>0</w:t>
      </w:r>
      <w:r w:rsidR="00EB4B25">
        <w:rPr>
          <w:rFonts w:hint="eastAsia"/>
        </w:rPr>
        <w:t>至</w:t>
      </w:r>
      <w:r w:rsidR="00EB4B25">
        <w:t>DEFAULT_METERINFO_SIZE</w:t>
      </w:r>
      <w:r w:rsidR="00EB4B25">
        <w:rPr>
          <w:rFonts w:hint="eastAsia"/>
        </w:rPr>
        <w:t>之间。</w:t>
      </w:r>
    </w:p>
    <w:p w:rsidR="006F34BB" w:rsidRDefault="0083317B" w:rsidP="0034596F">
      <w:pPr>
        <w:pStyle w:val="a0"/>
        <w:ind w:firstLineChars="0" w:firstLine="420"/>
      </w:pPr>
      <w:r>
        <w:rPr>
          <w:rFonts w:hint="eastAsia"/>
        </w:rPr>
        <w:t>当事件对象被反应器销毁时，事件对象的终止回调会被调起</w:t>
      </w:r>
      <w:r w:rsidR="00C4540D">
        <w:rPr>
          <w:rFonts w:hint="eastAsia"/>
        </w:rPr>
        <w:t>，用户应当在终止回调里</w:t>
      </w:r>
      <w:r w:rsidR="001A48EB">
        <w:rPr>
          <w:rFonts w:hint="eastAsia"/>
        </w:rPr>
        <w:t>做</w:t>
      </w:r>
      <w:r w:rsidR="00C4540D">
        <w:rPr>
          <w:rFonts w:hint="eastAsia"/>
        </w:rPr>
        <w:t>清理资源和删除关联等操作。</w:t>
      </w:r>
    </w:p>
    <w:p w:rsidR="00991F31" w:rsidRDefault="00991F31" w:rsidP="00991F31">
      <w:pPr>
        <w:pStyle w:val="a0"/>
        <w:ind w:firstLineChars="0" w:firstLine="0"/>
        <w:rPr>
          <w:b/>
        </w:rPr>
      </w:pPr>
      <w:r>
        <w:rPr>
          <w:rFonts w:hint="eastAsia"/>
          <w:b/>
        </w:rPr>
        <w:t>反应器的使用</w:t>
      </w:r>
    </w:p>
    <w:p w:rsidR="00616120" w:rsidRPr="00713688" w:rsidRDefault="00264E41" w:rsidP="00616120">
      <w:pPr>
        <w:ind w:firstLine="420"/>
      </w:pPr>
      <w:r>
        <w:rPr>
          <w:rFonts w:hint="eastAsia"/>
        </w:rPr>
        <w:lastRenderedPageBreak/>
        <w:t>反应器提供创建事件对象</w:t>
      </w:r>
      <w:r w:rsidR="00ED1F99">
        <w:rPr>
          <w:rFonts w:hint="eastAsia"/>
        </w:rPr>
        <w:t>，</w:t>
      </w:r>
      <w:r w:rsidR="00D7062D">
        <w:rPr>
          <w:rFonts w:hint="eastAsia"/>
        </w:rPr>
        <w:t>销毁事件对象，</w:t>
      </w:r>
      <w:r>
        <w:rPr>
          <w:rFonts w:hint="eastAsia"/>
        </w:rPr>
        <w:t>添加</w:t>
      </w:r>
      <w:r w:rsidR="004913C5">
        <w:rPr>
          <w:rFonts w:hint="eastAsia"/>
        </w:rPr>
        <w:t>事件对象</w:t>
      </w:r>
      <w:r w:rsidR="003A374A">
        <w:rPr>
          <w:rFonts w:hint="eastAsia"/>
        </w:rPr>
        <w:t>，重置事件对象</w:t>
      </w:r>
      <w:r w:rsidR="000B391E">
        <w:rPr>
          <w:rFonts w:hint="eastAsia"/>
        </w:rPr>
        <w:t>反应</w:t>
      </w:r>
      <w:r w:rsidR="003A374A">
        <w:rPr>
          <w:rFonts w:hint="eastAsia"/>
        </w:rPr>
        <w:t>周期</w:t>
      </w:r>
      <w:r>
        <w:rPr>
          <w:rFonts w:hint="eastAsia"/>
        </w:rPr>
        <w:t>，清空工作泵内元素，</w:t>
      </w:r>
      <w:r w:rsidR="0067477A">
        <w:rPr>
          <w:rFonts w:hint="eastAsia"/>
        </w:rPr>
        <w:t>运行，</w:t>
      </w:r>
      <w:r>
        <w:rPr>
          <w:rFonts w:hint="eastAsia"/>
        </w:rPr>
        <w:t>获取统计器</w:t>
      </w:r>
      <w:r w:rsidR="00A70612">
        <w:rPr>
          <w:rFonts w:hint="eastAsia"/>
        </w:rPr>
        <w:t>及其控制开关</w:t>
      </w:r>
      <w:r>
        <w:rPr>
          <w:rFonts w:hint="eastAsia"/>
        </w:rPr>
        <w:t>等接口</w:t>
      </w:r>
      <w:r w:rsidR="004201E8">
        <w:rPr>
          <w:rFonts w:hint="eastAsia"/>
        </w:rPr>
        <w:t>。反应器是用户</w:t>
      </w:r>
      <w:r w:rsidR="006D2F6A">
        <w:rPr>
          <w:rFonts w:hint="eastAsia"/>
        </w:rPr>
        <w:t>最常用的</w:t>
      </w:r>
      <w:r w:rsidR="00E86B54">
        <w:rPr>
          <w:rFonts w:hint="eastAsia"/>
        </w:rPr>
        <w:t>对象</w:t>
      </w:r>
      <w:r w:rsidR="00AC1953">
        <w:rPr>
          <w:rFonts w:hint="eastAsia"/>
        </w:rPr>
        <w:t>，其几乎包含了用户对事件对象的</w:t>
      </w:r>
      <w:r w:rsidR="00A35D9D">
        <w:rPr>
          <w:rFonts w:hint="eastAsia"/>
        </w:rPr>
        <w:t>所有</w:t>
      </w:r>
      <w:r w:rsidR="00AC1953">
        <w:rPr>
          <w:rFonts w:hint="eastAsia"/>
        </w:rPr>
        <w:t>操作</w:t>
      </w:r>
      <w:r w:rsidR="006D2F6A">
        <w:rPr>
          <w:rFonts w:hint="eastAsia"/>
        </w:rPr>
        <w:t>。</w:t>
      </w:r>
      <w:r w:rsidR="009F3ADC">
        <w:rPr>
          <w:rFonts w:hint="eastAsia"/>
        </w:rPr>
        <w:t>反应器采用对象池存放事件对象，</w:t>
      </w:r>
      <w:r w:rsidR="003E6700">
        <w:rPr>
          <w:rFonts w:hint="eastAsia"/>
        </w:rPr>
        <w:t>减小了创建和销毁事件对象的开支。</w:t>
      </w:r>
    </w:p>
    <w:p w:rsidR="00991F31" w:rsidRPr="00713688" w:rsidRDefault="00991F31" w:rsidP="000277F7">
      <w:pPr>
        <w:pStyle w:val="a0"/>
        <w:ind w:firstLineChars="0" w:firstLine="0"/>
      </w:pPr>
    </w:p>
    <w:bookmarkEnd w:id="39"/>
    <w:bookmarkEnd w:id="40"/>
    <w:bookmarkEnd w:id="41"/>
    <w:bookmarkEnd w:id="42"/>
    <w:bookmarkEnd w:id="43"/>
    <w:bookmarkEnd w:id="44"/>
    <w:bookmarkEnd w:id="45"/>
    <w:p w:rsidR="00B21EAF" w:rsidRPr="00B21EAF" w:rsidRDefault="008278D8" w:rsidP="00701F36">
      <w:pPr>
        <w:pStyle w:val="a0"/>
        <w:ind w:firstLineChars="0" w:firstLine="0"/>
        <w:rPr>
          <w:b/>
        </w:rPr>
      </w:pPr>
      <w:r>
        <w:rPr>
          <w:rFonts w:hint="eastAsia"/>
          <w:b/>
        </w:rPr>
        <w:t>工作</w:t>
      </w:r>
      <w:r w:rsidR="00FF7D03">
        <w:rPr>
          <w:rFonts w:hint="eastAsia"/>
          <w:b/>
        </w:rPr>
        <w:t>泵的设计</w:t>
      </w:r>
    </w:p>
    <w:p w:rsidR="00453068" w:rsidRDefault="00453068" w:rsidP="00453068">
      <w:pPr>
        <w:ind w:firstLine="420"/>
      </w:pPr>
      <w:bookmarkStart w:id="46" w:name="OLE_LINK42"/>
      <w:bookmarkStart w:id="47" w:name="OLE_LINK43"/>
      <w:bookmarkStart w:id="48" w:name="OLE_LINK46"/>
      <w:bookmarkStart w:id="49" w:name="OLE_LINK47"/>
      <w:bookmarkStart w:id="50" w:name="OLE_LINK44"/>
      <w:bookmarkStart w:id="51" w:name="OLE_LINK45"/>
      <w:bookmarkStart w:id="52" w:name="OLE_LINK35"/>
      <w:bookmarkStart w:id="53" w:name="OLE_LINK34"/>
      <w:r>
        <w:rPr>
          <w:rFonts w:hint="eastAsia"/>
        </w:rPr>
        <w:t>反</w:t>
      </w:r>
      <w:bookmarkStart w:id="54" w:name="OLE_LINK40"/>
      <w:bookmarkStart w:id="55" w:name="OLE_LINK41"/>
      <w:r>
        <w:rPr>
          <w:rFonts w:hint="eastAsia"/>
        </w:rPr>
        <w:t>应</w:t>
      </w:r>
      <w:bookmarkStart w:id="56" w:name="OLE_LINK48"/>
      <w:bookmarkStart w:id="57" w:name="OLE_LINK51"/>
      <w:r>
        <w:rPr>
          <w:rFonts w:hint="eastAsia"/>
        </w:rPr>
        <w:t>器使用模板的方式选择工作泵的目的是为了应对对象刷新周期的多样性</w:t>
      </w:r>
      <w:bookmarkEnd w:id="46"/>
      <w:bookmarkEnd w:id="47"/>
      <w:r>
        <w:rPr>
          <w:rFonts w:hint="eastAsia"/>
        </w:rPr>
        <w:t>。工作泵基类主要用于约束工作泵使用接口，为用户设计实现自己的工作泵提供接口。工作泵基类保存着事件反应器中对象池的指针，用于析构需要删除的对</w:t>
      </w:r>
      <w:bookmarkEnd w:id="54"/>
      <w:bookmarkEnd w:id="55"/>
      <w:r>
        <w:rPr>
          <w:rFonts w:hint="eastAsia"/>
        </w:rPr>
        <w:t>象。</w:t>
      </w:r>
      <w:bookmarkEnd w:id="48"/>
      <w:bookmarkEnd w:id="49"/>
      <w:bookmarkEnd w:id="56"/>
      <w:bookmarkEnd w:id="57"/>
    </w:p>
    <w:p w:rsidR="00E23211" w:rsidRDefault="003F0140" w:rsidP="00C47E30">
      <w:pPr>
        <w:ind w:firstLine="420"/>
      </w:pPr>
      <w:bookmarkStart w:id="58" w:name="OLE_LINK65"/>
      <w:bookmarkStart w:id="59" w:name="OLE_LINK66"/>
      <w:bookmarkEnd w:id="50"/>
      <w:bookmarkEnd w:id="51"/>
      <w:r>
        <w:rPr>
          <w:rFonts w:hint="eastAsia"/>
        </w:rPr>
        <w:t>工作泵应当提供</w:t>
      </w:r>
      <w:bookmarkEnd w:id="52"/>
      <w:bookmarkEnd w:id="53"/>
      <w:r w:rsidR="00453068">
        <w:rPr>
          <w:rFonts w:hint="eastAsia"/>
        </w:rPr>
        <w:t>添加元素</w:t>
      </w:r>
      <w:r w:rsidR="00C47E30">
        <w:rPr>
          <w:rFonts w:hint="eastAsia"/>
        </w:rPr>
        <w:t>，</w:t>
      </w:r>
      <w:r w:rsidR="00453068">
        <w:rPr>
          <w:rFonts w:hint="eastAsia"/>
        </w:rPr>
        <w:t>清空</w:t>
      </w:r>
      <w:r w:rsidR="00C479E5">
        <w:rPr>
          <w:rFonts w:hint="eastAsia"/>
        </w:rPr>
        <w:t>工作</w:t>
      </w:r>
      <w:r w:rsidR="00453068">
        <w:rPr>
          <w:rFonts w:hint="eastAsia"/>
        </w:rPr>
        <w:t>泵内元素</w:t>
      </w:r>
      <w:r w:rsidR="00C47E30">
        <w:rPr>
          <w:rFonts w:hint="eastAsia"/>
        </w:rPr>
        <w:t>，</w:t>
      </w:r>
      <w:r w:rsidR="00453068">
        <w:rPr>
          <w:rFonts w:hint="eastAsia"/>
        </w:rPr>
        <w:t>周期性处理</w:t>
      </w:r>
      <w:r w:rsidR="00C47E30">
        <w:rPr>
          <w:rFonts w:hint="eastAsia"/>
        </w:rPr>
        <w:t>，</w:t>
      </w:r>
      <w:r w:rsidR="00453068">
        <w:rPr>
          <w:rFonts w:hint="eastAsia"/>
        </w:rPr>
        <w:t>获取统计器</w:t>
      </w:r>
      <w:r w:rsidR="00C47E30">
        <w:rPr>
          <w:rFonts w:hint="eastAsia"/>
        </w:rPr>
        <w:t>等接口</w:t>
      </w:r>
      <w:bookmarkEnd w:id="58"/>
      <w:bookmarkEnd w:id="59"/>
      <w:r w:rsidR="00C47E30">
        <w:rPr>
          <w:rFonts w:hint="eastAsia"/>
        </w:rPr>
        <w:t>，这些方法均</w:t>
      </w:r>
      <w:r w:rsidR="00E07C4C">
        <w:rPr>
          <w:rFonts w:hint="eastAsia"/>
        </w:rPr>
        <w:t>直接</w:t>
      </w:r>
      <w:r w:rsidR="00C47E30">
        <w:rPr>
          <w:rFonts w:hint="eastAsia"/>
        </w:rPr>
        <w:t>面向反应器</w:t>
      </w:r>
      <w:r w:rsidR="00085D6C">
        <w:rPr>
          <w:rFonts w:hint="eastAsia"/>
        </w:rPr>
        <w:t>，除非使用自定义工作泵，否则一般用户不可见</w:t>
      </w:r>
      <w:bookmarkStart w:id="60" w:name="OLE_LINK53"/>
      <w:bookmarkStart w:id="61" w:name="OLE_LINK54"/>
      <w:r w:rsidR="00E23211">
        <w:rPr>
          <w:rFonts w:hint="eastAsia"/>
        </w:rPr>
        <w:t>。</w:t>
      </w:r>
    </w:p>
    <w:p w:rsidR="00453068" w:rsidRDefault="003D2050" w:rsidP="00C47E30">
      <w:pPr>
        <w:ind w:firstLine="420"/>
      </w:pPr>
      <w:r>
        <w:rPr>
          <w:rFonts w:hint="eastAsia"/>
        </w:rPr>
        <w:t>工作</w:t>
      </w:r>
      <w:r w:rsidR="00AC3643">
        <w:rPr>
          <w:rFonts w:hint="eastAsia"/>
        </w:rPr>
        <w:t>泵是通过模板传递到反应器内部的，因此用户可以设计自己的</w:t>
      </w:r>
      <w:r w:rsidR="0007724C">
        <w:rPr>
          <w:rFonts w:hint="eastAsia"/>
        </w:rPr>
        <w:t>工作</w:t>
      </w:r>
      <w:r w:rsidR="00AC3643">
        <w:rPr>
          <w:rFonts w:hint="eastAsia"/>
        </w:rPr>
        <w:t>泵</w:t>
      </w:r>
      <w:bookmarkStart w:id="62" w:name="OLE_LINK29"/>
      <w:bookmarkStart w:id="63" w:name="OLE_LINK30"/>
      <w:r w:rsidR="00AC3643">
        <w:rPr>
          <w:rFonts w:hint="eastAsia"/>
        </w:rPr>
        <w:t>。目前反应器内置两个工作泵</w:t>
      </w:r>
      <w:r w:rsidR="009E0339">
        <w:rPr>
          <w:rFonts w:hint="eastAsia"/>
        </w:rPr>
        <w:t>以供选择</w:t>
      </w:r>
      <w:r w:rsidR="00AC3643">
        <w:rPr>
          <w:rFonts w:hint="eastAsia"/>
        </w:rPr>
        <w:t>，链表型工作泵和时间</w:t>
      </w:r>
      <w:r w:rsidR="00E55345">
        <w:rPr>
          <w:rFonts w:hint="eastAsia"/>
        </w:rPr>
        <w:t>轮</w:t>
      </w:r>
      <w:r w:rsidR="00F52FA1">
        <w:rPr>
          <w:rFonts w:hint="eastAsia"/>
        </w:rPr>
        <w:t>工作泵</w:t>
      </w:r>
      <w:r w:rsidR="00AC3643">
        <w:rPr>
          <w:rFonts w:hint="eastAsia"/>
        </w:rPr>
        <w:t>。</w:t>
      </w:r>
      <w:bookmarkStart w:id="64" w:name="OLE_LINK50"/>
      <w:bookmarkStart w:id="65" w:name="OLE_LINK52"/>
      <w:r w:rsidR="004270E6">
        <w:rPr>
          <w:rFonts w:hint="eastAsia"/>
        </w:rPr>
        <w:t>链表型工作泵</w:t>
      </w:r>
      <w:bookmarkEnd w:id="64"/>
      <w:bookmarkEnd w:id="65"/>
      <w:r w:rsidR="004270E6">
        <w:rPr>
          <w:rFonts w:hint="eastAsia"/>
        </w:rPr>
        <w:t>使用一个链</w:t>
      </w:r>
      <w:bookmarkStart w:id="66" w:name="OLE_LINK25"/>
      <w:bookmarkStart w:id="67" w:name="OLE_LINK26"/>
      <w:r w:rsidR="004270E6">
        <w:rPr>
          <w:rFonts w:hint="eastAsia"/>
        </w:rPr>
        <w:t>表装载所有对象，</w:t>
      </w:r>
      <w:r w:rsidR="00F653FB">
        <w:rPr>
          <w:rFonts w:hint="eastAsia"/>
        </w:rPr>
        <w:t>链表型工作泵</w:t>
      </w:r>
      <w:r w:rsidR="009B4D74">
        <w:rPr>
          <w:rFonts w:hint="eastAsia"/>
        </w:rPr>
        <w:t>的</w:t>
      </w:r>
      <w:r w:rsidR="004270E6">
        <w:rPr>
          <w:rFonts w:hint="eastAsia"/>
        </w:rPr>
        <w:t>一个运行</w:t>
      </w:r>
      <w:r w:rsidR="009972C4">
        <w:rPr>
          <w:rFonts w:hint="eastAsia"/>
        </w:rPr>
        <w:t>周期</w:t>
      </w:r>
      <w:r w:rsidR="004270E6">
        <w:rPr>
          <w:rFonts w:hint="eastAsia"/>
        </w:rPr>
        <w:t>遍历了</w:t>
      </w:r>
      <w:r w:rsidR="000674A0">
        <w:rPr>
          <w:rFonts w:hint="eastAsia"/>
        </w:rPr>
        <w:t>工作</w:t>
      </w:r>
      <w:r w:rsidR="004270E6">
        <w:rPr>
          <w:rFonts w:hint="eastAsia"/>
        </w:rPr>
        <w:t>泵内的所有事件对象</w:t>
      </w:r>
      <w:r w:rsidR="00E64FA7">
        <w:rPr>
          <w:rFonts w:hint="eastAsia"/>
        </w:rPr>
        <w:t>，时间复杂度为</w:t>
      </w:r>
      <w:r w:rsidR="00E64FA7">
        <w:rPr>
          <w:rFonts w:hint="eastAsia"/>
        </w:rPr>
        <w:t>O(N)</w:t>
      </w:r>
      <w:r w:rsidR="00BA09F1">
        <w:rPr>
          <w:rFonts w:hint="eastAsia"/>
        </w:rPr>
        <w:t>，</w:t>
      </w:r>
      <w:r w:rsidR="00E64FA7">
        <w:rPr>
          <w:rFonts w:hint="eastAsia"/>
        </w:rPr>
        <w:t>适用于</w:t>
      </w:r>
      <w:r w:rsidR="00A95E75">
        <w:rPr>
          <w:rFonts w:hint="eastAsia"/>
        </w:rPr>
        <w:t>事件对象数目</w:t>
      </w:r>
      <w:r w:rsidR="00E64FA7">
        <w:rPr>
          <w:rFonts w:hint="eastAsia"/>
        </w:rPr>
        <w:t>较少的场景。</w:t>
      </w:r>
      <w:r w:rsidR="003E023C">
        <w:rPr>
          <w:rFonts w:hint="eastAsia"/>
        </w:rPr>
        <w:t>时间轮工作泵</w:t>
      </w:r>
      <w:r w:rsidR="005E2C65">
        <w:rPr>
          <w:rFonts w:hint="eastAsia"/>
        </w:rPr>
        <w:t>是事件反应器</w:t>
      </w:r>
      <w:r w:rsidR="005934AD">
        <w:rPr>
          <w:rFonts w:hint="eastAsia"/>
        </w:rPr>
        <w:t>的默认工作泵</w:t>
      </w:r>
      <w:r w:rsidR="005E2C65">
        <w:rPr>
          <w:rFonts w:hint="eastAsia"/>
        </w:rPr>
        <w:t>，</w:t>
      </w:r>
      <w:r w:rsidR="003E023C">
        <w:rPr>
          <w:rFonts w:hint="eastAsia"/>
        </w:rPr>
        <w:t>采用时间片轮转算法，时间复杂度最好的情况为</w:t>
      </w:r>
      <w:r w:rsidR="003E023C">
        <w:rPr>
          <w:rFonts w:hint="eastAsia"/>
        </w:rPr>
        <w:t>O(1)</w:t>
      </w:r>
      <w:r w:rsidR="003E023C">
        <w:rPr>
          <w:rFonts w:hint="eastAsia"/>
        </w:rPr>
        <w:t>，</w:t>
      </w:r>
      <w:bookmarkStart w:id="68" w:name="OLE_LINK31"/>
      <w:bookmarkStart w:id="69" w:name="OLE_LINK38"/>
      <w:r w:rsidR="003E023C">
        <w:rPr>
          <w:rFonts w:hint="eastAsia"/>
        </w:rPr>
        <w:t>最差的情况为</w:t>
      </w:r>
      <w:r w:rsidR="003E023C">
        <w:rPr>
          <w:rFonts w:hint="eastAsia"/>
        </w:rPr>
        <w:t>O(n)</w:t>
      </w:r>
      <w:r w:rsidR="00A77209">
        <w:rPr>
          <w:rFonts w:hint="eastAsia"/>
        </w:rPr>
        <w:t>，效率相对较高</w:t>
      </w:r>
      <w:r w:rsidR="003E023C">
        <w:rPr>
          <w:rFonts w:hint="eastAsia"/>
        </w:rPr>
        <w:t>。</w:t>
      </w:r>
      <w:r w:rsidR="00BC3010">
        <w:rPr>
          <w:rFonts w:hint="eastAsia"/>
        </w:rPr>
        <w:t>因此，一般在系统内对于大量的事</w:t>
      </w:r>
      <w:bookmarkEnd w:id="66"/>
      <w:bookmarkEnd w:id="67"/>
      <w:r w:rsidR="00BC3010">
        <w:rPr>
          <w:rFonts w:hint="eastAsia"/>
        </w:rPr>
        <w:t>件</w:t>
      </w:r>
      <w:bookmarkEnd w:id="62"/>
      <w:bookmarkEnd w:id="63"/>
      <w:r w:rsidR="00BC3010">
        <w:rPr>
          <w:rFonts w:hint="eastAsia"/>
        </w:rPr>
        <w:t>对象</w:t>
      </w:r>
      <w:r w:rsidR="00A43FFE">
        <w:rPr>
          <w:rFonts w:hint="eastAsia"/>
        </w:rPr>
        <w:t>推荐采用时间轮工作泵</w:t>
      </w:r>
      <w:r w:rsidR="00CC08B5">
        <w:rPr>
          <w:rFonts w:hint="eastAsia"/>
        </w:rPr>
        <w:t>。</w:t>
      </w:r>
      <w:bookmarkEnd w:id="60"/>
      <w:bookmarkEnd w:id="61"/>
      <w:bookmarkEnd w:id="68"/>
      <w:bookmarkEnd w:id="69"/>
    </w:p>
    <w:p w:rsidR="003742BB" w:rsidRPr="003E023C" w:rsidRDefault="003742BB" w:rsidP="003742BB"/>
    <w:p w:rsidR="00B21EAF" w:rsidRPr="00B21EAF" w:rsidRDefault="008A5EEC" w:rsidP="00AD661F">
      <w:pPr>
        <w:pStyle w:val="a0"/>
        <w:ind w:firstLineChars="0" w:firstLine="0"/>
        <w:rPr>
          <w:b/>
        </w:rPr>
      </w:pPr>
      <w:bookmarkStart w:id="70" w:name="OLE_LINK56"/>
      <w:bookmarkStart w:id="71" w:name="OLE_LINK57"/>
      <w:bookmarkStart w:id="72" w:name="OLE_LINK39"/>
      <w:r>
        <w:rPr>
          <w:rFonts w:hint="eastAsia"/>
          <w:b/>
        </w:rPr>
        <w:t>统计器的使用</w:t>
      </w:r>
      <w:r w:rsidR="00BD6B59">
        <w:rPr>
          <w:rFonts w:hint="eastAsia"/>
          <w:b/>
        </w:rPr>
        <w:t>与设计</w:t>
      </w:r>
    </w:p>
    <w:p w:rsidR="00890B35" w:rsidRDefault="00890B35" w:rsidP="00890B35">
      <w:pPr>
        <w:ind w:firstLine="420"/>
      </w:pPr>
      <w:bookmarkStart w:id="73" w:name="OLE_LINK55"/>
      <w:bookmarkStart w:id="74" w:name="OLE_LINK58"/>
      <w:bookmarkEnd w:id="70"/>
      <w:bookmarkEnd w:id="71"/>
      <w:bookmarkEnd w:id="72"/>
      <w:r>
        <w:rPr>
          <w:rFonts w:hint="eastAsia"/>
        </w:rPr>
        <w:t>统计器是用于统计事件反应器执行时耗和效率的模块，是为以后分析游戏服务器单位刷新延时的基础。统计器与反应器均有对统计器的开关，但是反应器对统计器的开关直接避开调用统计器接口，提高了效率。</w:t>
      </w:r>
    </w:p>
    <w:p w:rsidR="00CA1B39" w:rsidRPr="000F3F2B" w:rsidRDefault="00790348" w:rsidP="00306676">
      <w:pPr>
        <w:ind w:firstLine="420"/>
      </w:pPr>
      <w:r>
        <w:rPr>
          <w:rFonts w:hint="eastAsia"/>
        </w:rPr>
        <w:t>统计器</w:t>
      </w:r>
      <w:r w:rsidR="000F6006">
        <w:rPr>
          <w:rFonts w:hint="eastAsia"/>
        </w:rPr>
        <w:t>基类</w:t>
      </w:r>
      <w:r>
        <w:rPr>
          <w:rFonts w:hint="eastAsia"/>
        </w:rPr>
        <w:t>存在以下接口</w:t>
      </w:r>
      <w:r w:rsidR="007C02FD">
        <w:rPr>
          <w:rFonts w:hint="eastAsia"/>
        </w:rPr>
        <w:t>：</w:t>
      </w:r>
      <w:r w:rsidRPr="00685036">
        <w:rPr>
          <w:rFonts w:hint="eastAsia"/>
        </w:rPr>
        <w:t>开始记录</w:t>
      </w:r>
      <w:r w:rsidR="00623CE5">
        <w:rPr>
          <w:rFonts w:hint="eastAsia"/>
        </w:rPr>
        <w:t>工作</w:t>
      </w:r>
      <w:r w:rsidRPr="00685036">
        <w:rPr>
          <w:rFonts w:hint="eastAsia"/>
        </w:rPr>
        <w:t>泵的周期循环</w:t>
      </w:r>
      <w:r>
        <w:rPr>
          <w:rFonts w:hint="eastAsia"/>
        </w:rPr>
        <w:t>，</w:t>
      </w:r>
      <w:r w:rsidRPr="00685036">
        <w:rPr>
          <w:rFonts w:hint="eastAsia"/>
        </w:rPr>
        <w:t>结束记录</w:t>
      </w:r>
      <w:r w:rsidR="00623CE5">
        <w:rPr>
          <w:rFonts w:hint="eastAsia"/>
        </w:rPr>
        <w:t>工作</w:t>
      </w:r>
      <w:r w:rsidRPr="00685036">
        <w:rPr>
          <w:rFonts w:hint="eastAsia"/>
        </w:rPr>
        <w:t>泵的周期循环</w:t>
      </w:r>
      <w:r>
        <w:rPr>
          <w:rFonts w:hint="eastAsia"/>
        </w:rPr>
        <w:t>，</w:t>
      </w:r>
      <w:r w:rsidRPr="00685036">
        <w:rPr>
          <w:rFonts w:hint="eastAsia"/>
        </w:rPr>
        <w:t>对单个元素周期进行抽样</w:t>
      </w:r>
      <w:r>
        <w:rPr>
          <w:rFonts w:hint="eastAsia"/>
        </w:rPr>
        <w:t>，重置最近的统计数据，清理所有统计数据，开始统计，暂停统计。</w:t>
      </w:r>
      <w:r w:rsidR="000F3F2B">
        <w:rPr>
          <w:rFonts w:hint="eastAsia"/>
        </w:rPr>
        <w:t>当统计器开启后，统计器会在每个对象的每次回调中插入抽样点，抽取事件对象的类型和当前时钟。在反应器系统每轮运行中，统计器也会获取每轮遍历会消耗的时长。</w:t>
      </w:r>
    </w:p>
    <w:p w:rsidR="009953DF" w:rsidRDefault="009953DF" w:rsidP="00400EE8">
      <w:pPr>
        <w:ind w:firstLine="420"/>
      </w:pPr>
      <w:r>
        <w:rPr>
          <w:rFonts w:hint="eastAsia"/>
        </w:rPr>
        <w:t>事件反应器默认内置了一份普通周期反应统计器</w:t>
      </w:r>
      <w:r>
        <w:rPr>
          <w:rFonts w:hint="eastAsia"/>
        </w:rPr>
        <w:t>(CCommonEventMeter)</w:t>
      </w:r>
      <w:r>
        <w:rPr>
          <w:rFonts w:hint="eastAsia"/>
        </w:rPr>
        <w:t>，实现了对单个对象和同种类型对象的一般性统计。</w:t>
      </w:r>
      <w:r w:rsidR="00AC2C4B">
        <w:rPr>
          <w:rFonts w:hint="eastAsia"/>
        </w:rPr>
        <w:t>用户自己实现的统计器类可以更详细的根据实际场景来</w:t>
      </w:r>
      <w:r w:rsidR="00435AF8">
        <w:rPr>
          <w:rFonts w:hint="eastAsia"/>
        </w:rPr>
        <w:t>统计</w:t>
      </w:r>
      <w:r w:rsidR="00AC2C4B">
        <w:rPr>
          <w:rFonts w:hint="eastAsia"/>
        </w:rPr>
        <w:t>自己关心的</w:t>
      </w:r>
      <w:r w:rsidR="009A5F05">
        <w:rPr>
          <w:rFonts w:hint="eastAsia"/>
        </w:rPr>
        <w:t>事件</w:t>
      </w:r>
      <w:r w:rsidR="00AC2C4B">
        <w:rPr>
          <w:rFonts w:hint="eastAsia"/>
        </w:rPr>
        <w:t>对象类型</w:t>
      </w:r>
      <w:r w:rsidR="0063780F">
        <w:rPr>
          <w:rFonts w:hint="eastAsia"/>
        </w:rPr>
        <w:t>的时延消耗</w:t>
      </w:r>
      <w:r w:rsidR="004C6437">
        <w:rPr>
          <w:rFonts w:hint="eastAsia"/>
        </w:rPr>
        <w:t>，</w:t>
      </w:r>
      <w:r w:rsidR="00414A69">
        <w:rPr>
          <w:rFonts w:hint="eastAsia"/>
        </w:rPr>
        <w:t>用户可以</w:t>
      </w:r>
      <w:r w:rsidR="004C6437">
        <w:rPr>
          <w:rFonts w:hint="eastAsia"/>
        </w:rPr>
        <w:t>通过</w:t>
      </w:r>
      <w:r w:rsidR="00E72E6B">
        <w:rPr>
          <w:rFonts w:hint="eastAsia"/>
        </w:rPr>
        <w:t>反应器</w:t>
      </w:r>
      <w:r w:rsidR="00FE7E23">
        <w:rPr>
          <w:rFonts w:hint="eastAsia"/>
        </w:rPr>
        <w:t>提供的接口来</w:t>
      </w:r>
      <w:r w:rsidR="00E72E6B">
        <w:rPr>
          <w:rFonts w:hint="eastAsia"/>
        </w:rPr>
        <w:t>获取统计器指针</w:t>
      </w:r>
      <w:r w:rsidR="001837B1">
        <w:rPr>
          <w:rFonts w:hint="eastAsia"/>
        </w:rPr>
        <w:t>来得到</w:t>
      </w:r>
      <w:r w:rsidR="00151932">
        <w:rPr>
          <w:rFonts w:hint="eastAsia"/>
        </w:rPr>
        <w:t>统计数据</w:t>
      </w:r>
      <w:r w:rsidR="00D27C3F">
        <w:rPr>
          <w:rFonts w:hint="eastAsia"/>
        </w:rPr>
        <w:t>。</w:t>
      </w:r>
    </w:p>
    <w:bookmarkEnd w:id="73"/>
    <w:bookmarkEnd w:id="74"/>
    <w:p w:rsidR="003742BB" w:rsidRDefault="003742BB" w:rsidP="003742BB"/>
    <w:p w:rsidR="00DD7010" w:rsidRDefault="00DD7010" w:rsidP="004B05D1">
      <w:pPr>
        <w:pStyle w:val="a0"/>
        <w:ind w:firstLineChars="0" w:firstLine="0"/>
        <w:rPr>
          <w:b/>
        </w:rPr>
      </w:pPr>
      <w:bookmarkStart w:id="75" w:name="OLE_LINK91"/>
      <w:bookmarkStart w:id="76" w:name="OLE_LINK92"/>
      <w:r>
        <w:rPr>
          <w:rFonts w:hint="eastAsia"/>
          <w:b/>
        </w:rPr>
        <w:t>关于向反应器中添加</w:t>
      </w:r>
      <w:r w:rsidR="0058563A">
        <w:rPr>
          <w:rFonts w:hint="eastAsia"/>
          <w:b/>
        </w:rPr>
        <w:t>事件对象</w:t>
      </w:r>
    </w:p>
    <w:bookmarkEnd w:id="75"/>
    <w:bookmarkEnd w:id="76"/>
    <w:p w:rsidR="0058563A" w:rsidRDefault="00616120" w:rsidP="00994EC1">
      <w:pPr>
        <w:ind w:firstLine="420"/>
      </w:pPr>
      <w:r>
        <w:rPr>
          <w:rFonts w:hint="eastAsia"/>
        </w:rPr>
        <w:t>用户在将创建出来的事件对象加入反应器时调用</w:t>
      </w:r>
      <w:r w:rsidRPr="000277F7">
        <w:t>SetEvent(element* poElement, UINT32 dwInterval, UINT32 dwStartTime)</w:t>
      </w:r>
      <w:r>
        <w:rPr>
          <w:rFonts w:hint="eastAsia"/>
        </w:rPr>
        <w:t>方法。该方法的三个参数分别表示，</w:t>
      </w:r>
      <w:r w:rsidR="00551DC6">
        <w:rPr>
          <w:rFonts w:hint="eastAsia"/>
        </w:rPr>
        <w:t>之前</w:t>
      </w:r>
      <w:r w:rsidR="002D006E">
        <w:rPr>
          <w:rFonts w:hint="eastAsia"/>
        </w:rPr>
        <w:t>创建</w:t>
      </w:r>
      <w:r w:rsidR="00A706A7">
        <w:rPr>
          <w:rFonts w:hint="eastAsia"/>
        </w:rPr>
        <w:t>的事件对象指针，</w:t>
      </w:r>
      <w:r>
        <w:rPr>
          <w:rFonts w:hint="eastAsia"/>
        </w:rPr>
        <w:t>反应周期（毫秒）和开始时间。其中</w:t>
      </w:r>
      <w:r w:rsidR="003F5096">
        <w:rPr>
          <w:rFonts w:hint="eastAsia"/>
        </w:rPr>
        <w:t>开始时间默认为系统当前时间。</w:t>
      </w:r>
      <w:r>
        <w:rPr>
          <w:rFonts w:hint="eastAsia"/>
        </w:rPr>
        <w:t>如果用户同时</w:t>
      </w:r>
      <w:r w:rsidR="00C171B2">
        <w:rPr>
          <w:rFonts w:hint="eastAsia"/>
        </w:rPr>
        <w:t>需要</w:t>
      </w:r>
      <w:r>
        <w:rPr>
          <w:rFonts w:hint="eastAsia"/>
        </w:rPr>
        <w:t>创建大量事件对象</w:t>
      </w:r>
      <w:r w:rsidR="00015ED2">
        <w:rPr>
          <w:rFonts w:hint="eastAsia"/>
        </w:rPr>
        <w:t>，比如</w:t>
      </w:r>
      <w:r w:rsidR="00B05A30">
        <w:rPr>
          <w:rFonts w:hint="eastAsia"/>
        </w:rPr>
        <w:t>游戏启动在初始化</w:t>
      </w:r>
      <w:r w:rsidR="00EB7DDE">
        <w:rPr>
          <w:rFonts w:hint="eastAsia"/>
        </w:rPr>
        <w:t>场景时</w:t>
      </w:r>
      <w:r w:rsidR="00015ED2">
        <w:rPr>
          <w:rFonts w:hint="eastAsia"/>
        </w:rPr>
        <w:t>创建</w:t>
      </w:r>
      <w:r w:rsidR="00015ED2">
        <w:rPr>
          <w:rFonts w:hint="eastAsia"/>
        </w:rPr>
        <w:t>NPC</w:t>
      </w:r>
      <w:r w:rsidR="00374D00">
        <w:rPr>
          <w:rFonts w:hint="eastAsia"/>
        </w:rPr>
        <w:t>，推荐</w:t>
      </w:r>
      <w:r>
        <w:rPr>
          <w:rFonts w:hint="eastAsia"/>
        </w:rPr>
        <w:t>在不影响逻辑的前提下，手动拉开各个事件对象的启动时间以避免所有对象同一时间集体触发影响反应器效率和其他事件对象的执行逻辑。</w:t>
      </w:r>
    </w:p>
    <w:p w:rsidR="005A17A6" w:rsidRPr="00994EC1" w:rsidRDefault="005A17A6" w:rsidP="00994EC1">
      <w:pPr>
        <w:ind w:firstLine="420"/>
      </w:pPr>
    </w:p>
    <w:p w:rsidR="004B05D1" w:rsidRDefault="004B05D1" w:rsidP="004B05D1">
      <w:pPr>
        <w:pStyle w:val="a0"/>
        <w:ind w:firstLineChars="0" w:firstLine="0"/>
        <w:rPr>
          <w:b/>
        </w:rPr>
      </w:pPr>
      <w:bookmarkStart w:id="77" w:name="OLE_LINK93"/>
      <w:bookmarkStart w:id="78" w:name="OLE_LINK94"/>
      <w:r>
        <w:rPr>
          <w:rFonts w:hint="eastAsia"/>
          <w:b/>
        </w:rPr>
        <w:t>关于重置</w:t>
      </w:r>
      <w:r w:rsidR="0093131C">
        <w:rPr>
          <w:rFonts w:hint="eastAsia"/>
          <w:b/>
        </w:rPr>
        <w:t>事件对象</w:t>
      </w:r>
      <w:r w:rsidR="00310FD2">
        <w:rPr>
          <w:rFonts w:hint="eastAsia"/>
          <w:b/>
        </w:rPr>
        <w:t>反应</w:t>
      </w:r>
      <w:r>
        <w:rPr>
          <w:rFonts w:hint="eastAsia"/>
          <w:b/>
        </w:rPr>
        <w:t>周期</w:t>
      </w:r>
    </w:p>
    <w:p w:rsidR="00F03A16" w:rsidRPr="00713688" w:rsidRDefault="00F03A16" w:rsidP="00F03A16">
      <w:pPr>
        <w:ind w:firstLine="420"/>
      </w:pPr>
      <w:bookmarkStart w:id="79" w:name="OLE_LINK75"/>
      <w:bookmarkStart w:id="80" w:name="OLE_LINK76"/>
      <w:bookmarkEnd w:id="77"/>
      <w:bookmarkEnd w:id="78"/>
      <w:r>
        <w:rPr>
          <w:rFonts w:hint="eastAsia"/>
        </w:rPr>
        <w:t>反应器具有重置</w:t>
      </w:r>
      <w:r w:rsidR="00DB0907">
        <w:rPr>
          <w:rFonts w:hint="eastAsia"/>
        </w:rPr>
        <w:t>事件对象</w:t>
      </w:r>
      <w:r>
        <w:rPr>
          <w:rFonts w:hint="eastAsia"/>
        </w:rPr>
        <w:t>反应周期的接口，该接口之所以放在反应器上是因为只有工作泵才是</w:t>
      </w:r>
      <w:r w:rsidR="00517979">
        <w:rPr>
          <w:rFonts w:hint="eastAsia"/>
        </w:rPr>
        <w:t>元素</w:t>
      </w:r>
      <w:r>
        <w:rPr>
          <w:rFonts w:hint="eastAsia"/>
        </w:rPr>
        <w:t>遍历和查找算法的执行者，只有工作泵真正具有修改事件对象回调周期的能力，</w:t>
      </w:r>
      <w:r w:rsidR="008C220A">
        <w:rPr>
          <w:rFonts w:hint="eastAsia"/>
        </w:rPr>
        <w:t>而</w:t>
      </w:r>
      <w:r>
        <w:rPr>
          <w:rFonts w:hint="eastAsia"/>
        </w:rPr>
        <w:t>工作泵的</w:t>
      </w:r>
      <w:r w:rsidR="008C220A">
        <w:rPr>
          <w:rFonts w:hint="eastAsia"/>
        </w:rPr>
        <w:t>所有公共方法都是面向反应器的，</w:t>
      </w:r>
      <w:r>
        <w:rPr>
          <w:rFonts w:hint="eastAsia"/>
        </w:rPr>
        <w:t>工作泵本身对用户透明。</w:t>
      </w:r>
      <w:r w:rsidR="00866D7A">
        <w:rPr>
          <w:rFonts w:hint="eastAsia"/>
        </w:rPr>
        <w:t>所以，只有反应器才可以修改事件对象的执行周期。</w:t>
      </w:r>
    </w:p>
    <w:bookmarkEnd w:id="79"/>
    <w:bookmarkEnd w:id="80"/>
    <w:p w:rsidR="00166D05" w:rsidRPr="00F03A16" w:rsidRDefault="00166D05" w:rsidP="004B05D1">
      <w:pPr>
        <w:pStyle w:val="a0"/>
        <w:ind w:firstLineChars="0" w:firstLine="0"/>
        <w:rPr>
          <w:b/>
        </w:rPr>
      </w:pPr>
    </w:p>
    <w:p w:rsidR="004B05D1" w:rsidRPr="00166D05" w:rsidRDefault="00166D05" w:rsidP="00166D05">
      <w:pPr>
        <w:pStyle w:val="a0"/>
        <w:ind w:firstLineChars="0" w:firstLine="0"/>
        <w:rPr>
          <w:b/>
        </w:rPr>
      </w:pPr>
      <w:bookmarkStart w:id="81" w:name="OLE_LINK95"/>
      <w:bookmarkStart w:id="82" w:name="OLE_LINK96"/>
      <w:r>
        <w:rPr>
          <w:rFonts w:hint="eastAsia"/>
          <w:b/>
        </w:rPr>
        <w:lastRenderedPageBreak/>
        <w:t>关于销毁事件对象</w:t>
      </w:r>
    </w:p>
    <w:bookmarkEnd w:id="81"/>
    <w:bookmarkEnd w:id="82"/>
    <w:p w:rsidR="00F76541" w:rsidRPr="00713688" w:rsidRDefault="001530AA" w:rsidP="00F76541">
      <w:pPr>
        <w:ind w:firstLine="420"/>
      </w:pPr>
      <w:r>
        <w:rPr>
          <w:rFonts w:hint="eastAsia"/>
        </w:rPr>
        <w:t>事件对象目前都</w:t>
      </w:r>
      <w:r w:rsidR="002E052B">
        <w:rPr>
          <w:rFonts w:hint="eastAsia"/>
        </w:rPr>
        <w:t>是</w:t>
      </w:r>
      <w:r>
        <w:rPr>
          <w:rFonts w:hint="eastAsia"/>
        </w:rPr>
        <w:t>设计存储在对象池中</w:t>
      </w:r>
      <w:r w:rsidR="00C31345">
        <w:rPr>
          <w:rFonts w:hint="eastAsia"/>
        </w:rPr>
        <w:t>，减少了</w:t>
      </w:r>
      <w:r w:rsidR="00630E3F">
        <w:rPr>
          <w:rFonts w:hint="eastAsia"/>
        </w:rPr>
        <w:t>那些</w:t>
      </w:r>
      <w:r w:rsidR="00483FD7">
        <w:rPr>
          <w:rFonts w:hint="eastAsia"/>
        </w:rPr>
        <w:t>频繁构造</w:t>
      </w:r>
      <w:r w:rsidR="00630E3F">
        <w:rPr>
          <w:rFonts w:hint="eastAsia"/>
        </w:rPr>
        <w:t>的</w:t>
      </w:r>
      <w:r w:rsidR="00C31345">
        <w:rPr>
          <w:rFonts w:hint="eastAsia"/>
        </w:rPr>
        <w:t>对象</w:t>
      </w:r>
      <w:r w:rsidR="006323E3">
        <w:rPr>
          <w:rFonts w:hint="eastAsia"/>
        </w:rPr>
        <w:t>的</w:t>
      </w:r>
      <w:r w:rsidR="00C31345">
        <w:rPr>
          <w:rFonts w:hint="eastAsia"/>
        </w:rPr>
        <w:t>系统开销</w:t>
      </w:r>
      <w:r w:rsidR="00F76541">
        <w:rPr>
          <w:rFonts w:hint="eastAsia"/>
        </w:rPr>
        <w:t>。</w:t>
      </w:r>
      <w:r w:rsidR="00724FA1">
        <w:rPr>
          <w:rFonts w:hint="eastAsia"/>
        </w:rPr>
        <w:t>对象池</w:t>
      </w:r>
      <w:r w:rsidR="00736486">
        <w:rPr>
          <w:rFonts w:hint="eastAsia"/>
        </w:rPr>
        <w:t>是直接放在反应器</w:t>
      </w:r>
      <w:r w:rsidR="00724FA1">
        <w:rPr>
          <w:rFonts w:hint="eastAsia"/>
        </w:rPr>
        <w:t>上的</w:t>
      </w:r>
      <w:r w:rsidR="002954D9">
        <w:rPr>
          <w:rFonts w:hint="eastAsia"/>
        </w:rPr>
        <w:t>，所以</w:t>
      </w:r>
      <w:r w:rsidR="00285B35">
        <w:rPr>
          <w:rFonts w:hint="eastAsia"/>
        </w:rPr>
        <w:t>创建和</w:t>
      </w:r>
      <w:r w:rsidR="002954D9">
        <w:rPr>
          <w:rFonts w:hint="eastAsia"/>
        </w:rPr>
        <w:t>销毁</w:t>
      </w:r>
      <w:r w:rsidR="00393C4C">
        <w:rPr>
          <w:rFonts w:hint="eastAsia"/>
        </w:rPr>
        <w:t>事件对象的</w:t>
      </w:r>
      <w:r w:rsidR="00CB4E4F">
        <w:rPr>
          <w:rFonts w:hint="eastAsia"/>
        </w:rPr>
        <w:t>功能</w:t>
      </w:r>
      <w:r w:rsidR="002954D9">
        <w:rPr>
          <w:rFonts w:hint="eastAsia"/>
        </w:rPr>
        <w:t>由反应器提供</w:t>
      </w:r>
      <w:r w:rsidR="00E234EC">
        <w:rPr>
          <w:rFonts w:hint="eastAsia"/>
        </w:rPr>
        <w:t>。</w:t>
      </w:r>
    </w:p>
    <w:p w:rsidR="00166D05" w:rsidRPr="00F76541" w:rsidRDefault="00166D05" w:rsidP="00A540B1">
      <w:pPr>
        <w:rPr>
          <w:b/>
        </w:rPr>
      </w:pPr>
    </w:p>
    <w:p w:rsidR="003E038A" w:rsidRPr="003E038A" w:rsidRDefault="00C82FA8" w:rsidP="00A540B1">
      <w:pPr>
        <w:rPr>
          <w:b/>
        </w:rPr>
      </w:pPr>
      <w:r>
        <w:rPr>
          <w:rFonts w:hint="eastAsia"/>
          <w:b/>
        </w:rPr>
        <w:t>反应器的使用</w:t>
      </w:r>
      <w:r w:rsidR="00631B70">
        <w:rPr>
          <w:rFonts w:hint="eastAsia"/>
          <w:b/>
        </w:rPr>
        <w:t>范例</w:t>
      </w:r>
    </w:p>
    <w:p w:rsidR="0029129D" w:rsidRPr="0029129D" w:rsidRDefault="0029129D" w:rsidP="0029129D">
      <w:pPr>
        <w:spacing w:line="360" w:lineRule="auto"/>
        <w:rPr>
          <w:shd w:val="pct15" w:color="auto" w:fill="FFFFFF"/>
        </w:rPr>
      </w:pPr>
      <w:r w:rsidRPr="0029129D">
        <w:rPr>
          <w:rFonts w:hint="eastAsia"/>
          <w:shd w:val="pct15" w:color="auto" w:fill="FFFFFF"/>
        </w:rPr>
        <w:t>在这个示例中，建立一个</w:t>
      </w:r>
      <w:r w:rsidR="00A746B1">
        <w:rPr>
          <w:rFonts w:hint="eastAsia"/>
          <w:shd w:val="pct15" w:color="auto" w:fill="FFFFFF"/>
        </w:rPr>
        <w:t>基于事件对象</w:t>
      </w:r>
      <w:r w:rsidR="00AD215F">
        <w:rPr>
          <w:rFonts w:hint="eastAsia"/>
          <w:shd w:val="pct15" w:color="auto" w:fill="FFFFFF"/>
        </w:rPr>
        <w:t>的</w:t>
      </w:r>
      <w:r w:rsidR="00A746B1">
        <w:rPr>
          <w:rFonts w:hint="eastAsia"/>
          <w:shd w:val="pct15" w:color="auto" w:fill="FFFFFF"/>
        </w:rPr>
        <w:t>魔法增益类，</w:t>
      </w:r>
      <w:r w:rsidR="00AD215F">
        <w:rPr>
          <w:rFonts w:hint="eastAsia"/>
          <w:shd w:val="pct15" w:color="auto" w:fill="FFFFFF"/>
        </w:rPr>
        <w:t>并且演示如何创建和销毁魔法增益</w:t>
      </w:r>
      <w:r w:rsidRPr="0029129D">
        <w:rPr>
          <w:rFonts w:hint="eastAsia"/>
          <w:shd w:val="pct15" w:color="auto" w:fill="FFFFFF"/>
        </w:rPr>
        <w:t>。</w:t>
      </w:r>
    </w:p>
    <w:p w:rsidR="0029129D" w:rsidRPr="0029129D" w:rsidRDefault="0029129D" w:rsidP="0029129D">
      <w:pPr>
        <w:spacing w:line="360" w:lineRule="auto"/>
        <w:rPr>
          <w:shd w:val="pct15" w:color="auto" w:fill="FFFFFF"/>
        </w:rPr>
      </w:pPr>
      <w:r w:rsidRPr="0029129D">
        <w:rPr>
          <w:rFonts w:hint="eastAsia"/>
          <w:shd w:val="pct15" w:color="auto" w:fill="FFFFFF"/>
        </w:rPr>
        <w:t>功能</w:t>
      </w:r>
    </w:p>
    <w:p w:rsidR="0029129D" w:rsidRPr="0029129D" w:rsidRDefault="0059025B" w:rsidP="0029129D">
      <w:pPr>
        <w:spacing w:line="360" w:lineRule="auto"/>
        <w:rPr>
          <w:shd w:val="pct15" w:color="auto" w:fill="FFFFFF"/>
        </w:rPr>
      </w:pPr>
      <w:r>
        <w:rPr>
          <w:rFonts w:hint="eastAsia"/>
          <w:shd w:val="pct15" w:color="auto" w:fill="FFFFFF"/>
        </w:rPr>
        <w:t>定</w:t>
      </w:r>
      <w:bookmarkStart w:id="83" w:name="OLE_LINK49"/>
      <w:bookmarkStart w:id="84" w:name="OLE_LINK67"/>
      <w:r>
        <w:rPr>
          <w:rFonts w:hint="eastAsia"/>
          <w:shd w:val="pct15" w:color="auto" w:fill="FFFFFF"/>
        </w:rPr>
        <w:t>义一个简单的魔法增益</w:t>
      </w:r>
      <w:bookmarkEnd w:id="83"/>
      <w:bookmarkEnd w:id="84"/>
      <w:r>
        <w:rPr>
          <w:rFonts w:hint="eastAsia"/>
          <w:shd w:val="pct15" w:color="auto" w:fill="FFFFFF"/>
        </w:rPr>
        <w:t>类，</w:t>
      </w:r>
      <w:r w:rsidR="00F054B3">
        <w:rPr>
          <w:rFonts w:hint="eastAsia"/>
          <w:shd w:val="pct15" w:color="auto" w:fill="FFFFFF"/>
        </w:rPr>
        <w:t>使用反应器</w:t>
      </w:r>
      <w:r>
        <w:rPr>
          <w:rFonts w:hint="eastAsia"/>
          <w:shd w:val="pct15" w:color="auto" w:fill="FFFFFF"/>
        </w:rPr>
        <w:t>创建魔法增益，在执行</w:t>
      </w:r>
      <w:r w:rsidR="00F054B3">
        <w:rPr>
          <w:rFonts w:hint="eastAsia"/>
          <w:shd w:val="pct15" w:color="auto" w:fill="FFFFFF"/>
        </w:rPr>
        <w:t>魔法增益刷新</w:t>
      </w:r>
      <w:r>
        <w:rPr>
          <w:rFonts w:hint="eastAsia"/>
          <w:shd w:val="pct15" w:color="auto" w:fill="FFFFFF"/>
        </w:rPr>
        <w:t>之后</w:t>
      </w:r>
      <w:r w:rsidR="001B2D4F">
        <w:rPr>
          <w:rFonts w:hint="eastAsia"/>
          <w:shd w:val="pct15" w:color="auto" w:fill="FFFFFF"/>
        </w:rPr>
        <w:t>销毁</w:t>
      </w:r>
      <w:r>
        <w:rPr>
          <w:rFonts w:hint="eastAsia"/>
          <w:shd w:val="pct15" w:color="auto" w:fill="FFFFFF"/>
        </w:rPr>
        <w:t>魔法增益。</w:t>
      </w:r>
    </w:p>
    <w:p w:rsidR="0029129D" w:rsidRPr="0029129D" w:rsidRDefault="0029129D" w:rsidP="0029129D">
      <w:pPr>
        <w:spacing w:line="360" w:lineRule="auto"/>
        <w:rPr>
          <w:shd w:val="pct15" w:color="auto" w:fill="FFFFFF"/>
        </w:rPr>
      </w:pPr>
      <w:r w:rsidRPr="0029129D">
        <w:rPr>
          <w:rFonts w:hint="eastAsia"/>
          <w:shd w:val="pct15" w:color="auto" w:fill="FFFFFF"/>
        </w:rPr>
        <w:t>实现步骤</w:t>
      </w:r>
    </w:p>
    <w:p w:rsidR="00836790" w:rsidRDefault="00090E80" w:rsidP="00836790">
      <w:pPr>
        <w:pStyle w:val="ac"/>
        <w:numPr>
          <w:ilvl w:val="0"/>
          <w:numId w:val="30"/>
        </w:numPr>
        <w:spacing w:line="360" w:lineRule="auto"/>
        <w:ind w:firstLineChars="0"/>
        <w:rPr>
          <w:shd w:val="pct15" w:color="auto" w:fill="FFFFFF"/>
        </w:rPr>
      </w:pPr>
      <w:r w:rsidRPr="00836790">
        <w:rPr>
          <w:rFonts w:hint="eastAsia"/>
          <w:shd w:val="pct15" w:color="auto" w:fill="FFFFFF"/>
        </w:rPr>
        <w:t>定义魔法增益</w:t>
      </w:r>
      <w:r w:rsidR="0021699B" w:rsidRPr="00836790">
        <w:rPr>
          <w:rFonts w:hint="eastAsia"/>
          <w:shd w:val="pct15" w:color="auto" w:fill="FFFFFF"/>
        </w:rPr>
        <w:t>类</w:t>
      </w:r>
      <w:r w:rsidR="00A54495" w:rsidRPr="00836790">
        <w:rPr>
          <w:rFonts w:hint="eastAsia"/>
          <w:shd w:val="pct15" w:color="auto" w:fill="FFFFFF"/>
        </w:rPr>
        <w:t>派生自事件基类</w:t>
      </w:r>
      <w:r w:rsidR="00EF24BD" w:rsidRPr="00836790">
        <w:rPr>
          <w:rFonts w:hint="eastAsia"/>
          <w:shd w:val="pct15" w:color="auto" w:fill="FFFFFF"/>
        </w:rPr>
        <w:t>。</w:t>
      </w:r>
    </w:p>
    <w:p w:rsidR="00836790" w:rsidRDefault="006E1402" w:rsidP="00836790">
      <w:pPr>
        <w:pStyle w:val="ac"/>
        <w:numPr>
          <w:ilvl w:val="0"/>
          <w:numId w:val="30"/>
        </w:numPr>
        <w:spacing w:line="360" w:lineRule="auto"/>
        <w:ind w:firstLineChars="0"/>
        <w:rPr>
          <w:shd w:val="pct15" w:color="auto" w:fill="FFFFFF"/>
        </w:rPr>
      </w:pPr>
      <w:r w:rsidRPr="00836790">
        <w:rPr>
          <w:rFonts w:hint="eastAsia"/>
          <w:shd w:val="pct15" w:color="auto" w:fill="FFFFFF"/>
        </w:rPr>
        <w:t>使用反应器</w:t>
      </w:r>
      <w:r w:rsidR="00BB20BE" w:rsidRPr="00836790">
        <w:rPr>
          <w:rFonts w:hint="eastAsia"/>
          <w:shd w:val="pct15" w:color="auto" w:fill="FFFFFF"/>
        </w:rPr>
        <w:t>创建</w:t>
      </w:r>
      <w:r w:rsidRPr="00836790">
        <w:rPr>
          <w:rFonts w:hint="eastAsia"/>
          <w:shd w:val="pct15" w:color="auto" w:fill="FFFFFF"/>
        </w:rPr>
        <w:t>魔法增益</w:t>
      </w:r>
      <w:r w:rsidR="00836790">
        <w:rPr>
          <w:rFonts w:hint="eastAsia"/>
          <w:shd w:val="pct15" w:color="auto" w:fill="FFFFFF"/>
        </w:rPr>
        <w:t>。</w:t>
      </w:r>
    </w:p>
    <w:p w:rsidR="00BB01F2" w:rsidRDefault="00A54A68" w:rsidP="00836790">
      <w:pPr>
        <w:pStyle w:val="ac"/>
        <w:numPr>
          <w:ilvl w:val="0"/>
          <w:numId w:val="30"/>
        </w:numPr>
        <w:spacing w:line="360" w:lineRule="auto"/>
        <w:ind w:firstLineChars="0"/>
        <w:rPr>
          <w:shd w:val="pct15" w:color="auto" w:fill="FFFFFF"/>
        </w:rPr>
      </w:pPr>
      <w:r w:rsidRPr="00836790">
        <w:rPr>
          <w:rFonts w:hint="eastAsia"/>
          <w:shd w:val="pct15" w:color="auto" w:fill="FFFFFF"/>
        </w:rPr>
        <w:t>同时开启统计器</w:t>
      </w:r>
      <w:r w:rsidR="00306509" w:rsidRPr="00836790">
        <w:rPr>
          <w:rFonts w:hint="eastAsia"/>
          <w:shd w:val="pct15" w:color="auto" w:fill="FFFFFF"/>
        </w:rPr>
        <w:t>使用的是默认的通用统计器</w:t>
      </w:r>
      <w:r w:rsidR="0021699B" w:rsidRPr="00836790">
        <w:rPr>
          <w:rFonts w:hint="eastAsia"/>
          <w:shd w:val="pct15" w:color="auto" w:fill="FFFFFF"/>
        </w:rPr>
        <w:t>。</w:t>
      </w:r>
    </w:p>
    <w:p w:rsidR="00CC1616" w:rsidRPr="00836790" w:rsidRDefault="00CC1616" w:rsidP="00836790">
      <w:pPr>
        <w:pStyle w:val="ac"/>
        <w:numPr>
          <w:ilvl w:val="0"/>
          <w:numId w:val="30"/>
        </w:numPr>
        <w:spacing w:line="360" w:lineRule="auto"/>
        <w:ind w:firstLineChars="0"/>
        <w:rPr>
          <w:shd w:val="pct15" w:color="auto" w:fill="FFFFFF"/>
        </w:rPr>
      </w:pPr>
      <w:r w:rsidRPr="00836790">
        <w:rPr>
          <w:rFonts w:hint="eastAsia"/>
          <w:shd w:val="pct15" w:color="auto" w:fill="FFFFFF"/>
        </w:rPr>
        <w:t>销毁</w:t>
      </w:r>
      <w:r>
        <w:rPr>
          <w:rFonts w:hint="eastAsia"/>
          <w:shd w:val="pct15" w:color="auto" w:fill="FFFFFF"/>
        </w:rPr>
        <w:t>魔法增益</w:t>
      </w:r>
      <w:r w:rsidR="009552B4">
        <w:rPr>
          <w:rFonts w:hint="eastAsia"/>
          <w:shd w:val="pct15" w:color="auto" w:fill="FFFFFF"/>
        </w:rPr>
        <w:t>。</w:t>
      </w:r>
    </w:p>
    <w:p w:rsidR="0021699B" w:rsidRPr="00A54A68" w:rsidRDefault="0021699B" w:rsidP="0029129D">
      <w:pPr>
        <w:spacing w:line="360" w:lineRule="auto"/>
        <w:rPr>
          <w:shd w:val="pct15" w:color="auto" w:fill="FFFFFF"/>
        </w:rPr>
      </w:pPr>
    </w:p>
    <w:p w:rsidR="0029129D" w:rsidRDefault="0029129D" w:rsidP="0029129D">
      <w:pPr>
        <w:spacing w:line="360" w:lineRule="auto"/>
        <w:rPr>
          <w:shd w:val="pct15" w:color="auto" w:fill="FFFFFF"/>
        </w:rPr>
      </w:pPr>
      <w:r>
        <w:rPr>
          <w:shd w:val="pct15" w:color="auto" w:fill="FFFFFF"/>
        </w:rPr>
        <w:t xml:space="preserve">// </w:t>
      </w:r>
      <w:r>
        <w:rPr>
          <w:rFonts w:hint="eastAsia"/>
          <w:shd w:val="pct15" w:color="auto" w:fill="FFFFFF"/>
        </w:rPr>
        <w:t>定义一个派生自事件对象的类，本例为魔法增益</w:t>
      </w:r>
    </w:p>
    <w:p w:rsidR="00A540B1" w:rsidRDefault="00A540B1" w:rsidP="00A540B1">
      <w:pPr>
        <w:jc w:val="left"/>
        <w:rPr>
          <w:shd w:val="pct15" w:color="auto" w:fill="FFFFFF"/>
        </w:rPr>
      </w:pPr>
      <w:r>
        <w:rPr>
          <w:shd w:val="pct15" w:color="auto" w:fill="FFFFFF"/>
        </w:rPr>
        <w:t>Class CBuff : public CEvent</w:t>
      </w:r>
    </w:p>
    <w:p w:rsidR="00A540B1" w:rsidRDefault="00A540B1" w:rsidP="00A540B1">
      <w:pPr>
        <w:jc w:val="left"/>
        <w:rPr>
          <w:shd w:val="pct15" w:color="auto" w:fill="FFFFFF"/>
        </w:rPr>
      </w:pPr>
      <w:r>
        <w:rPr>
          <w:shd w:val="pct15" w:color="auto" w:fill="FFFFFF"/>
        </w:rPr>
        <w:t>{</w:t>
      </w:r>
    </w:p>
    <w:p w:rsidR="00A540B1" w:rsidRDefault="00A540B1" w:rsidP="00A540B1">
      <w:pPr>
        <w:jc w:val="left"/>
        <w:rPr>
          <w:shd w:val="pct15" w:color="auto" w:fill="FFFFFF"/>
        </w:rPr>
      </w:pPr>
      <w:r>
        <w:rPr>
          <w:shd w:val="pct15" w:color="auto" w:fill="FFFFFF"/>
        </w:rPr>
        <w:tab/>
        <w:t xml:space="preserve">// </w:t>
      </w:r>
      <w:r>
        <w:rPr>
          <w:rFonts w:hint="eastAsia"/>
          <w:shd w:val="pct15" w:color="auto" w:fill="FFFFFF"/>
        </w:rPr>
        <w:t>必须重载</w:t>
      </w:r>
      <w:r>
        <w:rPr>
          <w:shd w:val="pct15" w:color="auto" w:fill="FFFFFF"/>
        </w:rPr>
        <w:t>OnEvent</w:t>
      </w:r>
      <w:r>
        <w:rPr>
          <w:rFonts w:hint="eastAsia"/>
          <w:shd w:val="pct15" w:color="auto" w:fill="FFFFFF"/>
        </w:rPr>
        <w:t>方法，方法实现魔法增益每一次生效的逻辑</w:t>
      </w:r>
    </w:p>
    <w:p w:rsidR="00A540B1" w:rsidRDefault="00A540B1" w:rsidP="00A540B1">
      <w:pPr>
        <w:ind w:firstLine="420"/>
        <w:jc w:val="left"/>
        <w:rPr>
          <w:shd w:val="pct15" w:color="auto" w:fill="FFFFFF"/>
        </w:rPr>
      </w:pPr>
      <w:r>
        <w:rPr>
          <w:shd w:val="pct15" w:color="auto" w:fill="FFFFFF"/>
        </w:rPr>
        <w:t>virtual UINT32 OnEvent()</w:t>
      </w:r>
    </w:p>
    <w:p w:rsidR="00A540B1" w:rsidRDefault="00A540B1" w:rsidP="00A540B1">
      <w:pPr>
        <w:ind w:firstLine="420"/>
        <w:jc w:val="left"/>
        <w:rPr>
          <w:shd w:val="pct15" w:color="auto" w:fill="FFFFFF"/>
        </w:rPr>
      </w:pPr>
      <w:r>
        <w:rPr>
          <w:shd w:val="pct15" w:color="auto" w:fill="FFFFFF"/>
        </w:rPr>
        <w:t>{</w:t>
      </w:r>
    </w:p>
    <w:p w:rsidR="00A540B1" w:rsidRDefault="00A540B1" w:rsidP="00A540B1">
      <w:pPr>
        <w:ind w:firstLine="420"/>
        <w:jc w:val="left"/>
        <w:rPr>
          <w:shd w:val="pct15" w:color="auto" w:fill="FFFFFF"/>
        </w:rPr>
      </w:pPr>
      <w:r>
        <w:rPr>
          <w:shd w:val="pct15" w:color="auto" w:fill="FFFFFF"/>
        </w:rPr>
        <w:tab/>
        <w:t>// TODO:</w:t>
      </w:r>
      <w:r>
        <w:rPr>
          <w:rFonts w:hint="eastAsia"/>
          <w:shd w:val="pct15" w:color="auto" w:fill="FFFFFF"/>
        </w:rPr>
        <w:t>扣生物生命值之类的操作</w:t>
      </w:r>
    </w:p>
    <w:p w:rsidR="00A540B1" w:rsidRDefault="00A540B1" w:rsidP="00A540B1">
      <w:pPr>
        <w:ind w:firstLine="420"/>
        <w:jc w:val="left"/>
        <w:rPr>
          <w:shd w:val="pct15" w:color="auto" w:fill="FFFFFF"/>
        </w:rPr>
      </w:pPr>
      <w:r>
        <w:rPr>
          <w:shd w:val="pct15" w:color="auto" w:fill="FFFFFF"/>
        </w:rPr>
        <w:t xml:space="preserve">    // </w:t>
      </w:r>
      <w:r>
        <w:rPr>
          <w:rFonts w:hint="eastAsia"/>
          <w:shd w:val="pct15" w:color="auto" w:fill="FFFFFF"/>
        </w:rPr>
        <w:t>返回值表征该周期性对象的类型，用于统计器统计各类对象执行消耗时间</w:t>
      </w:r>
    </w:p>
    <w:p w:rsidR="00A540B1" w:rsidRDefault="00A540B1" w:rsidP="00A540B1">
      <w:pPr>
        <w:ind w:left="420" w:firstLine="420"/>
        <w:jc w:val="left"/>
        <w:rPr>
          <w:shd w:val="pct15" w:color="auto" w:fill="FFFFFF"/>
        </w:rPr>
      </w:pPr>
      <w:r>
        <w:rPr>
          <w:shd w:val="pct15" w:color="auto" w:fill="FFFFFF"/>
        </w:rPr>
        <w:t>return 1;</w:t>
      </w:r>
    </w:p>
    <w:p w:rsidR="00A540B1" w:rsidRDefault="00A540B1" w:rsidP="00A540B1">
      <w:pPr>
        <w:ind w:firstLine="420"/>
        <w:jc w:val="left"/>
        <w:rPr>
          <w:shd w:val="pct15" w:color="auto" w:fill="FFFFFF"/>
        </w:rPr>
      </w:pPr>
      <w:r>
        <w:rPr>
          <w:shd w:val="pct15" w:color="auto" w:fill="FFFFFF"/>
        </w:rPr>
        <w:t>}</w:t>
      </w:r>
    </w:p>
    <w:p w:rsidR="00A540B1" w:rsidRDefault="00A540B1" w:rsidP="00A540B1">
      <w:pPr>
        <w:ind w:left="420"/>
        <w:jc w:val="left"/>
        <w:rPr>
          <w:shd w:val="pct15" w:color="auto" w:fill="FFFFFF"/>
        </w:rPr>
      </w:pPr>
      <w:r>
        <w:rPr>
          <w:shd w:val="pct15" w:color="auto" w:fill="FFFFFF"/>
        </w:rPr>
        <w:t xml:space="preserve">// </w:t>
      </w:r>
      <w:r>
        <w:rPr>
          <w:rFonts w:hint="eastAsia"/>
          <w:shd w:val="pct15" w:color="auto" w:fill="FFFFFF"/>
        </w:rPr>
        <w:t>可以选择重载</w:t>
      </w:r>
      <w:r>
        <w:rPr>
          <w:shd w:val="pct15" w:color="auto" w:fill="FFFFFF"/>
        </w:rPr>
        <w:t>_OnDestroy</w:t>
      </w:r>
      <w:r>
        <w:rPr>
          <w:rFonts w:hint="eastAsia"/>
          <w:shd w:val="pct15" w:color="auto" w:fill="FFFFFF"/>
        </w:rPr>
        <w:t>方法</w:t>
      </w:r>
    </w:p>
    <w:p w:rsidR="00A540B1" w:rsidRDefault="00A540B1" w:rsidP="00A540B1">
      <w:pPr>
        <w:ind w:left="420"/>
        <w:jc w:val="left"/>
        <w:rPr>
          <w:shd w:val="pct15" w:color="auto" w:fill="FFFFFF"/>
        </w:rPr>
      </w:pPr>
      <w:r>
        <w:rPr>
          <w:shd w:val="pct15" w:color="auto" w:fill="FFFFFF"/>
        </w:rPr>
        <w:t xml:space="preserve">// </w:t>
      </w:r>
      <w:r>
        <w:rPr>
          <w:rFonts w:hint="eastAsia"/>
          <w:shd w:val="pct15" w:color="auto" w:fill="FFFFFF"/>
        </w:rPr>
        <w:t>用于在卸载周期性对象时，执行一些清空的资源和关系的操作</w:t>
      </w:r>
    </w:p>
    <w:p w:rsidR="00A540B1" w:rsidRDefault="00A540B1" w:rsidP="00A540B1">
      <w:pPr>
        <w:ind w:firstLine="420"/>
        <w:jc w:val="left"/>
        <w:rPr>
          <w:shd w:val="pct15" w:color="auto" w:fill="FFFFFF"/>
        </w:rPr>
      </w:pPr>
      <w:r>
        <w:rPr>
          <w:shd w:val="pct15" w:color="auto" w:fill="FFFFFF"/>
        </w:rPr>
        <w:t xml:space="preserve">virtual BOOL </w:t>
      </w:r>
      <w:bookmarkStart w:id="85" w:name="OLE_LINK61"/>
      <w:bookmarkStart w:id="86" w:name="OLE_LINK60"/>
      <w:r>
        <w:rPr>
          <w:shd w:val="pct15" w:color="auto" w:fill="FFFFFF"/>
        </w:rPr>
        <w:t xml:space="preserve">OnDestroy </w:t>
      </w:r>
      <w:bookmarkEnd w:id="85"/>
      <w:bookmarkEnd w:id="86"/>
      <w:r>
        <w:rPr>
          <w:shd w:val="pct15" w:color="auto" w:fill="FFFFFF"/>
        </w:rPr>
        <w:t>()</w:t>
      </w:r>
    </w:p>
    <w:p w:rsidR="00A540B1" w:rsidRDefault="00A540B1" w:rsidP="00A540B1">
      <w:pPr>
        <w:ind w:firstLine="420"/>
        <w:jc w:val="left"/>
        <w:rPr>
          <w:shd w:val="pct15" w:color="auto" w:fill="FFFFFF"/>
        </w:rPr>
      </w:pPr>
      <w:r>
        <w:rPr>
          <w:shd w:val="pct15" w:color="auto" w:fill="FFFFFF"/>
        </w:rPr>
        <w:t>{</w:t>
      </w:r>
    </w:p>
    <w:p w:rsidR="00A540B1" w:rsidRDefault="00A540B1" w:rsidP="00A540B1">
      <w:pPr>
        <w:ind w:firstLine="420"/>
        <w:jc w:val="left"/>
        <w:rPr>
          <w:shd w:val="pct15" w:color="auto" w:fill="FFFFFF"/>
        </w:rPr>
      </w:pPr>
      <w:r>
        <w:rPr>
          <w:shd w:val="pct15" w:color="auto" w:fill="FFFFFF"/>
        </w:rPr>
        <w:tab/>
        <w:t>// TODO:</w:t>
      </w:r>
      <w:r>
        <w:rPr>
          <w:rFonts w:hint="eastAsia"/>
          <w:shd w:val="pct15" w:color="auto" w:fill="FFFFFF"/>
        </w:rPr>
        <w:t>清理生物身上的魔法增益链表中此对象指针的元素</w:t>
      </w:r>
    </w:p>
    <w:p w:rsidR="00A540B1" w:rsidRDefault="00A540B1" w:rsidP="00A540B1">
      <w:pPr>
        <w:ind w:left="420" w:firstLine="420"/>
        <w:jc w:val="left"/>
        <w:rPr>
          <w:shd w:val="pct15" w:color="auto" w:fill="FFFFFF"/>
        </w:rPr>
      </w:pPr>
      <w:r>
        <w:rPr>
          <w:shd w:val="pct15" w:color="auto" w:fill="FFFFFF"/>
        </w:rPr>
        <w:t>return TRUE;</w:t>
      </w:r>
    </w:p>
    <w:p w:rsidR="00A540B1" w:rsidRDefault="00A540B1" w:rsidP="00A540B1">
      <w:pPr>
        <w:ind w:firstLine="420"/>
        <w:jc w:val="left"/>
        <w:rPr>
          <w:shd w:val="pct15" w:color="auto" w:fill="FFFFFF"/>
        </w:rPr>
      </w:pPr>
      <w:r>
        <w:rPr>
          <w:shd w:val="pct15" w:color="auto" w:fill="FFFFFF"/>
        </w:rPr>
        <w:t>}</w:t>
      </w:r>
    </w:p>
    <w:p w:rsidR="00A540B1" w:rsidRDefault="00A540B1" w:rsidP="00A540B1">
      <w:pPr>
        <w:jc w:val="left"/>
        <w:rPr>
          <w:shd w:val="pct15" w:color="auto" w:fill="FFFFFF"/>
        </w:rPr>
      </w:pPr>
      <w:r>
        <w:rPr>
          <w:shd w:val="pct15" w:color="auto" w:fill="FFFFFF"/>
        </w:rPr>
        <w:t>}</w:t>
      </w:r>
    </w:p>
    <w:p w:rsidR="00A540B1" w:rsidRPr="00531019" w:rsidRDefault="00A540B1" w:rsidP="00A540B1"/>
    <w:p w:rsidR="00A540B1" w:rsidRPr="00BE0A33" w:rsidRDefault="00A540B1" w:rsidP="00A540B1">
      <w:pPr>
        <w:jc w:val="left"/>
        <w:rPr>
          <w:shd w:val="pct15" w:color="auto" w:fill="FFFFFF"/>
        </w:rPr>
      </w:pPr>
      <w:r>
        <w:rPr>
          <w:rFonts w:hint="eastAsia"/>
          <w:shd w:val="pct15" w:color="auto" w:fill="FFFFFF"/>
        </w:rPr>
        <w:t xml:space="preserve">// </w:t>
      </w:r>
      <w:r>
        <w:rPr>
          <w:rFonts w:hint="eastAsia"/>
          <w:shd w:val="pct15" w:color="auto" w:fill="FFFFFF"/>
        </w:rPr>
        <w:t>主线程</w:t>
      </w:r>
    </w:p>
    <w:p w:rsidR="00A540B1" w:rsidRDefault="00A540B1" w:rsidP="00A540B1">
      <w:pPr>
        <w:ind w:left="105" w:hangingChars="50" w:hanging="105"/>
        <w:jc w:val="left"/>
        <w:rPr>
          <w:shd w:val="pct15" w:color="auto" w:fill="FFFFFF"/>
        </w:rPr>
      </w:pPr>
      <w:r>
        <w:rPr>
          <w:rFonts w:hint="eastAsia"/>
          <w:shd w:val="pct15" w:color="auto" w:fill="FFFFFF"/>
        </w:rPr>
        <w:t xml:space="preserve">// </w:t>
      </w:r>
      <w:r>
        <w:rPr>
          <w:rFonts w:hint="eastAsia"/>
          <w:shd w:val="pct15" w:color="auto" w:fill="FFFFFF"/>
        </w:rPr>
        <w:t>申明一个事件反应器，托管对象为</w:t>
      </w:r>
      <w:r>
        <w:rPr>
          <w:rFonts w:hint="eastAsia"/>
          <w:shd w:val="pct15" w:color="auto" w:fill="FFFFFF"/>
        </w:rPr>
        <w:t>CBuff</w:t>
      </w:r>
      <w:r w:rsidR="003E2418">
        <w:rPr>
          <w:rFonts w:hint="eastAsia"/>
          <w:shd w:val="pct15" w:color="auto" w:fill="FFFFFF"/>
        </w:rPr>
        <w:t>，采用普通周期统计器作为统计器，使用</w:t>
      </w:r>
    </w:p>
    <w:p w:rsidR="00A540B1" w:rsidRDefault="00A540B1" w:rsidP="00A540B1">
      <w:pPr>
        <w:ind w:left="105" w:hangingChars="50" w:hanging="105"/>
        <w:jc w:val="left"/>
        <w:rPr>
          <w:shd w:val="pct15" w:color="auto" w:fill="FFFFFF"/>
        </w:rPr>
      </w:pPr>
      <w:r>
        <w:rPr>
          <w:rFonts w:hint="eastAsia"/>
          <w:shd w:val="pct15" w:color="auto" w:fill="FFFFFF"/>
        </w:rPr>
        <w:t xml:space="preserve">// </w:t>
      </w:r>
      <w:r w:rsidR="003E2418">
        <w:rPr>
          <w:rFonts w:hint="eastAsia"/>
          <w:shd w:val="pct15" w:color="auto" w:fill="FFFFFF"/>
        </w:rPr>
        <w:t>时间轮</w:t>
      </w:r>
      <w:r w:rsidR="008365FF">
        <w:rPr>
          <w:rFonts w:hint="eastAsia"/>
          <w:shd w:val="pct15" w:color="auto" w:fill="FFFFFF"/>
        </w:rPr>
        <w:t>工作泵</w:t>
      </w:r>
      <w:r>
        <w:rPr>
          <w:rFonts w:hint="eastAsia"/>
          <w:shd w:val="pct15" w:color="auto" w:fill="FFFFFF"/>
        </w:rPr>
        <w:t>，定义</w:t>
      </w:r>
      <w:r>
        <w:rPr>
          <w:rFonts w:hint="eastAsia"/>
          <w:shd w:val="pct15" w:color="auto" w:fill="FFFFFF"/>
        </w:rPr>
        <w:t>CBuff</w:t>
      </w:r>
      <w:r>
        <w:rPr>
          <w:rFonts w:hint="eastAsia"/>
          <w:shd w:val="pct15" w:color="auto" w:fill="FFFFFF"/>
        </w:rPr>
        <w:t>对象池默认对象个数为</w:t>
      </w:r>
      <w:r>
        <w:rPr>
          <w:rFonts w:hint="eastAsia"/>
          <w:shd w:val="pct15" w:color="auto" w:fill="FFFFFF"/>
        </w:rPr>
        <w:t>100</w:t>
      </w:r>
      <w:r>
        <w:rPr>
          <w:rFonts w:hint="eastAsia"/>
          <w:shd w:val="pct15" w:color="auto" w:fill="FFFFFF"/>
        </w:rPr>
        <w:t>个，采用松散执行模式。</w:t>
      </w:r>
    </w:p>
    <w:p w:rsidR="00A540B1" w:rsidRDefault="00A540B1" w:rsidP="00A540B1">
      <w:pPr>
        <w:jc w:val="left"/>
        <w:rPr>
          <w:shd w:val="pct15" w:color="auto" w:fill="FFFFFF"/>
        </w:rPr>
      </w:pPr>
      <w:r w:rsidRPr="005E5AF0">
        <w:rPr>
          <w:shd w:val="pct15" w:color="auto" w:fill="FFFFFF"/>
        </w:rPr>
        <w:t>C</w:t>
      </w:r>
      <w:r>
        <w:rPr>
          <w:shd w:val="pct15" w:color="auto" w:fill="FFFFFF"/>
        </w:rPr>
        <w:t>Event</w:t>
      </w:r>
      <w:r w:rsidRPr="005E5AF0">
        <w:rPr>
          <w:shd w:val="pct15" w:color="auto" w:fill="FFFFFF"/>
        </w:rPr>
        <w:t>Reactor&lt;CBuff, CCommon</w:t>
      </w:r>
      <w:r>
        <w:rPr>
          <w:shd w:val="pct15" w:color="auto" w:fill="FFFFFF"/>
        </w:rPr>
        <w:t>Event</w:t>
      </w:r>
      <w:r w:rsidRPr="005E5AF0">
        <w:rPr>
          <w:shd w:val="pct15" w:color="auto" w:fill="FFFFFF"/>
        </w:rPr>
        <w:t>Meter, CWheelPump&lt;CBuff&gt; &gt; reactor(100, EXECUTE_LOOSE);</w:t>
      </w:r>
    </w:p>
    <w:p w:rsidR="00A540B1" w:rsidRPr="005E5AF0" w:rsidRDefault="00A540B1" w:rsidP="00A540B1">
      <w:pPr>
        <w:jc w:val="left"/>
        <w:rPr>
          <w:shd w:val="pct15" w:color="auto" w:fill="FFFFFF"/>
        </w:rPr>
      </w:pPr>
      <w:r>
        <w:rPr>
          <w:rFonts w:hint="eastAsia"/>
          <w:shd w:val="pct15" w:color="auto" w:fill="FFFFFF"/>
        </w:rPr>
        <w:t xml:space="preserve">// </w:t>
      </w:r>
      <w:r>
        <w:rPr>
          <w:rFonts w:hint="eastAsia"/>
          <w:shd w:val="pct15" w:color="auto" w:fill="FFFFFF"/>
        </w:rPr>
        <w:t>创建魔法增益对象，获取指针</w:t>
      </w:r>
    </w:p>
    <w:p w:rsidR="00A540B1" w:rsidRDefault="00A540B1" w:rsidP="00A540B1">
      <w:pPr>
        <w:jc w:val="left"/>
        <w:rPr>
          <w:shd w:val="pct15" w:color="auto" w:fill="FFFFFF"/>
        </w:rPr>
      </w:pPr>
      <w:r w:rsidRPr="005E5AF0">
        <w:rPr>
          <w:shd w:val="pct15" w:color="auto" w:fill="FFFFFF"/>
        </w:rPr>
        <w:lastRenderedPageBreak/>
        <w:t>CBuff* pBuff = reactor.CreateElement();</w:t>
      </w:r>
    </w:p>
    <w:p w:rsidR="00A540B1" w:rsidRPr="005E5AF0" w:rsidRDefault="00A540B1" w:rsidP="00A540B1">
      <w:pPr>
        <w:jc w:val="left"/>
        <w:rPr>
          <w:shd w:val="pct15" w:color="auto" w:fill="FFFFFF"/>
        </w:rPr>
      </w:pPr>
      <w:r>
        <w:rPr>
          <w:rFonts w:hint="eastAsia"/>
          <w:shd w:val="pct15" w:color="auto" w:fill="FFFFFF"/>
        </w:rPr>
        <w:t xml:space="preserve">// </w:t>
      </w:r>
      <w:r>
        <w:rPr>
          <w:rFonts w:hint="eastAsia"/>
          <w:shd w:val="pct15" w:color="auto" w:fill="FFFFFF"/>
        </w:rPr>
        <w:t>将魔法增益托管到反应器中，设置刷新周期为</w:t>
      </w:r>
      <w:r>
        <w:rPr>
          <w:rFonts w:hint="eastAsia"/>
          <w:shd w:val="pct15" w:color="auto" w:fill="FFFFFF"/>
        </w:rPr>
        <w:t>1</w:t>
      </w:r>
      <w:r>
        <w:rPr>
          <w:rFonts w:hint="eastAsia"/>
          <w:shd w:val="pct15" w:color="auto" w:fill="FFFFFF"/>
        </w:rPr>
        <w:t>秒，起始计时时间为当前时间之后</w:t>
      </w:r>
      <w:r>
        <w:rPr>
          <w:rFonts w:hint="eastAsia"/>
          <w:shd w:val="pct15" w:color="auto" w:fill="FFFFFF"/>
        </w:rPr>
        <w:t>3</w:t>
      </w:r>
      <w:r>
        <w:rPr>
          <w:rFonts w:hint="eastAsia"/>
          <w:shd w:val="pct15" w:color="auto" w:fill="FFFFFF"/>
        </w:rPr>
        <w:t>秒</w:t>
      </w:r>
    </w:p>
    <w:p w:rsidR="00A540B1" w:rsidRDefault="00A540B1" w:rsidP="00A540B1">
      <w:pPr>
        <w:jc w:val="left"/>
        <w:rPr>
          <w:shd w:val="pct15" w:color="auto" w:fill="FFFFFF"/>
        </w:rPr>
      </w:pPr>
      <w:r w:rsidRPr="005E5AF0">
        <w:rPr>
          <w:shd w:val="pct15" w:color="auto" w:fill="FFFFFF"/>
        </w:rPr>
        <w:t>reactor.Set</w:t>
      </w:r>
      <w:r>
        <w:rPr>
          <w:shd w:val="pct15" w:color="auto" w:fill="FFFFFF"/>
        </w:rPr>
        <w:t>Event</w:t>
      </w:r>
      <w:r w:rsidRPr="005E5AF0">
        <w:rPr>
          <w:shd w:val="pct15" w:color="auto" w:fill="FFFFFF"/>
        </w:rPr>
        <w:t>(pBuff, 1000, SGDP::SDGetTickCount() + 3000);</w:t>
      </w:r>
    </w:p>
    <w:p w:rsidR="00A540B1" w:rsidRPr="005E5AF0" w:rsidRDefault="00A540B1" w:rsidP="00A540B1">
      <w:pPr>
        <w:jc w:val="left"/>
        <w:rPr>
          <w:shd w:val="pct15" w:color="auto" w:fill="FFFFFF"/>
        </w:rPr>
      </w:pPr>
      <w:r>
        <w:rPr>
          <w:rFonts w:hint="eastAsia"/>
          <w:shd w:val="pct15" w:color="auto" w:fill="FFFFFF"/>
        </w:rPr>
        <w:t xml:space="preserve">// </w:t>
      </w:r>
      <w:r>
        <w:rPr>
          <w:rFonts w:hint="eastAsia"/>
          <w:shd w:val="pct15" w:color="auto" w:fill="FFFFFF"/>
        </w:rPr>
        <w:t>在这里进行重置该魔法增益的刷新周期为</w:t>
      </w:r>
      <w:r>
        <w:rPr>
          <w:rFonts w:hint="eastAsia"/>
          <w:shd w:val="pct15" w:color="auto" w:fill="FFFFFF"/>
        </w:rPr>
        <w:t>2</w:t>
      </w:r>
      <w:r>
        <w:rPr>
          <w:rFonts w:hint="eastAsia"/>
          <w:shd w:val="pct15" w:color="auto" w:fill="FFFFFF"/>
        </w:rPr>
        <w:t>秒</w:t>
      </w:r>
    </w:p>
    <w:p w:rsidR="00A540B1" w:rsidRDefault="00A540B1" w:rsidP="00A540B1">
      <w:pPr>
        <w:jc w:val="left"/>
        <w:rPr>
          <w:shd w:val="pct15" w:color="auto" w:fill="FFFFFF"/>
        </w:rPr>
      </w:pPr>
      <w:r w:rsidRPr="005E5AF0">
        <w:rPr>
          <w:shd w:val="pct15" w:color="auto" w:fill="FFFFFF"/>
        </w:rPr>
        <w:t>reactor.ResetInterval(pBuff, 2000);</w:t>
      </w:r>
    </w:p>
    <w:p w:rsidR="00A540B1" w:rsidRPr="005E5AF0" w:rsidRDefault="00A540B1" w:rsidP="00A540B1">
      <w:pPr>
        <w:jc w:val="left"/>
        <w:rPr>
          <w:shd w:val="pct15" w:color="auto" w:fill="FFFFFF"/>
        </w:rPr>
      </w:pPr>
      <w:r>
        <w:rPr>
          <w:rFonts w:hint="eastAsia"/>
          <w:shd w:val="pct15" w:color="auto" w:fill="FFFFFF"/>
        </w:rPr>
        <w:t xml:space="preserve">// </w:t>
      </w:r>
      <w:r>
        <w:rPr>
          <w:rFonts w:hint="eastAsia"/>
          <w:shd w:val="pct15" w:color="auto" w:fill="FFFFFF"/>
        </w:rPr>
        <w:t>开启反应器统计开关</w:t>
      </w:r>
    </w:p>
    <w:p w:rsidR="00A540B1" w:rsidRDefault="00A540B1" w:rsidP="00A540B1">
      <w:pPr>
        <w:jc w:val="left"/>
        <w:rPr>
          <w:shd w:val="pct15" w:color="auto" w:fill="FFFFFF"/>
        </w:rPr>
      </w:pPr>
      <w:r w:rsidRPr="005E5AF0">
        <w:rPr>
          <w:shd w:val="pct15" w:color="auto" w:fill="FFFFFF"/>
        </w:rPr>
        <w:t>reactor.SetMeterStatus(TRUE);</w:t>
      </w:r>
    </w:p>
    <w:p w:rsidR="00A540B1" w:rsidRPr="005E5AF0" w:rsidRDefault="00A540B1" w:rsidP="00A540B1">
      <w:pPr>
        <w:jc w:val="left"/>
        <w:rPr>
          <w:shd w:val="pct15" w:color="auto" w:fill="FFFFFF"/>
        </w:rPr>
      </w:pPr>
      <w:r>
        <w:rPr>
          <w:rFonts w:hint="eastAsia"/>
          <w:shd w:val="pct15" w:color="auto" w:fill="FFFFFF"/>
        </w:rPr>
        <w:t xml:space="preserve">// </w:t>
      </w:r>
      <w:r>
        <w:rPr>
          <w:rFonts w:hint="eastAsia"/>
          <w:shd w:val="pct15" w:color="auto" w:fill="FFFFFF"/>
        </w:rPr>
        <w:t>统计器开始记录</w:t>
      </w:r>
    </w:p>
    <w:p w:rsidR="00A540B1" w:rsidRDefault="00A540B1" w:rsidP="00A540B1">
      <w:pPr>
        <w:jc w:val="left"/>
        <w:rPr>
          <w:shd w:val="pct15" w:color="auto" w:fill="FFFFFF"/>
        </w:rPr>
      </w:pPr>
      <w:r>
        <w:rPr>
          <w:rFonts w:hint="eastAsia"/>
          <w:shd w:val="pct15" w:color="auto" w:fill="FFFFFF"/>
        </w:rPr>
        <w:t>r</w:t>
      </w:r>
      <w:r w:rsidRPr="005E5AF0">
        <w:rPr>
          <w:shd w:val="pct15" w:color="auto" w:fill="FFFFFF"/>
        </w:rPr>
        <w:t>eactor.GetMeter().Start();</w:t>
      </w:r>
    </w:p>
    <w:p w:rsidR="00A540B1" w:rsidRDefault="00A540B1" w:rsidP="00A540B1">
      <w:pPr>
        <w:jc w:val="left"/>
        <w:rPr>
          <w:shd w:val="pct15" w:color="auto" w:fill="FFFFFF"/>
        </w:rPr>
      </w:pPr>
      <w:r>
        <w:rPr>
          <w:rFonts w:hint="eastAsia"/>
          <w:shd w:val="pct15" w:color="auto" w:fill="FFFFFF"/>
        </w:rPr>
        <w:t>//</w:t>
      </w:r>
    </w:p>
    <w:p w:rsidR="00A540B1" w:rsidRDefault="00A540B1" w:rsidP="00A540B1">
      <w:pPr>
        <w:jc w:val="left"/>
        <w:rPr>
          <w:shd w:val="pct15" w:color="auto" w:fill="FFFFFF"/>
        </w:rPr>
      </w:pPr>
      <w:r>
        <w:rPr>
          <w:rFonts w:hint="eastAsia"/>
          <w:shd w:val="pct15" w:color="auto" w:fill="FFFFFF"/>
        </w:rPr>
        <w:t xml:space="preserve">// </w:t>
      </w:r>
      <w:r>
        <w:rPr>
          <w:rFonts w:hint="eastAsia"/>
          <w:shd w:val="pct15" w:color="auto" w:fill="FFFFFF"/>
        </w:rPr>
        <w:t>执行其他用户逻辑</w:t>
      </w:r>
    </w:p>
    <w:p w:rsidR="00A540B1" w:rsidRDefault="00A540B1" w:rsidP="00A540B1">
      <w:pPr>
        <w:jc w:val="left"/>
        <w:rPr>
          <w:shd w:val="pct15" w:color="auto" w:fill="FFFFFF"/>
        </w:rPr>
      </w:pPr>
      <w:r>
        <w:rPr>
          <w:rFonts w:hint="eastAsia"/>
          <w:shd w:val="pct15" w:color="auto" w:fill="FFFFFF"/>
        </w:rPr>
        <w:t>//</w:t>
      </w:r>
    </w:p>
    <w:p w:rsidR="00A540B1" w:rsidRDefault="00A540B1" w:rsidP="00A540B1">
      <w:pPr>
        <w:jc w:val="left"/>
        <w:rPr>
          <w:shd w:val="pct15" w:color="auto" w:fill="FFFFFF"/>
        </w:rPr>
      </w:pPr>
      <w:r>
        <w:rPr>
          <w:rFonts w:hint="eastAsia"/>
          <w:shd w:val="pct15" w:color="auto" w:fill="FFFFFF"/>
        </w:rPr>
        <w:t xml:space="preserve">// </w:t>
      </w:r>
      <w:r>
        <w:rPr>
          <w:rFonts w:hint="eastAsia"/>
          <w:shd w:val="pct15" w:color="auto" w:fill="FFFFFF"/>
        </w:rPr>
        <w:t>删除</w:t>
      </w:r>
      <w:r>
        <w:rPr>
          <w:rFonts w:hint="eastAsia"/>
          <w:shd w:val="pct15" w:color="auto" w:fill="FFFFFF"/>
        </w:rPr>
        <w:t>Buff</w:t>
      </w:r>
    </w:p>
    <w:p w:rsidR="00A540B1" w:rsidRDefault="00A540B1" w:rsidP="00A540B1">
      <w:pPr>
        <w:jc w:val="left"/>
        <w:rPr>
          <w:shd w:val="pct15" w:color="auto" w:fill="FFFFFF"/>
        </w:rPr>
      </w:pPr>
      <w:r w:rsidRPr="005E5AF0">
        <w:rPr>
          <w:shd w:val="pct15" w:color="auto" w:fill="FFFFFF"/>
        </w:rPr>
        <w:t>reactor</w:t>
      </w:r>
      <w:r w:rsidRPr="00897597">
        <w:rPr>
          <w:shd w:val="pct15" w:color="auto" w:fill="FFFFFF"/>
        </w:rPr>
        <w:t xml:space="preserve"> -&gt;</w:t>
      </w:r>
      <w:r>
        <w:rPr>
          <w:rFonts w:hint="eastAsia"/>
          <w:shd w:val="pct15" w:color="auto" w:fill="FFFFFF"/>
        </w:rPr>
        <w:t>DestroyEvent</w:t>
      </w:r>
      <w:r w:rsidRPr="00897597">
        <w:rPr>
          <w:shd w:val="pct15" w:color="auto" w:fill="FFFFFF"/>
        </w:rPr>
        <w:t>(</w:t>
      </w:r>
      <w:r w:rsidRPr="005E5AF0">
        <w:rPr>
          <w:shd w:val="pct15" w:color="auto" w:fill="FFFFFF"/>
        </w:rPr>
        <w:t>pBuff</w:t>
      </w:r>
      <w:r w:rsidRPr="00897597">
        <w:rPr>
          <w:shd w:val="pct15" w:color="auto" w:fill="FFFFFF"/>
        </w:rPr>
        <w:t>);</w:t>
      </w:r>
    </w:p>
    <w:p w:rsidR="00531019" w:rsidRPr="00E96AA4" w:rsidRDefault="00531019" w:rsidP="00531019"/>
    <w:sectPr w:rsidR="00531019" w:rsidRPr="00E96AA4" w:rsidSect="00F5638F">
      <w:headerReference w:type="default" r:id="rId8"/>
      <w:footerReference w:type="default" r:id="rId9"/>
      <w:pgSz w:w="11906" w:h="16838"/>
      <w:pgMar w:top="1418" w:right="1418" w:bottom="1418" w:left="1418"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5F24" w:rsidRDefault="009E5F24">
      <w:r>
        <w:separator/>
      </w:r>
    </w:p>
  </w:endnote>
  <w:endnote w:type="continuationSeparator" w:id="0">
    <w:p w:rsidR="009E5F24" w:rsidRDefault="009E5F24">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454F" w:rsidRDefault="00900A73" w:rsidP="00F5638F">
    <w:pPr>
      <w:pStyle w:val="a8"/>
      <w:tabs>
        <w:tab w:val="clear" w:pos="4153"/>
        <w:tab w:val="clear" w:pos="8306"/>
        <w:tab w:val="right" w:pos="9072"/>
      </w:tabs>
    </w:pPr>
    <w:r>
      <w:rPr>
        <w:rFonts w:hint="eastAsia"/>
      </w:rPr>
      <w:t>技术中心</w:t>
    </w:r>
    <w:r w:rsidR="000B454F">
      <w:rPr>
        <w:rFonts w:hint="eastAsia"/>
      </w:rPr>
      <w:tab/>
    </w:r>
    <w:r w:rsidR="001E53CE">
      <w:rPr>
        <w:rStyle w:val="a9"/>
      </w:rPr>
      <w:fldChar w:fldCharType="begin"/>
    </w:r>
    <w:r w:rsidR="000B454F">
      <w:rPr>
        <w:rStyle w:val="a9"/>
      </w:rPr>
      <w:instrText xml:space="preserve"> PAGE </w:instrText>
    </w:r>
    <w:r w:rsidR="001E53CE">
      <w:rPr>
        <w:rStyle w:val="a9"/>
      </w:rPr>
      <w:fldChar w:fldCharType="separate"/>
    </w:r>
    <w:r w:rsidR="00423FB9">
      <w:rPr>
        <w:rStyle w:val="a9"/>
        <w:noProof/>
      </w:rPr>
      <w:t>4</w:t>
    </w:r>
    <w:r w:rsidR="001E53CE">
      <w:rPr>
        <w:rStyle w:val="a9"/>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5F24" w:rsidRDefault="009E5F24">
      <w:r>
        <w:separator/>
      </w:r>
    </w:p>
  </w:footnote>
  <w:footnote w:type="continuationSeparator" w:id="0">
    <w:p w:rsidR="009E5F24" w:rsidRDefault="009E5F2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454F" w:rsidRDefault="001E53CE" w:rsidP="005B5C59">
    <w:pPr>
      <w:pStyle w:val="a7"/>
      <w:tabs>
        <w:tab w:val="clear" w:pos="8306"/>
        <w:tab w:val="right" w:pos="9072"/>
      </w:tabs>
    </w:pPr>
    <w:r>
      <w:pict>
        <v:group id="_x0000_s3073" editas="canvas" style="width:461.95pt;height:33.05pt;mso-position-horizontal-relative:char;mso-position-vertical-relative:line" coordsize="9239,66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4" type="#_x0000_t75" style="position:absolute;width:9239;height:661" o:preferrelative="f">
            <v:fill o:detectmouseclick="t"/>
            <v:path o:extrusionok="t" o:connecttype="none"/>
            <o:lock v:ext="edit" text="t"/>
          </v:shape>
          <v:shape id="_x0000_s3075" style="position:absolute;left:14;top:578;width:9225;height:83" coordsize="1974,18" path="m1974,18hdc,18,,18,,18,,18,279,,1015,v736,,959,18,959,18xe" fillcolor="#d2232a" stroked="f">
            <v:path arrowok="t"/>
          </v:shape>
          <v:shape id="_x0000_s3076" style="position:absolute;left:6851;top:289;width:164;height:110" coordsize="35,24" path="m4,hdc7,12,7,12,7,12v1,3,2,5,2,8c9,20,9,20,9,20v1,-2,2,-5,2,-8c15,,15,,15,v4,,4,,4,c23,12,23,12,23,12v1,3,1,6,2,8c25,20,25,20,25,20v,-2,1,-5,2,-8c30,,30,,30,v5,,5,,5,c27,24,27,24,27,24v-4,,-4,,-4,c19,13,19,13,19,13,18,10,18,8,17,5v,,,,,c16,8,16,10,15,13,11,24,11,24,11,24v-4,,-4,,-4,c,,,,,hal4,hdxe" fillcolor="#d81f26" stroked="f">
            <v:path arrowok="t"/>
          </v:shape>
          <v:shape id="_x0000_s3077" style="position:absolute;left:7015;top:289;width:163;height:110" coordsize="35,24" path="m4,hdc7,12,7,12,7,12v1,3,2,5,2,8c9,20,9,20,9,20v1,-2,2,-5,2,-8c15,,15,,15,v4,,4,,4,c23,12,23,12,23,12v1,3,1,6,2,8c25,20,25,20,25,20v1,-2,1,-5,2,-8c30,,30,,30,v5,,5,,5,c27,24,27,24,27,24v-4,,-4,,-4,c19,13,19,13,19,13,18,10,18,8,17,5v,,,,,c16,8,16,10,15,13,11,24,11,24,11,24v-4,,-4,,-4,c,,,,,hal4,hdxe" fillcolor="#d81f26" stroked="f">
            <v:path arrowok="t"/>
          </v:shape>
          <v:shape id="_x0000_s3078" style="position:absolute;left:7178;top:289;width:164;height:110" coordsize="35,24" path="m4,hdc8,12,8,12,8,12v,3,1,5,1,8c9,20,9,20,9,20v1,-2,2,-5,3,-8c16,,16,,16,v3,,3,,3,c23,12,23,12,23,12v1,3,2,6,2,8c25,20,25,20,25,20v1,-2,1,-5,2,-8c31,,31,,31,v4,,4,,4,c27,24,27,24,27,24v-4,,-4,,-4,c19,13,19,13,19,13,19,10,18,8,17,5v,,,,,c17,8,16,10,15,13,11,24,11,24,11,24v-4,,-4,,-4,c,,,,,hal4,hdxe" fillcolor="#d81f26" stroked="f">
            <v:path arrowok="t"/>
          </v:shape>
          <v:oval id="_x0000_s3079" style="position:absolute;left:7351;top:372;width:28;height:32" fillcolor="#d81f26" stroked="f"/>
          <v:shape id="_x0000_s3080" style="position:absolute;left:7412;top:289;width:70;height:115" coordsize="15,25" path="m1,20hdc2,20,4,21,7,21v3,,4,-1,4,-3c11,16,10,15,7,13,2,12,,10,,7,,3,3,,9,v2,,4,,5,1c13,4,13,4,13,4,13,4,11,3,9,3,6,3,5,4,5,6v,2,1,3,4,4c13,12,15,14,15,17v,5,-3,8,-9,8c4,25,1,24,,23hal1,20hdxe" fillcolor="#d81f26" stroked="f">
            <v:path arrowok="t"/>
          </v:shape>
          <v:shape id="_x0000_s3081" style="position:absolute;left:7510;top:239;width:98;height:160" coordsize="21,35" path="m,hdc4,,4,,4,v,15,,15,,15c5,15,5,15,5,15v,-1,1,-2,3,-3c9,11,10,11,12,11v3,,9,2,9,10c21,35,21,35,21,35v-5,,-5,,-5,c16,21,16,21,16,21v,-4,-1,-7,-5,-7c8,14,6,16,5,19v-1,,-1,1,-1,2c4,35,4,35,4,35,,35,,35,,35hal,hdxe" fillcolor="#d81f26" stroked="f">
            <v:path arrowok="t"/>
          </v:shape>
          <v:shape id="_x0000_s3082" style="position:absolute;left:7632;top:289;width:89;height:115" coordsize="19,25" path="m19,18hdc19,20,19,22,19,24v-4,,-4,,-4,c15,21,15,21,15,21v,,,,,c13,23,11,25,7,25,2,25,,21,,18,,12,5,9,14,9v,-1,,-1,,-1c14,6,14,3,9,3,7,3,4,3,2,5,1,2,1,2,1,2,3,,6,,9,v8,,10,5,10,9hal19,18hdxm14,12c10,12,4,13,4,17v,3,2,4,4,4c11,21,13,19,14,17v,,,-1,,-1hal14,12hdxe" fillcolor="#d81f26" stroked="f">
            <v:path arrowok="t"/>
            <o:lock v:ext="edit" verticies="t"/>
          </v:shape>
          <v:shape id="_x0000_s3083" style="position:absolute;left:7749;top:289;width:98;height:110" coordsize="21,24" path="m1,7hdc1,4,1,2,,,4,,4,,4,,5,4,5,4,5,4v,,,,,c6,2,9,,13,v3,,8,2,8,10c21,24,21,24,21,24v-4,,-4,,-4,c17,10,17,10,17,10,17,6,15,3,11,3,8,3,6,5,5,8v,,,1,,2c5,24,5,24,5,24v-4,,-4,,-4,hal1,7hdxe" fillcolor="#d81f26" stroked="f">
            <v:path arrowok="t"/>
          </v:shape>
          <v:shape id="_x0000_s3084" style="position:absolute;left:7875;top:239;width:103;height:165" coordsize="22,36" path="m22,hdc22,29,22,29,22,29v,2,,4,,6c18,35,18,35,18,35v,-4,,-4,,-4c18,31,18,31,18,31v-1,3,-4,5,-8,5c4,36,,31,,23,,15,5,11,10,11v4,,7,1,8,3c18,14,18,14,18,14,18,,18,,18,hal22,hdxm18,21v,-1,,-1,,-2c17,16,15,14,11,14v-4,,-7,4,-7,9c4,28,6,32,11,32v3,,6,-2,7,-5c18,26,18,26,18,25hal18,21hdxe" fillcolor="#d81f26" stroked="f">
            <v:path arrowok="t"/>
            <o:lock v:ext="edit" verticies="t"/>
          </v:shape>
          <v:shape id="_x0000_s3085" style="position:absolute;left:8006;top:289;width:88;height:115" coordsize="19,25" path="m18,18hdc18,20,19,22,19,24v-4,,-4,,-4,c14,21,14,21,14,21v,,,,,c13,23,10,25,7,25,2,25,,21,,18,,12,5,9,14,9v,-1,,-1,,-1c14,6,14,3,9,3,6,3,4,3,2,5,1,2,1,2,1,2,3,,6,,9,v8,,9,5,9,9hal18,18hdxm14,12c9,12,4,13,4,17v,3,2,4,4,4c11,21,13,19,14,17v,,,-1,,-1hal14,12hdxe" fillcolor="#d81f26" stroked="f">
            <v:path arrowok="t"/>
            <o:lock v:ext="edit" verticies="t"/>
          </v:shape>
          <v:shape id="_x0000_s3086" style="position:absolute;left:8118;top:289;width:103;height:156" coordsize="22,34" path="m22,21hdc22,26,21,29,19,32v-3,2,-6,2,-9,2c7,34,4,34,2,32,3,29,3,29,3,29v2,1,4,2,7,2c14,31,18,29,18,23v,-3,,-3,,-3c18,20,18,20,18,20v-2,2,-4,4,-8,4c4,24,,19,,12,,4,5,,11,v4,,6,2,7,4c18,4,18,4,18,4,18,,18,,18,v4,,4,,4,c22,2,22,4,22,7hal22,21hdxm18,10v,-1,,-2,-1,-2c17,5,15,3,11,3,7,3,4,6,4,12v,5,3,9,7,9c14,21,16,19,17,16v1,-1,1,-1,1,-2hal18,10hdxe" fillcolor="#d81f26" stroked="f">
            <v:path arrowok="t"/>
            <o:lock v:ext="edit" verticies="t"/>
          </v:shape>
          <v:shape id="_x0000_s3087" style="position:absolute;left:8244;top:289;width:93;height:115" coordsize="20,25" path="m19,18hdc19,20,19,22,20,24v-4,,-4,,-4,c15,21,15,21,15,21v,,,,,c14,23,11,25,8,25,3,25,,21,,18,,12,6,9,15,9v,-1,,-1,,-1c15,6,14,3,9,3,7,3,5,3,3,5,2,2,2,2,2,2,4,,7,,10,v8,,9,5,9,9hal19,18hdxm15,12c10,12,5,13,5,17v,3,2,4,4,4c12,21,14,19,15,17v,,,-1,,-1hal15,12hdxe" fillcolor="#d81f26" stroked="f">
            <v:path arrowok="t"/>
            <o:lock v:ext="edit" verticies="t"/>
          </v:shape>
          <v:shape id="_x0000_s3088" style="position:absolute;left:8365;top:289;width:164;height:110" coordsize="35,24" path="m,7hdc,4,,2,,,4,,4,,4,v,4,,4,,4c4,4,4,4,4,4,6,2,8,,12,v3,,6,2,7,4c19,4,19,4,19,4,20,3,21,2,22,1,23,,25,,27,v3,,8,2,8,10c35,24,35,24,35,24v-4,,-4,,-4,c31,11,31,11,31,11,31,6,29,3,25,3v-2,,-4,2,-5,4c20,8,20,9,20,9v,15,,15,,15c15,24,15,24,15,24v,-14,,-14,,-14c15,6,14,3,10,3,8,3,6,5,5,8v,,,1,,2c5,24,5,24,5,24,,24,,24,,24hal,7hdxe" fillcolor="#d81f26" stroked="f">
            <v:path arrowok="t"/>
          </v:shape>
          <v:shape id="_x0000_s3089" style="position:absolute;left:8552;top:289;width:99;height:115" coordsize="21,25" path="m4,13hdc4,19,8,21,13,21v3,,5,,6,-1c20,23,20,23,20,23v-1,1,-4,2,-8,2c5,25,,20,,13,,5,4,,12,v7,,9,6,9,11c21,12,21,12,21,13hal4,13hdxm17,10c17,7,16,3,11,3,7,3,5,7,4,10hal17,10hdxe" fillcolor="#d81f26" stroked="f">
            <v:path arrowok="t"/>
            <o:lock v:ext="edit" verticies="t"/>
          </v:shape>
          <v:shape id="_x0000_s3090" style="position:absolute;left:8669;top:289;width:75;height:115" coordsize="16,25" path="m1,20hdc3,20,5,21,7,21v3,,5,-1,5,-3c12,16,10,15,7,13,3,12,1,10,1,7,1,3,4,,9,v3,,5,,6,1c14,4,14,4,14,4,13,4,11,3,9,3,6,3,5,4,5,6v,2,1,3,5,4c14,12,16,14,16,17v,5,-3,8,-9,8c4,25,2,24,,23hal1,20hdxe" fillcolor="#d81f26" stroked="f">
            <v:path arrowok="t"/>
          </v:shape>
          <v:shape id="_x0000_s3091" style="position:absolute;left:8767;top:372;width:24;height:32" coordsize="5,7" path="m2,7hdc1,7,,5,,4,,2,1,,3,,4,,5,2,5,4,5,5,4,7,2,7xe" fillcolor="#d81f26" stroked="f">
            <v:path arrowok="t"/>
          </v:shape>
          <v:shape id="_x0000_s3092" style="position:absolute;left:8823;top:289;width:89;height:115" coordsize="19,25" path="m19,23hdc18,24,16,25,12,25,5,25,,20,,12,,5,5,,13,v3,,5,,6,1c18,4,18,4,18,4,17,4,16,3,13,3,8,3,5,7,5,12v,6,3,9,8,9c16,21,17,21,19,20hal19,23hdxe" fillcolor="#d81f26" stroked="f">
            <v:path arrowok="t"/>
          </v:shape>
          <v:shape id="_x0000_s3093" style="position:absolute;left:8940;top:289;width:112;height:115" coordsize="24,25" path="m12,25hdc5,25,,20,,12,,4,6,,12,v7,,12,5,12,12c24,21,18,25,12,25xm12,21v4,,7,-4,7,-9c19,8,17,3,12,3,7,3,5,8,5,12v,5,3,9,7,9xe" fillcolor="#d81f26" stroked="f">
            <v:path arrowok="t"/>
            <o:lock v:ext="edit" verticies="t"/>
          </v:shape>
          <v:shape id="_x0000_s3094" style="position:absolute;left:9076;top:289;width:163;height:110" coordsize="35,24" path="m,7hdc,4,,2,,,4,,4,,4,v,4,,4,,4c4,4,4,4,4,4,6,2,8,,12,v3,,6,2,7,4c19,4,19,4,19,4v,-1,1,-2,2,-3c23,,24,,27,v3,,8,2,8,10c35,24,35,24,35,24v-5,,-5,,-5,c30,11,30,11,30,11,30,6,29,3,25,3v-2,,-4,2,-5,4c20,8,20,9,20,9v,15,,15,,15c15,24,15,24,15,24v,-14,,-14,,-14c15,6,14,3,10,3,8,3,6,5,5,8v,,,1,,2c5,24,5,24,5,24,,24,,24,,24hal,7hdxe" fillcolor="#d81f26" stroked="f">
            <v:path arrowok="t"/>
          </v:shape>
          <v:shape id="_x0000_s3095" style="position:absolute;left:75;top:211;width:201;height:230" coordsize="43,50" path="m27,50hdc,50,,50,,50,6,42,6,42,6,42v17,,17,,17,c25,29,25,29,25,29v-15,,-15,,-15,c9,29,8,28,7,27,6,26,5,25,6,23,9,6,9,6,9,6,9,4,10,3,11,2,12,,14,,16,,43,,43,,43,,37,8,37,8,37,8,20,8,20,8,20,8,17,21,17,21,17,21v15,,15,,15,c34,21,35,21,36,22v1,2,1,3,1,5c34,44,34,44,34,44v,2,-1,3,-2,4c30,49,29,50,27,50xe" fillcolor="#d2232a" stroked="f">
            <v:path arrowok="t"/>
          </v:shape>
          <v:shape id="_x0000_s3096" style="position:absolute;left:252;top:211;width:197;height:230" coordsize="197,230" path="m99,230r18,-97l75,133,57,230,,230,43,,99,,80,97r47,l141,r56,l155,230r-56,xe" fillcolor="#d2232a" stroked="f">
            <v:path arrowok="t"/>
          </v:shape>
          <v:shape id="_x0000_s3097" style="position:absolute;left:421;top:211;width:187;height:230" coordsize="187,230" path="m70,230l98,193r28,l117,97,56,230,,230,107,r56,l187,230r-117,xe" fillcolor="#d2232a" stroked="f">
            <v:path arrowok="t"/>
          </v:shape>
          <v:shape id="_x0000_s3098" style="position:absolute;left:626;top:211;width:187;height:230" coordsize="40,50" path="m21,50hdc28,8,28,8,28,8,18,8,18,8,18,8,11,50,11,50,11,50,,50,,50,,50,8,,8,,8,,35,,35,,35,v1,,3,,4,2c40,3,40,4,40,6,32,50,32,50,32,50hal21,50hdxe" fillcolor="#d2232a" stroked="f">
            <v:path arrowok="t"/>
          </v:shape>
          <v:shape id="_x0000_s3099" style="position:absolute;left:804;top:211;width:187;height:230" coordsize="40,50" path="m14,50hdc,50,,50,,50,9,,9,,9,,33,,33,,33,v1,,4,,5,2c39,4,40,6,40,8,35,33,35,33,35,33,34,41,27,50,14,50xm24,31c28,8,28,8,28,8v-9,,-9,,-9,c12,41,12,41,12,41v3,,3,,3,c15,41,18,40,21,37v3,-3,3,-6,3,-6xe" fillcolor="#d2232a" stroked="f">
            <v:path arrowok="t"/>
            <o:lock v:ext="edit" verticies="t"/>
          </v:shape>
          <v:shape id="_x0000_s3100" style="position:absolute;left:967;top:211;width:183;height:230" coordsize="183,230" path="m71,230l94,193r28,l117,97,57,230,,230,108,r51,l183,230r-112,xe" fillcolor="#d2232a" stroked="f">
            <v:path arrowok="t"/>
          </v:shape>
          <v:shape id="_x0000_s3101" style="position:absolute;left:1912;top:221;width:182;height:229" coordsize="182,229" path="m65,229l93,192r28,l112,96,56,229,,229,102,r56,l182,229r-117,xe" fillcolor="#d2232a" stroked="f">
            <v:path arrowok="t"/>
          </v:shape>
          <v:shape id="_x0000_s3102" style="position:absolute;left:2112;top:221;width:258;height:229" coordsize="55,50" path="m36,50hdc43,9,43,9,43,9v-7,,-7,,-7,c29,50,29,50,29,50v-11,,-11,,-11,c25,9,25,9,25,9v-7,,-7,,-7,c11,50,11,50,11,50,,50,,50,,50,9,,9,,9,,50,,50,,50,v1,,3,1,4,2c55,3,55,5,55,6,47,50,47,50,47,50hal36,50hdxe" fillcolor="#d2232a" stroked="f">
            <v:path arrowok="t"/>
          </v:shape>
          <v:shape id="_x0000_s3103" style="position:absolute;left:2355;top:221;width:183;height:229" coordsize="183,229" path="m122,229l,229,43,,183,,155,41r-66,l75,96r61,l108,133r-37,l61,192r84,l122,229xe" fillcolor="#d2232a" stroked="f">
            <v:path arrowok="t"/>
          </v:shape>
          <v:shape id="_x0000_s3104" style="position:absolute;left:2510;top:221;width:196;height:229" coordsize="42,50" path="m27,50hdc,50,,50,,50,5,42,5,42,5,42v18,,18,,18,c25,29,25,29,25,29v-15,,-15,,-15,c8,29,7,29,6,28,5,27,5,25,5,23,8,6,8,6,8,6,8,5,9,3,11,2,12,1,13,,15,,42,,42,,42,,36,9,36,9,36,9,19,9,19,9,19,9,17,21,17,21,17,21v15,,15,,15,c33,21,35,22,36,23v1,1,1,2,1,4c34,44,34,44,34,44v-1,2,-2,3,-3,5c30,50,28,50,27,50xe" fillcolor="#d2232a" stroked="f">
            <v:path arrowok="t"/>
          </v:shape>
          <v:shape id="_x0000_s3105" style="position:absolute;left:1337;top:78;width:495;height:487" coordsize="106,106" path="m86,56hdc86,57,86,57,86,57,84,73,70,85,53,85,44,85,36,82,30,76,24,70,20,62,20,53v,-9,4,-18,10,-23c36,24,44,20,53,20v11,,20,5,26,13c81,36,84,38,88,38v5,,10,-5,10,-11c98,26,97,24,96,22v,,,,,c96,22,96,22,96,22,86,8,71,,53,,24,,,23,,53v,29,24,53,53,53c81,106,104,84,106,57v,-1,,-1,,-1hal86,56hdxe" fillcolor="#d2232a" stroked="f">
            <v:path arrowok="t"/>
          </v:shape>
          <v:shape id="_x0000_s3106" style="position:absolute;left:1524;top:262;width:373;height:115" coordsize="80,25" path="m71,2hdc37,2,37,2,37,2v,,,,,c25,2,25,2,25,2v,,-4,1,-7,-1c16,1,15,,13,,6,,,6,,12v,7,6,13,13,13c15,25,17,24,18,24v3,-2,7,-1,7,-1c37,23,37,23,37,23v,,,,,c71,23,71,23,71,23v5,-1,9,-5,9,-11c80,7,76,3,71,2xe" fillcolor="#f58220" stroked="f">
            <v:path arrowok="t"/>
          </v:shape>
          <v:shape id="_x0000_s3107" type="#_x0000_t75" style="position:absolute;left:1519;top:258;width:126;height:124">
            <v:imagedata r:id="rId1" o:title=""/>
          </v:shape>
          <v:shape id="_x0000_s3108" style="position:absolute;left:1533;top:271;width:98;height:96" coordsize="21,21" path="m,11hdc,5,5,,11,v,,,,,c16,,21,5,21,11v,,,,,c21,16,16,21,11,21v,,,,,c5,21,,16,,11xm2,11v,4,4,8,9,8c11,19,11,19,11,19v5,,8,-4,8,-8c19,11,19,11,19,11,19,6,16,2,11,2v,,,,,c6,2,2,6,2,11xe" fillcolor="#fdb924" stroked="f">
            <v:path arrowok="t"/>
            <o:lock v:ext="edit" verticies="t"/>
          </v:shape>
          <w10:wrap type="none"/>
          <w10:anchorlock/>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A2725ED2"/>
    <w:lvl w:ilvl="0">
      <w:start w:val="1"/>
      <w:numFmt w:val="decimal"/>
      <w:lvlText w:val="%1."/>
      <w:lvlJc w:val="left"/>
      <w:pPr>
        <w:tabs>
          <w:tab w:val="num" w:pos="2040"/>
        </w:tabs>
        <w:ind w:leftChars="800" w:left="2040" w:hangingChars="200" w:hanging="360"/>
      </w:pPr>
    </w:lvl>
  </w:abstractNum>
  <w:abstractNum w:abstractNumId="1">
    <w:nsid w:val="FFFFFF7D"/>
    <w:multiLevelType w:val="singleLevel"/>
    <w:tmpl w:val="84E609C8"/>
    <w:lvl w:ilvl="0">
      <w:start w:val="1"/>
      <w:numFmt w:val="decimal"/>
      <w:lvlText w:val="%1."/>
      <w:lvlJc w:val="left"/>
      <w:pPr>
        <w:tabs>
          <w:tab w:val="num" w:pos="1620"/>
        </w:tabs>
        <w:ind w:leftChars="600" w:left="1620" w:hangingChars="200" w:hanging="360"/>
      </w:pPr>
    </w:lvl>
  </w:abstractNum>
  <w:abstractNum w:abstractNumId="2">
    <w:nsid w:val="FFFFFF7E"/>
    <w:multiLevelType w:val="singleLevel"/>
    <w:tmpl w:val="702A6D82"/>
    <w:lvl w:ilvl="0">
      <w:start w:val="1"/>
      <w:numFmt w:val="decimal"/>
      <w:lvlText w:val="%1."/>
      <w:lvlJc w:val="left"/>
      <w:pPr>
        <w:tabs>
          <w:tab w:val="num" w:pos="1200"/>
        </w:tabs>
        <w:ind w:leftChars="400" w:left="1200" w:hangingChars="200" w:hanging="360"/>
      </w:pPr>
    </w:lvl>
  </w:abstractNum>
  <w:abstractNum w:abstractNumId="3">
    <w:nsid w:val="FFFFFF7F"/>
    <w:multiLevelType w:val="singleLevel"/>
    <w:tmpl w:val="1D56F390"/>
    <w:lvl w:ilvl="0">
      <w:start w:val="1"/>
      <w:numFmt w:val="decimal"/>
      <w:lvlText w:val="%1."/>
      <w:lvlJc w:val="left"/>
      <w:pPr>
        <w:tabs>
          <w:tab w:val="num" w:pos="780"/>
        </w:tabs>
        <w:ind w:leftChars="200" w:left="780" w:hangingChars="200" w:hanging="360"/>
      </w:pPr>
    </w:lvl>
  </w:abstractNum>
  <w:abstractNum w:abstractNumId="4">
    <w:nsid w:val="FFFFFF80"/>
    <w:multiLevelType w:val="singleLevel"/>
    <w:tmpl w:val="783C006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0B88CDA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63565B96"/>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88BAB00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5ED69CDC"/>
    <w:lvl w:ilvl="0">
      <w:start w:val="1"/>
      <w:numFmt w:val="decimal"/>
      <w:lvlText w:val="%1."/>
      <w:lvlJc w:val="left"/>
      <w:pPr>
        <w:tabs>
          <w:tab w:val="num" w:pos="360"/>
        </w:tabs>
        <w:ind w:left="360" w:hangingChars="200" w:hanging="360"/>
      </w:pPr>
    </w:lvl>
  </w:abstractNum>
  <w:abstractNum w:abstractNumId="9">
    <w:nsid w:val="FFFFFF89"/>
    <w:multiLevelType w:val="singleLevel"/>
    <w:tmpl w:val="06507944"/>
    <w:lvl w:ilvl="0">
      <w:start w:val="1"/>
      <w:numFmt w:val="bullet"/>
      <w:lvlText w:val=""/>
      <w:lvlJc w:val="left"/>
      <w:pPr>
        <w:tabs>
          <w:tab w:val="num" w:pos="360"/>
        </w:tabs>
        <w:ind w:left="360" w:hangingChars="200" w:hanging="360"/>
      </w:pPr>
      <w:rPr>
        <w:rFonts w:ascii="Wingdings" w:hAnsi="Wingdings" w:hint="default"/>
      </w:rPr>
    </w:lvl>
  </w:abstractNum>
  <w:abstractNum w:abstractNumId="10">
    <w:nsid w:val="01E71F17"/>
    <w:multiLevelType w:val="hybridMultilevel"/>
    <w:tmpl w:val="DE060890"/>
    <w:lvl w:ilvl="0" w:tplc="FEF23A0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1FBC1CBA"/>
    <w:multiLevelType w:val="multilevel"/>
    <w:tmpl w:val="9176DAF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
    <w:nsid w:val="20F8153F"/>
    <w:multiLevelType w:val="hybridMultilevel"/>
    <w:tmpl w:val="76A89846"/>
    <w:lvl w:ilvl="0" w:tplc="208AC74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27BA4F8B"/>
    <w:multiLevelType w:val="hybridMultilevel"/>
    <w:tmpl w:val="B3B4861A"/>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4">
    <w:nsid w:val="2E3018C5"/>
    <w:multiLevelType w:val="hybridMultilevel"/>
    <w:tmpl w:val="594ADCC8"/>
    <w:lvl w:ilvl="0" w:tplc="04090005">
      <w:start w:val="1"/>
      <w:numFmt w:val="bullet"/>
      <w:lvlText w:val=""/>
      <w:lvlJc w:val="left"/>
      <w:pPr>
        <w:ind w:left="840" w:hanging="42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nsid w:val="3B2B166A"/>
    <w:multiLevelType w:val="hybridMultilevel"/>
    <w:tmpl w:val="D83AB45A"/>
    <w:lvl w:ilvl="0" w:tplc="FB8CB5B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4246492B"/>
    <w:multiLevelType w:val="multilevel"/>
    <w:tmpl w:val="64BAA7DA"/>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nsid w:val="46432C72"/>
    <w:multiLevelType w:val="hybridMultilevel"/>
    <w:tmpl w:val="15363486"/>
    <w:lvl w:ilvl="0" w:tplc="0409000F">
      <w:start w:val="1"/>
      <w:numFmt w:val="decimal"/>
      <w:lvlText w:val="%1."/>
      <w:lvlJc w:val="left"/>
      <w:pPr>
        <w:tabs>
          <w:tab w:val="num" w:pos="840"/>
        </w:tabs>
        <w:ind w:left="840" w:hanging="420"/>
      </w:pPr>
    </w:lvl>
    <w:lvl w:ilvl="1" w:tplc="04090001">
      <w:start w:val="1"/>
      <w:numFmt w:val="bullet"/>
      <w:lvlText w:val=""/>
      <w:lvlJc w:val="left"/>
      <w:pPr>
        <w:tabs>
          <w:tab w:val="num" w:pos="1260"/>
        </w:tabs>
        <w:ind w:left="1260" w:hanging="420"/>
      </w:pPr>
      <w:rPr>
        <w:rFonts w:ascii="Wingdings" w:hAnsi="Wingding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8">
    <w:nsid w:val="4A846E11"/>
    <w:multiLevelType w:val="multilevel"/>
    <w:tmpl w:val="FB12ADF8"/>
    <w:lvl w:ilvl="0">
      <w:start w:val="1"/>
      <w:numFmt w:val="decimal"/>
      <w:pStyle w:val="1"/>
      <w:lvlText w:val="%1."/>
      <w:lvlJc w:val="left"/>
      <w:pPr>
        <w:tabs>
          <w:tab w:val="num" w:pos="425"/>
        </w:tabs>
        <w:ind w:left="42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pStyle w:val="4"/>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nsid w:val="528C0AD7"/>
    <w:multiLevelType w:val="hybridMultilevel"/>
    <w:tmpl w:val="3D706F1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nsid w:val="5BF21D88"/>
    <w:multiLevelType w:val="hybridMultilevel"/>
    <w:tmpl w:val="9BEA0436"/>
    <w:lvl w:ilvl="0" w:tplc="A636F6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697213EB"/>
    <w:multiLevelType w:val="multilevel"/>
    <w:tmpl w:val="BB3EE7CA"/>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1"/>
  </w:num>
  <w:num w:numId="12">
    <w:abstractNumId w:val="16"/>
  </w:num>
  <w:num w:numId="13">
    <w:abstractNumId w:val="21"/>
  </w:num>
  <w:num w:numId="14">
    <w:abstractNumId w:val="18"/>
  </w:num>
  <w:num w:numId="15">
    <w:abstractNumId w:val="18"/>
  </w:num>
  <w:num w:numId="16">
    <w:abstractNumId w:val="18"/>
  </w:num>
  <w:num w:numId="17">
    <w:abstractNumId w:val="18"/>
  </w:num>
  <w:num w:numId="18">
    <w:abstractNumId w:val="18"/>
  </w:num>
  <w:num w:numId="19">
    <w:abstractNumId w:val="18"/>
  </w:num>
  <w:num w:numId="20">
    <w:abstractNumId w:val="18"/>
  </w:num>
  <w:num w:numId="21">
    <w:abstractNumId w:val="18"/>
  </w:num>
  <w:num w:numId="22">
    <w:abstractNumId w:val="17"/>
  </w:num>
  <w:num w:numId="23">
    <w:abstractNumId w:val="13"/>
  </w:num>
  <w:num w:numId="24">
    <w:abstractNumId w:val="15"/>
  </w:num>
  <w:num w:numId="25">
    <w:abstractNumId w:val="12"/>
  </w:num>
  <w:num w:numId="26">
    <w:abstractNumId w:val="19"/>
  </w:num>
  <w:num w:numId="27">
    <w:abstractNumId w:val="10"/>
  </w:num>
  <w:num w:numId="2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num>
  <w:num w:numId="30">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attachedTemplate r:id="rId1"/>
  <w:stylePaneFormatFilter w:val="3F01"/>
  <w:defaultTabStop w:val="420"/>
  <w:drawingGridVerticalSpacing w:val="156"/>
  <w:displayHorizontalDrawingGridEvery w:val="0"/>
  <w:displayVerticalDrawingGridEvery w:val="2"/>
  <w:characterSpacingControl w:val="compressPunctuation"/>
  <w:hdrShapeDefaults>
    <o:shapedefaults v:ext="edit" spidmax="32770"/>
    <o:shapelayout v:ext="edit">
      <o:idmap v:ext="edit" data="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D1E09"/>
    <w:rsid w:val="0000444D"/>
    <w:rsid w:val="00015ED2"/>
    <w:rsid w:val="00016EA2"/>
    <w:rsid w:val="000277F7"/>
    <w:rsid w:val="00027D9C"/>
    <w:rsid w:val="00030022"/>
    <w:rsid w:val="00030E88"/>
    <w:rsid w:val="00031872"/>
    <w:rsid w:val="000402A7"/>
    <w:rsid w:val="0004110F"/>
    <w:rsid w:val="00044A93"/>
    <w:rsid w:val="00044DF9"/>
    <w:rsid w:val="0005134B"/>
    <w:rsid w:val="000544AF"/>
    <w:rsid w:val="0006381C"/>
    <w:rsid w:val="000652D7"/>
    <w:rsid w:val="000674A0"/>
    <w:rsid w:val="00067E4D"/>
    <w:rsid w:val="00071096"/>
    <w:rsid w:val="000711AF"/>
    <w:rsid w:val="00071761"/>
    <w:rsid w:val="0007293F"/>
    <w:rsid w:val="00073B99"/>
    <w:rsid w:val="00076908"/>
    <w:rsid w:val="0007724C"/>
    <w:rsid w:val="0007766F"/>
    <w:rsid w:val="00081342"/>
    <w:rsid w:val="00085D6C"/>
    <w:rsid w:val="0009009C"/>
    <w:rsid w:val="00090E80"/>
    <w:rsid w:val="00092F14"/>
    <w:rsid w:val="000950AA"/>
    <w:rsid w:val="0009679F"/>
    <w:rsid w:val="00097EC5"/>
    <w:rsid w:val="000A3099"/>
    <w:rsid w:val="000A798F"/>
    <w:rsid w:val="000B1269"/>
    <w:rsid w:val="000B2DB5"/>
    <w:rsid w:val="000B391E"/>
    <w:rsid w:val="000B454F"/>
    <w:rsid w:val="000B6B53"/>
    <w:rsid w:val="000B7C17"/>
    <w:rsid w:val="000C107A"/>
    <w:rsid w:val="000C1A10"/>
    <w:rsid w:val="000C3F6A"/>
    <w:rsid w:val="000C42F6"/>
    <w:rsid w:val="000D2778"/>
    <w:rsid w:val="000D2F0F"/>
    <w:rsid w:val="000D4B8F"/>
    <w:rsid w:val="000E0CED"/>
    <w:rsid w:val="000E2048"/>
    <w:rsid w:val="000E24CA"/>
    <w:rsid w:val="000E2869"/>
    <w:rsid w:val="000E48D6"/>
    <w:rsid w:val="000F1CD2"/>
    <w:rsid w:val="000F3752"/>
    <w:rsid w:val="000F38D8"/>
    <w:rsid w:val="000F3F2B"/>
    <w:rsid w:val="000F6006"/>
    <w:rsid w:val="00101EC4"/>
    <w:rsid w:val="001024BF"/>
    <w:rsid w:val="00107734"/>
    <w:rsid w:val="001169CE"/>
    <w:rsid w:val="00120A52"/>
    <w:rsid w:val="00122271"/>
    <w:rsid w:val="001224BB"/>
    <w:rsid w:val="00123BF8"/>
    <w:rsid w:val="00126E97"/>
    <w:rsid w:val="0013142D"/>
    <w:rsid w:val="00132E98"/>
    <w:rsid w:val="00134380"/>
    <w:rsid w:val="001421BE"/>
    <w:rsid w:val="0015027D"/>
    <w:rsid w:val="0015112C"/>
    <w:rsid w:val="00151932"/>
    <w:rsid w:val="001530AA"/>
    <w:rsid w:val="001642B0"/>
    <w:rsid w:val="001652B1"/>
    <w:rsid w:val="001664AE"/>
    <w:rsid w:val="00166D05"/>
    <w:rsid w:val="00167FF8"/>
    <w:rsid w:val="00172ED0"/>
    <w:rsid w:val="00175A2F"/>
    <w:rsid w:val="001804B3"/>
    <w:rsid w:val="00180A54"/>
    <w:rsid w:val="00181326"/>
    <w:rsid w:val="001837B1"/>
    <w:rsid w:val="00190446"/>
    <w:rsid w:val="001A2817"/>
    <w:rsid w:val="001A345C"/>
    <w:rsid w:val="001A3B81"/>
    <w:rsid w:val="001A48EB"/>
    <w:rsid w:val="001A6DE2"/>
    <w:rsid w:val="001A6ED2"/>
    <w:rsid w:val="001A7257"/>
    <w:rsid w:val="001B1148"/>
    <w:rsid w:val="001B16D8"/>
    <w:rsid w:val="001B1FE0"/>
    <w:rsid w:val="001B2D4F"/>
    <w:rsid w:val="001C04BB"/>
    <w:rsid w:val="001C2114"/>
    <w:rsid w:val="001C3245"/>
    <w:rsid w:val="001D0027"/>
    <w:rsid w:val="001D4449"/>
    <w:rsid w:val="001D7B29"/>
    <w:rsid w:val="001E2A32"/>
    <w:rsid w:val="001E3D54"/>
    <w:rsid w:val="001E4061"/>
    <w:rsid w:val="001E4825"/>
    <w:rsid w:val="001E4856"/>
    <w:rsid w:val="001E53CE"/>
    <w:rsid w:val="001E5942"/>
    <w:rsid w:val="001E7856"/>
    <w:rsid w:val="001F3E9E"/>
    <w:rsid w:val="00202397"/>
    <w:rsid w:val="00202942"/>
    <w:rsid w:val="00205039"/>
    <w:rsid w:val="00207475"/>
    <w:rsid w:val="0021147A"/>
    <w:rsid w:val="0021621D"/>
    <w:rsid w:val="002167AA"/>
    <w:rsid w:val="0021699B"/>
    <w:rsid w:val="00217892"/>
    <w:rsid w:val="0022211C"/>
    <w:rsid w:val="002251C6"/>
    <w:rsid w:val="002320CF"/>
    <w:rsid w:val="0023468A"/>
    <w:rsid w:val="002358CF"/>
    <w:rsid w:val="00236957"/>
    <w:rsid w:val="002413E0"/>
    <w:rsid w:val="002508C1"/>
    <w:rsid w:val="002529E9"/>
    <w:rsid w:val="00254963"/>
    <w:rsid w:val="0025627A"/>
    <w:rsid w:val="00256C9D"/>
    <w:rsid w:val="002573BE"/>
    <w:rsid w:val="00257F82"/>
    <w:rsid w:val="00261266"/>
    <w:rsid w:val="00261852"/>
    <w:rsid w:val="00261E07"/>
    <w:rsid w:val="00262E3D"/>
    <w:rsid w:val="00264E41"/>
    <w:rsid w:val="002650C5"/>
    <w:rsid w:val="00274A3B"/>
    <w:rsid w:val="0027753B"/>
    <w:rsid w:val="00282B3D"/>
    <w:rsid w:val="00282E4A"/>
    <w:rsid w:val="00285B35"/>
    <w:rsid w:val="00285F0E"/>
    <w:rsid w:val="00286799"/>
    <w:rsid w:val="0029129D"/>
    <w:rsid w:val="00291F47"/>
    <w:rsid w:val="002954D9"/>
    <w:rsid w:val="002974BD"/>
    <w:rsid w:val="002978F1"/>
    <w:rsid w:val="002A03D5"/>
    <w:rsid w:val="002A4A8A"/>
    <w:rsid w:val="002A5769"/>
    <w:rsid w:val="002B15EF"/>
    <w:rsid w:val="002B1A4E"/>
    <w:rsid w:val="002B2963"/>
    <w:rsid w:val="002C0054"/>
    <w:rsid w:val="002C17E1"/>
    <w:rsid w:val="002C5760"/>
    <w:rsid w:val="002D006E"/>
    <w:rsid w:val="002D1C77"/>
    <w:rsid w:val="002D32A7"/>
    <w:rsid w:val="002D35DE"/>
    <w:rsid w:val="002D731F"/>
    <w:rsid w:val="002E052B"/>
    <w:rsid w:val="002E1F28"/>
    <w:rsid w:val="002E575E"/>
    <w:rsid w:val="002E5E6D"/>
    <w:rsid w:val="002E6C5A"/>
    <w:rsid w:val="002F0566"/>
    <w:rsid w:val="002F0BB4"/>
    <w:rsid w:val="002F2A31"/>
    <w:rsid w:val="002F363B"/>
    <w:rsid w:val="002F6B75"/>
    <w:rsid w:val="00302CF2"/>
    <w:rsid w:val="00305EA9"/>
    <w:rsid w:val="00306509"/>
    <w:rsid w:val="00306676"/>
    <w:rsid w:val="00306A1B"/>
    <w:rsid w:val="00307216"/>
    <w:rsid w:val="003104F1"/>
    <w:rsid w:val="00310C20"/>
    <w:rsid w:val="00310FD2"/>
    <w:rsid w:val="00312DDB"/>
    <w:rsid w:val="00313AA6"/>
    <w:rsid w:val="003148E6"/>
    <w:rsid w:val="00316EA8"/>
    <w:rsid w:val="0032151E"/>
    <w:rsid w:val="003302C5"/>
    <w:rsid w:val="00331086"/>
    <w:rsid w:val="003312D0"/>
    <w:rsid w:val="00331380"/>
    <w:rsid w:val="0034149C"/>
    <w:rsid w:val="0034596F"/>
    <w:rsid w:val="00347F93"/>
    <w:rsid w:val="00351343"/>
    <w:rsid w:val="00354470"/>
    <w:rsid w:val="00360FE7"/>
    <w:rsid w:val="00362E72"/>
    <w:rsid w:val="00365051"/>
    <w:rsid w:val="003706E7"/>
    <w:rsid w:val="00372231"/>
    <w:rsid w:val="0037311F"/>
    <w:rsid w:val="003742BB"/>
    <w:rsid w:val="00374D00"/>
    <w:rsid w:val="00377889"/>
    <w:rsid w:val="0038189B"/>
    <w:rsid w:val="00384DDB"/>
    <w:rsid w:val="00393C4C"/>
    <w:rsid w:val="003946E1"/>
    <w:rsid w:val="003955BA"/>
    <w:rsid w:val="003A374A"/>
    <w:rsid w:val="003A5A02"/>
    <w:rsid w:val="003A768A"/>
    <w:rsid w:val="003B7A1B"/>
    <w:rsid w:val="003C595D"/>
    <w:rsid w:val="003C5C62"/>
    <w:rsid w:val="003D1EE9"/>
    <w:rsid w:val="003D2050"/>
    <w:rsid w:val="003D625F"/>
    <w:rsid w:val="003D65B2"/>
    <w:rsid w:val="003E023C"/>
    <w:rsid w:val="003E038A"/>
    <w:rsid w:val="003E2418"/>
    <w:rsid w:val="003E5475"/>
    <w:rsid w:val="003E6700"/>
    <w:rsid w:val="003F0140"/>
    <w:rsid w:val="003F0F40"/>
    <w:rsid w:val="003F14DD"/>
    <w:rsid w:val="003F38A8"/>
    <w:rsid w:val="003F5096"/>
    <w:rsid w:val="003F7F2F"/>
    <w:rsid w:val="003F7F57"/>
    <w:rsid w:val="0040056D"/>
    <w:rsid w:val="00400EE8"/>
    <w:rsid w:val="00403E16"/>
    <w:rsid w:val="00405231"/>
    <w:rsid w:val="004052D1"/>
    <w:rsid w:val="00405B86"/>
    <w:rsid w:val="00406209"/>
    <w:rsid w:val="004069AD"/>
    <w:rsid w:val="00406C83"/>
    <w:rsid w:val="00406D04"/>
    <w:rsid w:val="00406EAB"/>
    <w:rsid w:val="00414A69"/>
    <w:rsid w:val="004201E8"/>
    <w:rsid w:val="00421CF1"/>
    <w:rsid w:val="00423FB9"/>
    <w:rsid w:val="00424894"/>
    <w:rsid w:val="004270E6"/>
    <w:rsid w:val="00430263"/>
    <w:rsid w:val="00432301"/>
    <w:rsid w:val="00435AF8"/>
    <w:rsid w:val="004430F7"/>
    <w:rsid w:val="00443FCD"/>
    <w:rsid w:val="004445D6"/>
    <w:rsid w:val="004445F0"/>
    <w:rsid w:val="00453068"/>
    <w:rsid w:val="004574A0"/>
    <w:rsid w:val="00457D36"/>
    <w:rsid w:val="00464491"/>
    <w:rsid w:val="004707E5"/>
    <w:rsid w:val="00475AF8"/>
    <w:rsid w:val="00476F4B"/>
    <w:rsid w:val="00482301"/>
    <w:rsid w:val="00483FD7"/>
    <w:rsid w:val="00490409"/>
    <w:rsid w:val="004904E4"/>
    <w:rsid w:val="004913C5"/>
    <w:rsid w:val="004927C3"/>
    <w:rsid w:val="0049470D"/>
    <w:rsid w:val="00495F83"/>
    <w:rsid w:val="004A095E"/>
    <w:rsid w:val="004A181C"/>
    <w:rsid w:val="004A3315"/>
    <w:rsid w:val="004B05D1"/>
    <w:rsid w:val="004B1324"/>
    <w:rsid w:val="004B1BFE"/>
    <w:rsid w:val="004B2A01"/>
    <w:rsid w:val="004B765B"/>
    <w:rsid w:val="004C6102"/>
    <w:rsid w:val="004C6437"/>
    <w:rsid w:val="004C6D25"/>
    <w:rsid w:val="004C73BC"/>
    <w:rsid w:val="004D0EE7"/>
    <w:rsid w:val="004D2186"/>
    <w:rsid w:val="004D3CAA"/>
    <w:rsid w:val="004E1241"/>
    <w:rsid w:val="004E2FAA"/>
    <w:rsid w:val="004E7DDB"/>
    <w:rsid w:val="004F0176"/>
    <w:rsid w:val="004F04DA"/>
    <w:rsid w:val="004F173D"/>
    <w:rsid w:val="00501F2B"/>
    <w:rsid w:val="005025AA"/>
    <w:rsid w:val="0050359E"/>
    <w:rsid w:val="00507616"/>
    <w:rsid w:val="00511AA4"/>
    <w:rsid w:val="00517979"/>
    <w:rsid w:val="00523C74"/>
    <w:rsid w:val="00524F3B"/>
    <w:rsid w:val="00531019"/>
    <w:rsid w:val="00531D2B"/>
    <w:rsid w:val="00532BA2"/>
    <w:rsid w:val="00543649"/>
    <w:rsid w:val="00545888"/>
    <w:rsid w:val="00551DC6"/>
    <w:rsid w:val="005562DE"/>
    <w:rsid w:val="00556340"/>
    <w:rsid w:val="00560D82"/>
    <w:rsid w:val="00566832"/>
    <w:rsid w:val="00570AF7"/>
    <w:rsid w:val="005718EF"/>
    <w:rsid w:val="00572FBC"/>
    <w:rsid w:val="005732C9"/>
    <w:rsid w:val="00574AF0"/>
    <w:rsid w:val="005758D5"/>
    <w:rsid w:val="005811B7"/>
    <w:rsid w:val="005822E3"/>
    <w:rsid w:val="0058563A"/>
    <w:rsid w:val="0059025B"/>
    <w:rsid w:val="00590A21"/>
    <w:rsid w:val="005925E3"/>
    <w:rsid w:val="005927F9"/>
    <w:rsid w:val="00592F14"/>
    <w:rsid w:val="005934AD"/>
    <w:rsid w:val="00595D6F"/>
    <w:rsid w:val="005972EB"/>
    <w:rsid w:val="005A107E"/>
    <w:rsid w:val="005A17A6"/>
    <w:rsid w:val="005A41C5"/>
    <w:rsid w:val="005B0A11"/>
    <w:rsid w:val="005B1564"/>
    <w:rsid w:val="005B4A76"/>
    <w:rsid w:val="005B5C59"/>
    <w:rsid w:val="005C25C4"/>
    <w:rsid w:val="005C4325"/>
    <w:rsid w:val="005C6303"/>
    <w:rsid w:val="005D1120"/>
    <w:rsid w:val="005D4BEB"/>
    <w:rsid w:val="005E2C65"/>
    <w:rsid w:val="005E5258"/>
    <w:rsid w:val="005E547A"/>
    <w:rsid w:val="005E660D"/>
    <w:rsid w:val="005F411E"/>
    <w:rsid w:val="006044BB"/>
    <w:rsid w:val="00606861"/>
    <w:rsid w:val="006078BE"/>
    <w:rsid w:val="00612808"/>
    <w:rsid w:val="00613C0D"/>
    <w:rsid w:val="0061479B"/>
    <w:rsid w:val="00616120"/>
    <w:rsid w:val="00623CE5"/>
    <w:rsid w:val="00623E60"/>
    <w:rsid w:val="006246B1"/>
    <w:rsid w:val="0062594B"/>
    <w:rsid w:val="006271E8"/>
    <w:rsid w:val="00630E3F"/>
    <w:rsid w:val="00631B70"/>
    <w:rsid w:val="00631E22"/>
    <w:rsid w:val="006323E3"/>
    <w:rsid w:val="00636C2F"/>
    <w:rsid w:val="0063780F"/>
    <w:rsid w:val="006379BF"/>
    <w:rsid w:val="00641035"/>
    <w:rsid w:val="00643105"/>
    <w:rsid w:val="006462C5"/>
    <w:rsid w:val="0065429A"/>
    <w:rsid w:val="0065661C"/>
    <w:rsid w:val="00661045"/>
    <w:rsid w:val="0066291F"/>
    <w:rsid w:val="0066399B"/>
    <w:rsid w:val="00663A66"/>
    <w:rsid w:val="00670AF5"/>
    <w:rsid w:val="0067477A"/>
    <w:rsid w:val="00675131"/>
    <w:rsid w:val="0067616C"/>
    <w:rsid w:val="006778C8"/>
    <w:rsid w:val="00683C6D"/>
    <w:rsid w:val="006879CB"/>
    <w:rsid w:val="00691E76"/>
    <w:rsid w:val="00691FD3"/>
    <w:rsid w:val="00693CE3"/>
    <w:rsid w:val="00694D74"/>
    <w:rsid w:val="00695A31"/>
    <w:rsid w:val="00697551"/>
    <w:rsid w:val="006A20B5"/>
    <w:rsid w:val="006A702F"/>
    <w:rsid w:val="006B1B5C"/>
    <w:rsid w:val="006B2046"/>
    <w:rsid w:val="006B5B82"/>
    <w:rsid w:val="006B6D04"/>
    <w:rsid w:val="006C1601"/>
    <w:rsid w:val="006C3BC4"/>
    <w:rsid w:val="006C3E0A"/>
    <w:rsid w:val="006C5C77"/>
    <w:rsid w:val="006D28D8"/>
    <w:rsid w:val="006D2F6A"/>
    <w:rsid w:val="006D3DC4"/>
    <w:rsid w:val="006D3DDE"/>
    <w:rsid w:val="006E1402"/>
    <w:rsid w:val="006E20EB"/>
    <w:rsid w:val="006E7C06"/>
    <w:rsid w:val="006F0B8C"/>
    <w:rsid w:val="006F1340"/>
    <w:rsid w:val="006F306D"/>
    <w:rsid w:val="006F3107"/>
    <w:rsid w:val="006F34BB"/>
    <w:rsid w:val="006F681E"/>
    <w:rsid w:val="00701F36"/>
    <w:rsid w:val="00704E2E"/>
    <w:rsid w:val="007050D9"/>
    <w:rsid w:val="00706726"/>
    <w:rsid w:val="00707905"/>
    <w:rsid w:val="0071026B"/>
    <w:rsid w:val="0071058B"/>
    <w:rsid w:val="00713688"/>
    <w:rsid w:val="007169A4"/>
    <w:rsid w:val="00717708"/>
    <w:rsid w:val="00717CDF"/>
    <w:rsid w:val="00721A97"/>
    <w:rsid w:val="0072244A"/>
    <w:rsid w:val="007228DC"/>
    <w:rsid w:val="00724FA1"/>
    <w:rsid w:val="00725CE1"/>
    <w:rsid w:val="007265AA"/>
    <w:rsid w:val="007330BB"/>
    <w:rsid w:val="00736486"/>
    <w:rsid w:val="007365E0"/>
    <w:rsid w:val="00736EA2"/>
    <w:rsid w:val="0073780E"/>
    <w:rsid w:val="00744705"/>
    <w:rsid w:val="00744B46"/>
    <w:rsid w:val="007468A6"/>
    <w:rsid w:val="00751A5D"/>
    <w:rsid w:val="00751AEC"/>
    <w:rsid w:val="00753A57"/>
    <w:rsid w:val="00753A66"/>
    <w:rsid w:val="00754B1C"/>
    <w:rsid w:val="0075799C"/>
    <w:rsid w:val="00774420"/>
    <w:rsid w:val="00775276"/>
    <w:rsid w:val="00783A8B"/>
    <w:rsid w:val="0078544B"/>
    <w:rsid w:val="007869EB"/>
    <w:rsid w:val="007877D9"/>
    <w:rsid w:val="00790348"/>
    <w:rsid w:val="007A6E8D"/>
    <w:rsid w:val="007B3A6E"/>
    <w:rsid w:val="007B486B"/>
    <w:rsid w:val="007B69B5"/>
    <w:rsid w:val="007C02FD"/>
    <w:rsid w:val="007C47AC"/>
    <w:rsid w:val="007C4FF6"/>
    <w:rsid w:val="007D075B"/>
    <w:rsid w:val="007D361B"/>
    <w:rsid w:val="007E1DD8"/>
    <w:rsid w:val="007F00BA"/>
    <w:rsid w:val="007F0E79"/>
    <w:rsid w:val="007F1B2E"/>
    <w:rsid w:val="007F1EE1"/>
    <w:rsid w:val="007F61AD"/>
    <w:rsid w:val="007F67F2"/>
    <w:rsid w:val="007F7281"/>
    <w:rsid w:val="008053BC"/>
    <w:rsid w:val="008054C4"/>
    <w:rsid w:val="00810386"/>
    <w:rsid w:val="00810BE0"/>
    <w:rsid w:val="008151A0"/>
    <w:rsid w:val="00815E5C"/>
    <w:rsid w:val="0081727F"/>
    <w:rsid w:val="008175C0"/>
    <w:rsid w:val="0082037C"/>
    <w:rsid w:val="008278D8"/>
    <w:rsid w:val="00832374"/>
    <w:rsid w:val="0083317B"/>
    <w:rsid w:val="00834901"/>
    <w:rsid w:val="008365FF"/>
    <w:rsid w:val="00836790"/>
    <w:rsid w:val="00840671"/>
    <w:rsid w:val="00840907"/>
    <w:rsid w:val="00840D5F"/>
    <w:rsid w:val="00842500"/>
    <w:rsid w:val="00845278"/>
    <w:rsid w:val="008514A6"/>
    <w:rsid w:val="0085257A"/>
    <w:rsid w:val="00853DC9"/>
    <w:rsid w:val="00855B52"/>
    <w:rsid w:val="008627F3"/>
    <w:rsid w:val="00866D7A"/>
    <w:rsid w:val="00870820"/>
    <w:rsid w:val="0087082B"/>
    <w:rsid w:val="008729DB"/>
    <w:rsid w:val="008757EE"/>
    <w:rsid w:val="00877591"/>
    <w:rsid w:val="0088714A"/>
    <w:rsid w:val="0088790E"/>
    <w:rsid w:val="00890B35"/>
    <w:rsid w:val="00890E7A"/>
    <w:rsid w:val="008921E2"/>
    <w:rsid w:val="0089673C"/>
    <w:rsid w:val="00897CD9"/>
    <w:rsid w:val="008A1D12"/>
    <w:rsid w:val="008A3198"/>
    <w:rsid w:val="008A5467"/>
    <w:rsid w:val="008A5EEC"/>
    <w:rsid w:val="008A7BAC"/>
    <w:rsid w:val="008B1FDD"/>
    <w:rsid w:val="008C0E72"/>
    <w:rsid w:val="008C1468"/>
    <w:rsid w:val="008C1479"/>
    <w:rsid w:val="008C220A"/>
    <w:rsid w:val="008C5933"/>
    <w:rsid w:val="008D005F"/>
    <w:rsid w:val="008D469E"/>
    <w:rsid w:val="008D56C8"/>
    <w:rsid w:val="008E054C"/>
    <w:rsid w:val="008E150A"/>
    <w:rsid w:val="008E5B31"/>
    <w:rsid w:val="008F5B7E"/>
    <w:rsid w:val="008F67EE"/>
    <w:rsid w:val="00900A73"/>
    <w:rsid w:val="00902ADC"/>
    <w:rsid w:val="00907A2C"/>
    <w:rsid w:val="009114BE"/>
    <w:rsid w:val="0091787F"/>
    <w:rsid w:val="00921EF0"/>
    <w:rsid w:val="0092453D"/>
    <w:rsid w:val="00930D86"/>
    <w:rsid w:val="0093131C"/>
    <w:rsid w:val="00932F20"/>
    <w:rsid w:val="00932FB3"/>
    <w:rsid w:val="009333CC"/>
    <w:rsid w:val="00936C34"/>
    <w:rsid w:val="00936CA3"/>
    <w:rsid w:val="00936DA3"/>
    <w:rsid w:val="00940A06"/>
    <w:rsid w:val="00945DC0"/>
    <w:rsid w:val="00947C6F"/>
    <w:rsid w:val="00950E70"/>
    <w:rsid w:val="009552B4"/>
    <w:rsid w:val="00956DEF"/>
    <w:rsid w:val="00957619"/>
    <w:rsid w:val="00965D27"/>
    <w:rsid w:val="00977794"/>
    <w:rsid w:val="00981837"/>
    <w:rsid w:val="00984983"/>
    <w:rsid w:val="00986E81"/>
    <w:rsid w:val="00991396"/>
    <w:rsid w:val="00991F31"/>
    <w:rsid w:val="00993AAD"/>
    <w:rsid w:val="00993B66"/>
    <w:rsid w:val="00994EC1"/>
    <w:rsid w:val="009953DF"/>
    <w:rsid w:val="009972C4"/>
    <w:rsid w:val="009A5F05"/>
    <w:rsid w:val="009A6509"/>
    <w:rsid w:val="009B4D74"/>
    <w:rsid w:val="009C1844"/>
    <w:rsid w:val="009C25A9"/>
    <w:rsid w:val="009C3607"/>
    <w:rsid w:val="009C51A2"/>
    <w:rsid w:val="009C567D"/>
    <w:rsid w:val="009C5985"/>
    <w:rsid w:val="009D05C7"/>
    <w:rsid w:val="009D1845"/>
    <w:rsid w:val="009D537A"/>
    <w:rsid w:val="009E0339"/>
    <w:rsid w:val="009E17B2"/>
    <w:rsid w:val="009E2BF6"/>
    <w:rsid w:val="009E329A"/>
    <w:rsid w:val="009E4527"/>
    <w:rsid w:val="009E5F24"/>
    <w:rsid w:val="009F00AD"/>
    <w:rsid w:val="009F2333"/>
    <w:rsid w:val="009F3ADC"/>
    <w:rsid w:val="009F67D9"/>
    <w:rsid w:val="00A051D1"/>
    <w:rsid w:val="00A1236C"/>
    <w:rsid w:val="00A12D82"/>
    <w:rsid w:val="00A3051F"/>
    <w:rsid w:val="00A3349A"/>
    <w:rsid w:val="00A35D9D"/>
    <w:rsid w:val="00A40794"/>
    <w:rsid w:val="00A4108D"/>
    <w:rsid w:val="00A43536"/>
    <w:rsid w:val="00A43FFE"/>
    <w:rsid w:val="00A44E9F"/>
    <w:rsid w:val="00A47F2B"/>
    <w:rsid w:val="00A52A8A"/>
    <w:rsid w:val="00A540B1"/>
    <w:rsid w:val="00A54495"/>
    <w:rsid w:val="00A54A68"/>
    <w:rsid w:val="00A57F42"/>
    <w:rsid w:val="00A67B90"/>
    <w:rsid w:val="00A70612"/>
    <w:rsid w:val="00A706A7"/>
    <w:rsid w:val="00A72356"/>
    <w:rsid w:val="00A746B1"/>
    <w:rsid w:val="00A77209"/>
    <w:rsid w:val="00A83E3A"/>
    <w:rsid w:val="00A84061"/>
    <w:rsid w:val="00A84D04"/>
    <w:rsid w:val="00A90CE6"/>
    <w:rsid w:val="00A91206"/>
    <w:rsid w:val="00A9174C"/>
    <w:rsid w:val="00A91E91"/>
    <w:rsid w:val="00A92D94"/>
    <w:rsid w:val="00A95E75"/>
    <w:rsid w:val="00AA3D8E"/>
    <w:rsid w:val="00AA426B"/>
    <w:rsid w:val="00AA5741"/>
    <w:rsid w:val="00AA590A"/>
    <w:rsid w:val="00AA675C"/>
    <w:rsid w:val="00AA7913"/>
    <w:rsid w:val="00AA7CD8"/>
    <w:rsid w:val="00AB2603"/>
    <w:rsid w:val="00AB3328"/>
    <w:rsid w:val="00AB37F8"/>
    <w:rsid w:val="00AC1953"/>
    <w:rsid w:val="00AC2828"/>
    <w:rsid w:val="00AC2C4B"/>
    <w:rsid w:val="00AC3643"/>
    <w:rsid w:val="00AD151C"/>
    <w:rsid w:val="00AD215F"/>
    <w:rsid w:val="00AD2DC0"/>
    <w:rsid w:val="00AD4939"/>
    <w:rsid w:val="00AD661F"/>
    <w:rsid w:val="00AD765D"/>
    <w:rsid w:val="00AE0022"/>
    <w:rsid w:val="00AE3417"/>
    <w:rsid w:val="00AE3690"/>
    <w:rsid w:val="00AE504E"/>
    <w:rsid w:val="00B05A30"/>
    <w:rsid w:val="00B07A63"/>
    <w:rsid w:val="00B12D5C"/>
    <w:rsid w:val="00B1301B"/>
    <w:rsid w:val="00B17CA7"/>
    <w:rsid w:val="00B213BF"/>
    <w:rsid w:val="00B21EAF"/>
    <w:rsid w:val="00B3085B"/>
    <w:rsid w:val="00B33139"/>
    <w:rsid w:val="00B351FD"/>
    <w:rsid w:val="00B371C6"/>
    <w:rsid w:val="00B40FF1"/>
    <w:rsid w:val="00B42319"/>
    <w:rsid w:val="00B52963"/>
    <w:rsid w:val="00B62675"/>
    <w:rsid w:val="00B7106C"/>
    <w:rsid w:val="00B72D65"/>
    <w:rsid w:val="00B73C48"/>
    <w:rsid w:val="00B775A9"/>
    <w:rsid w:val="00B857C0"/>
    <w:rsid w:val="00B86BB9"/>
    <w:rsid w:val="00B87837"/>
    <w:rsid w:val="00BA09F1"/>
    <w:rsid w:val="00BA2321"/>
    <w:rsid w:val="00BB01F2"/>
    <w:rsid w:val="00BB20BE"/>
    <w:rsid w:val="00BB40D4"/>
    <w:rsid w:val="00BB6CAD"/>
    <w:rsid w:val="00BB7485"/>
    <w:rsid w:val="00BC3010"/>
    <w:rsid w:val="00BC4318"/>
    <w:rsid w:val="00BC5653"/>
    <w:rsid w:val="00BD58A7"/>
    <w:rsid w:val="00BD5E64"/>
    <w:rsid w:val="00BD6B59"/>
    <w:rsid w:val="00BE6E36"/>
    <w:rsid w:val="00BF02FA"/>
    <w:rsid w:val="00BF34B2"/>
    <w:rsid w:val="00BF4710"/>
    <w:rsid w:val="00C01CE2"/>
    <w:rsid w:val="00C02BAE"/>
    <w:rsid w:val="00C06C28"/>
    <w:rsid w:val="00C12B34"/>
    <w:rsid w:val="00C14C09"/>
    <w:rsid w:val="00C16F33"/>
    <w:rsid w:val="00C171B2"/>
    <w:rsid w:val="00C2383C"/>
    <w:rsid w:val="00C2418B"/>
    <w:rsid w:val="00C31345"/>
    <w:rsid w:val="00C32B0A"/>
    <w:rsid w:val="00C32CFA"/>
    <w:rsid w:val="00C334E6"/>
    <w:rsid w:val="00C41382"/>
    <w:rsid w:val="00C4540D"/>
    <w:rsid w:val="00C479E5"/>
    <w:rsid w:val="00C47E30"/>
    <w:rsid w:val="00C51968"/>
    <w:rsid w:val="00C5500B"/>
    <w:rsid w:val="00C5505B"/>
    <w:rsid w:val="00C56A69"/>
    <w:rsid w:val="00C57798"/>
    <w:rsid w:val="00C619ED"/>
    <w:rsid w:val="00C6335D"/>
    <w:rsid w:val="00C641F3"/>
    <w:rsid w:val="00C64526"/>
    <w:rsid w:val="00C73F63"/>
    <w:rsid w:val="00C750CB"/>
    <w:rsid w:val="00C82A93"/>
    <w:rsid w:val="00C82FA8"/>
    <w:rsid w:val="00C84592"/>
    <w:rsid w:val="00C8489E"/>
    <w:rsid w:val="00C85BA1"/>
    <w:rsid w:val="00C86142"/>
    <w:rsid w:val="00C914EA"/>
    <w:rsid w:val="00CA0045"/>
    <w:rsid w:val="00CA1B39"/>
    <w:rsid w:val="00CA7DA0"/>
    <w:rsid w:val="00CB0C18"/>
    <w:rsid w:val="00CB4E4F"/>
    <w:rsid w:val="00CC08B5"/>
    <w:rsid w:val="00CC1616"/>
    <w:rsid w:val="00CC1F31"/>
    <w:rsid w:val="00CC5F60"/>
    <w:rsid w:val="00CD0FBB"/>
    <w:rsid w:val="00CD21A5"/>
    <w:rsid w:val="00CD2728"/>
    <w:rsid w:val="00CD5D2F"/>
    <w:rsid w:val="00CE26E1"/>
    <w:rsid w:val="00CE2A63"/>
    <w:rsid w:val="00CE2C1F"/>
    <w:rsid w:val="00CE3AC3"/>
    <w:rsid w:val="00CE60B9"/>
    <w:rsid w:val="00CF2F09"/>
    <w:rsid w:val="00CF3CBE"/>
    <w:rsid w:val="00CF6DF0"/>
    <w:rsid w:val="00CF7070"/>
    <w:rsid w:val="00D043A0"/>
    <w:rsid w:val="00D05172"/>
    <w:rsid w:val="00D1747F"/>
    <w:rsid w:val="00D22BF4"/>
    <w:rsid w:val="00D26122"/>
    <w:rsid w:val="00D27351"/>
    <w:rsid w:val="00D27C3F"/>
    <w:rsid w:val="00D30EDE"/>
    <w:rsid w:val="00D37165"/>
    <w:rsid w:val="00D42D88"/>
    <w:rsid w:val="00D462E8"/>
    <w:rsid w:val="00D47108"/>
    <w:rsid w:val="00D513EE"/>
    <w:rsid w:val="00D51457"/>
    <w:rsid w:val="00D655C8"/>
    <w:rsid w:val="00D666FE"/>
    <w:rsid w:val="00D7062D"/>
    <w:rsid w:val="00D72E49"/>
    <w:rsid w:val="00D76949"/>
    <w:rsid w:val="00D77AEB"/>
    <w:rsid w:val="00D81451"/>
    <w:rsid w:val="00D815B1"/>
    <w:rsid w:val="00D82732"/>
    <w:rsid w:val="00D851B1"/>
    <w:rsid w:val="00D91B50"/>
    <w:rsid w:val="00DA04BA"/>
    <w:rsid w:val="00DA1E9B"/>
    <w:rsid w:val="00DB0907"/>
    <w:rsid w:val="00DB4EAB"/>
    <w:rsid w:val="00DB73BA"/>
    <w:rsid w:val="00DC0138"/>
    <w:rsid w:val="00DD005C"/>
    <w:rsid w:val="00DD1606"/>
    <w:rsid w:val="00DD1E09"/>
    <w:rsid w:val="00DD2090"/>
    <w:rsid w:val="00DD34AC"/>
    <w:rsid w:val="00DD7010"/>
    <w:rsid w:val="00DD735E"/>
    <w:rsid w:val="00DE021D"/>
    <w:rsid w:val="00DE2B62"/>
    <w:rsid w:val="00DE2B76"/>
    <w:rsid w:val="00DE38EB"/>
    <w:rsid w:val="00DE637F"/>
    <w:rsid w:val="00DF069C"/>
    <w:rsid w:val="00DF113D"/>
    <w:rsid w:val="00DF3C53"/>
    <w:rsid w:val="00DF656D"/>
    <w:rsid w:val="00E00682"/>
    <w:rsid w:val="00E00C84"/>
    <w:rsid w:val="00E04381"/>
    <w:rsid w:val="00E051B3"/>
    <w:rsid w:val="00E064E5"/>
    <w:rsid w:val="00E07C4C"/>
    <w:rsid w:val="00E10FDA"/>
    <w:rsid w:val="00E11C57"/>
    <w:rsid w:val="00E13473"/>
    <w:rsid w:val="00E23211"/>
    <w:rsid w:val="00E234EC"/>
    <w:rsid w:val="00E23E01"/>
    <w:rsid w:val="00E24447"/>
    <w:rsid w:val="00E2528D"/>
    <w:rsid w:val="00E25FCC"/>
    <w:rsid w:val="00E324E6"/>
    <w:rsid w:val="00E33199"/>
    <w:rsid w:val="00E336E4"/>
    <w:rsid w:val="00E435CD"/>
    <w:rsid w:val="00E46F78"/>
    <w:rsid w:val="00E47E85"/>
    <w:rsid w:val="00E50607"/>
    <w:rsid w:val="00E5194E"/>
    <w:rsid w:val="00E54D48"/>
    <w:rsid w:val="00E55222"/>
    <w:rsid w:val="00E55345"/>
    <w:rsid w:val="00E56082"/>
    <w:rsid w:val="00E579E4"/>
    <w:rsid w:val="00E616E6"/>
    <w:rsid w:val="00E63AE1"/>
    <w:rsid w:val="00E63D24"/>
    <w:rsid w:val="00E64FA7"/>
    <w:rsid w:val="00E6572B"/>
    <w:rsid w:val="00E66399"/>
    <w:rsid w:val="00E6786D"/>
    <w:rsid w:val="00E72E6B"/>
    <w:rsid w:val="00E759EC"/>
    <w:rsid w:val="00E7714D"/>
    <w:rsid w:val="00E82B58"/>
    <w:rsid w:val="00E857E1"/>
    <w:rsid w:val="00E86B54"/>
    <w:rsid w:val="00E920D8"/>
    <w:rsid w:val="00E92240"/>
    <w:rsid w:val="00E9234A"/>
    <w:rsid w:val="00E9594C"/>
    <w:rsid w:val="00E96AA4"/>
    <w:rsid w:val="00EA267D"/>
    <w:rsid w:val="00EA4141"/>
    <w:rsid w:val="00EA43AC"/>
    <w:rsid w:val="00EA60EC"/>
    <w:rsid w:val="00EA67E7"/>
    <w:rsid w:val="00EB1010"/>
    <w:rsid w:val="00EB18B2"/>
    <w:rsid w:val="00EB4B25"/>
    <w:rsid w:val="00EB7DDE"/>
    <w:rsid w:val="00EC2A73"/>
    <w:rsid w:val="00EC2D3F"/>
    <w:rsid w:val="00EC4140"/>
    <w:rsid w:val="00EC5855"/>
    <w:rsid w:val="00ED0A62"/>
    <w:rsid w:val="00ED1F99"/>
    <w:rsid w:val="00ED5417"/>
    <w:rsid w:val="00ED6075"/>
    <w:rsid w:val="00EE19B1"/>
    <w:rsid w:val="00EE20D2"/>
    <w:rsid w:val="00EE27D4"/>
    <w:rsid w:val="00EE3C26"/>
    <w:rsid w:val="00EE4B2C"/>
    <w:rsid w:val="00EF1F0F"/>
    <w:rsid w:val="00EF24BD"/>
    <w:rsid w:val="00F033C6"/>
    <w:rsid w:val="00F03A16"/>
    <w:rsid w:val="00F054B3"/>
    <w:rsid w:val="00F103E0"/>
    <w:rsid w:val="00F10F3A"/>
    <w:rsid w:val="00F13496"/>
    <w:rsid w:val="00F1368F"/>
    <w:rsid w:val="00F13E1A"/>
    <w:rsid w:val="00F162B8"/>
    <w:rsid w:val="00F20492"/>
    <w:rsid w:val="00F213E9"/>
    <w:rsid w:val="00F24970"/>
    <w:rsid w:val="00F31EC1"/>
    <w:rsid w:val="00F36876"/>
    <w:rsid w:val="00F371BD"/>
    <w:rsid w:val="00F40276"/>
    <w:rsid w:val="00F4307F"/>
    <w:rsid w:val="00F4328D"/>
    <w:rsid w:val="00F4528D"/>
    <w:rsid w:val="00F47AD6"/>
    <w:rsid w:val="00F529F4"/>
    <w:rsid w:val="00F52FA1"/>
    <w:rsid w:val="00F5638F"/>
    <w:rsid w:val="00F565F1"/>
    <w:rsid w:val="00F6272D"/>
    <w:rsid w:val="00F653FB"/>
    <w:rsid w:val="00F675F9"/>
    <w:rsid w:val="00F73D92"/>
    <w:rsid w:val="00F75F38"/>
    <w:rsid w:val="00F76541"/>
    <w:rsid w:val="00F81B4B"/>
    <w:rsid w:val="00F849A4"/>
    <w:rsid w:val="00F86D3A"/>
    <w:rsid w:val="00F87E43"/>
    <w:rsid w:val="00F9027F"/>
    <w:rsid w:val="00F93396"/>
    <w:rsid w:val="00F94F4F"/>
    <w:rsid w:val="00FA04AC"/>
    <w:rsid w:val="00FA4359"/>
    <w:rsid w:val="00FA4C09"/>
    <w:rsid w:val="00FA5CE9"/>
    <w:rsid w:val="00FA7A12"/>
    <w:rsid w:val="00FB1B0E"/>
    <w:rsid w:val="00FB2412"/>
    <w:rsid w:val="00FC4396"/>
    <w:rsid w:val="00FC7882"/>
    <w:rsid w:val="00FE4B0E"/>
    <w:rsid w:val="00FE7E23"/>
    <w:rsid w:val="00FF355C"/>
    <w:rsid w:val="00FF42D4"/>
    <w:rsid w:val="00FF5A00"/>
    <w:rsid w:val="00FF66E0"/>
    <w:rsid w:val="00FF7D03"/>
    <w:rsid w:val="00FF7D4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82B58"/>
    <w:pPr>
      <w:widowControl w:val="0"/>
      <w:jc w:val="both"/>
    </w:pPr>
    <w:rPr>
      <w:kern w:val="2"/>
      <w:sz w:val="21"/>
      <w:szCs w:val="24"/>
    </w:rPr>
  </w:style>
  <w:style w:type="paragraph" w:styleId="1">
    <w:name w:val="heading 1"/>
    <w:basedOn w:val="a"/>
    <w:next w:val="a0"/>
    <w:qFormat/>
    <w:rsid w:val="004D0EE7"/>
    <w:pPr>
      <w:keepNext/>
      <w:keepLines/>
      <w:numPr>
        <w:numId w:val="20"/>
      </w:numPr>
      <w:spacing w:before="120" w:line="578" w:lineRule="auto"/>
      <w:outlineLvl w:val="0"/>
    </w:pPr>
    <w:rPr>
      <w:b/>
      <w:bCs/>
      <w:kern w:val="44"/>
      <w:sz w:val="28"/>
      <w:szCs w:val="28"/>
    </w:rPr>
  </w:style>
  <w:style w:type="paragraph" w:styleId="2">
    <w:name w:val="heading 2"/>
    <w:basedOn w:val="a"/>
    <w:next w:val="a0"/>
    <w:qFormat/>
    <w:rsid w:val="004D0EE7"/>
    <w:pPr>
      <w:keepNext/>
      <w:keepLines/>
      <w:numPr>
        <w:ilvl w:val="1"/>
        <w:numId w:val="20"/>
      </w:numPr>
      <w:spacing w:line="415" w:lineRule="auto"/>
      <w:outlineLvl w:val="1"/>
    </w:pPr>
    <w:rPr>
      <w:b/>
      <w:bCs/>
      <w:sz w:val="24"/>
    </w:rPr>
  </w:style>
  <w:style w:type="paragraph" w:styleId="3">
    <w:name w:val="heading 3"/>
    <w:basedOn w:val="a"/>
    <w:next w:val="a0"/>
    <w:qFormat/>
    <w:rsid w:val="00BE6E36"/>
    <w:pPr>
      <w:keepNext/>
      <w:keepLines/>
      <w:numPr>
        <w:ilvl w:val="2"/>
        <w:numId w:val="20"/>
      </w:numPr>
      <w:spacing w:line="415" w:lineRule="auto"/>
      <w:outlineLvl w:val="2"/>
    </w:pPr>
    <w:rPr>
      <w:b/>
      <w:bCs/>
      <w:szCs w:val="21"/>
    </w:rPr>
  </w:style>
  <w:style w:type="paragraph" w:styleId="4">
    <w:name w:val="heading 4"/>
    <w:basedOn w:val="a"/>
    <w:next w:val="a"/>
    <w:qFormat/>
    <w:rsid w:val="004D0EE7"/>
    <w:pPr>
      <w:keepNext/>
      <w:keepLines/>
      <w:numPr>
        <w:ilvl w:val="3"/>
        <w:numId w:val="20"/>
      </w:numPr>
      <w:spacing w:before="280" w:after="290" w:line="376" w:lineRule="auto"/>
      <w:outlineLvl w:val="3"/>
    </w:pPr>
    <w:rPr>
      <w:b/>
      <w:bCs/>
      <w:szCs w:val="28"/>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
    <w:rsid w:val="00560D82"/>
    <w:pPr>
      <w:spacing w:after="120"/>
    </w:pPr>
  </w:style>
  <w:style w:type="paragraph" w:styleId="a0">
    <w:name w:val="Body Text First Indent"/>
    <w:basedOn w:val="a4"/>
    <w:rsid w:val="00BE6E36"/>
    <w:pPr>
      <w:ind w:firstLineChars="200" w:firstLine="200"/>
    </w:pPr>
  </w:style>
  <w:style w:type="paragraph" w:styleId="a5">
    <w:name w:val="Title"/>
    <w:basedOn w:val="a"/>
    <w:qFormat/>
    <w:rsid w:val="00BE6E36"/>
    <w:pPr>
      <w:spacing w:before="240" w:after="60"/>
      <w:jc w:val="center"/>
      <w:outlineLvl w:val="0"/>
    </w:pPr>
    <w:rPr>
      <w:rFonts w:ascii="Arial" w:hAnsi="Arial" w:cs="Arial"/>
      <w:b/>
      <w:bCs/>
      <w:sz w:val="32"/>
      <w:szCs w:val="32"/>
    </w:rPr>
  </w:style>
  <w:style w:type="paragraph" w:styleId="a6">
    <w:name w:val="Body Text Indent"/>
    <w:basedOn w:val="a"/>
    <w:rsid w:val="00E324E6"/>
    <w:pPr>
      <w:spacing w:after="120"/>
      <w:ind w:leftChars="200" w:left="420"/>
    </w:pPr>
  </w:style>
  <w:style w:type="paragraph" w:styleId="20">
    <w:name w:val="Body Text First Indent 2"/>
    <w:basedOn w:val="a6"/>
    <w:rsid w:val="00E324E6"/>
    <w:pPr>
      <w:ind w:firstLineChars="200" w:firstLine="420"/>
    </w:pPr>
  </w:style>
  <w:style w:type="paragraph" w:styleId="a7">
    <w:name w:val="header"/>
    <w:basedOn w:val="a"/>
    <w:rsid w:val="00C41382"/>
    <w:pPr>
      <w:pBdr>
        <w:bottom w:val="single" w:sz="6" w:space="1" w:color="auto"/>
      </w:pBdr>
      <w:tabs>
        <w:tab w:val="center" w:pos="4153"/>
        <w:tab w:val="right" w:pos="8306"/>
      </w:tabs>
      <w:snapToGrid w:val="0"/>
      <w:jc w:val="center"/>
    </w:pPr>
    <w:rPr>
      <w:sz w:val="18"/>
      <w:szCs w:val="18"/>
    </w:rPr>
  </w:style>
  <w:style w:type="paragraph" w:styleId="a8">
    <w:name w:val="footer"/>
    <w:basedOn w:val="a"/>
    <w:rsid w:val="00C41382"/>
    <w:pPr>
      <w:tabs>
        <w:tab w:val="center" w:pos="4153"/>
        <w:tab w:val="right" w:pos="8306"/>
      </w:tabs>
      <w:snapToGrid w:val="0"/>
      <w:jc w:val="left"/>
    </w:pPr>
    <w:rPr>
      <w:sz w:val="18"/>
      <w:szCs w:val="18"/>
    </w:rPr>
  </w:style>
  <w:style w:type="character" w:styleId="a9">
    <w:name w:val="page number"/>
    <w:basedOn w:val="a1"/>
    <w:rsid w:val="00697551"/>
  </w:style>
  <w:style w:type="paragraph" w:styleId="10">
    <w:name w:val="toc 1"/>
    <w:basedOn w:val="a"/>
    <w:next w:val="a"/>
    <w:autoRedefine/>
    <w:uiPriority w:val="39"/>
    <w:qFormat/>
    <w:rsid w:val="00531019"/>
  </w:style>
  <w:style w:type="character" w:styleId="aa">
    <w:name w:val="Hyperlink"/>
    <w:basedOn w:val="a1"/>
    <w:uiPriority w:val="99"/>
    <w:rsid w:val="00531019"/>
    <w:rPr>
      <w:color w:val="0000FF"/>
      <w:u w:val="single"/>
    </w:rPr>
  </w:style>
  <w:style w:type="paragraph" w:styleId="21">
    <w:name w:val="toc 2"/>
    <w:basedOn w:val="a"/>
    <w:next w:val="a"/>
    <w:autoRedefine/>
    <w:uiPriority w:val="39"/>
    <w:qFormat/>
    <w:rsid w:val="00531019"/>
    <w:pPr>
      <w:ind w:leftChars="200" w:left="420"/>
    </w:pPr>
  </w:style>
  <w:style w:type="paragraph" w:styleId="ab">
    <w:name w:val="Balloon Text"/>
    <w:basedOn w:val="a"/>
    <w:link w:val="Char"/>
    <w:rsid w:val="00F5638F"/>
    <w:rPr>
      <w:sz w:val="18"/>
      <w:szCs w:val="18"/>
    </w:rPr>
  </w:style>
  <w:style w:type="character" w:customStyle="1" w:styleId="Char">
    <w:name w:val="批注框文本 Char"/>
    <w:basedOn w:val="a1"/>
    <w:link w:val="ab"/>
    <w:rsid w:val="00F5638F"/>
    <w:rPr>
      <w:kern w:val="2"/>
      <w:sz w:val="18"/>
      <w:szCs w:val="18"/>
    </w:rPr>
  </w:style>
  <w:style w:type="paragraph" w:styleId="TOC">
    <w:name w:val="TOC Heading"/>
    <w:basedOn w:val="1"/>
    <w:next w:val="a"/>
    <w:uiPriority w:val="39"/>
    <w:unhideWhenUsed/>
    <w:qFormat/>
    <w:rsid w:val="00F5638F"/>
    <w:pPr>
      <w:widowControl/>
      <w:numPr>
        <w:numId w:val="0"/>
      </w:numPr>
      <w:spacing w:before="480" w:line="276" w:lineRule="auto"/>
      <w:jc w:val="left"/>
      <w:outlineLvl w:val="9"/>
    </w:pPr>
    <w:rPr>
      <w:rFonts w:asciiTheme="majorHAnsi" w:eastAsiaTheme="majorEastAsia" w:hAnsiTheme="majorHAnsi" w:cstheme="majorBidi"/>
      <w:color w:val="365F91" w:themeColor="accent1" w:themeShade="BF"/>
      <w:kern w:val="0"/>
    </w:rPr>
  </w:style>
  <w:style w:type="paragraph" w:styleId="30">
    <w:name w:val="toc 3"/>
    <w:basedOn w:val="a"/>
    <w:next w:val="a"/>
    <w:autoRedefine/>
    <w:uiPriority w:val="39"/>
    <w:unhideWhenUsed/>
    <w:qFormat/>
    <w:rsid w:val="00F5638F"/>
    <w:pPr>
      <w:widowControl/>
      <w:spacing w:after="100" w:line="276" w:lineRule="auto"/>
      <w:ind w:left="440"/>
      <w:jc w:val="left"/>
    </w:pPr>
    <w:rPr>
      <w:rFonts w:asciiTheme="minorHAnsi" w:eastAsiaTheme="minorEastAsia" w:hAnsiTheme="minorHAnsi" w:cstheme="minorBidi"/>
      <w:kern w:val="0"/>
      <w:sz w:val="22"/>
      <w:szCs w:val="22"/>
    </w:rPr>
  </w:style>
  <w:style w:type="paragraph" w:styleId="ac">
    <w:name w:val="List Paragraph"/>
    <w:basedOn w:val="a"/>
    <w:uiPriority w:val="34"/>
    <w:qFormat/>
    <w:rsid w:val="00836790"/>
    <w:pPr>
      <w:ind w:firstLineChars="200" w:firstLine="420"/>
    </w:pPr>
  </w:style>
</w:styles>
</file>

<file path=word/webSettings.xml><?xml version="1.0" encoding="utf-8"?>
<w:webSettings xmlns:r="http://schemas.openxmlformats.org/officeDocument/2006/relationships" xmlns:w="http://schemas.openxmlformats.org/wordprocessingml/2006/main">
  <w:divs>
    <w:div w:id="1056196514">
      <w:bodyDiv w:val="1"/>
      <w:marLeft w:val="0"/>
      <w:marRight w:val="0"/>
      <w:marTop w:val="0"/>
      <w:marBottom w:val="0"/>
      <w:divBdr>
        <w:top w:val="none" w:sz="0" w:space="0" w:color="auto"/>
        <w:left w:val="none" w:sz="0" w:space="0" w:color="auto"/>
        <w:bottom w:val="none" w:sz="0" w:space="0" w:color="auto"/>
        <w:right w:val="none" w:sz="0" w:space="0" w:color="auto"/>
      </w:divBdr>
    </w:div>
    <w:div w:id="1072044322">
      <w:bodyDiv w:val="1"/>
      <w:marLeft w:val="0"/>
      <w:marRight w:val="0"/>
      <w:marTop w:val="0"/>
      <w:marBottom w:val="0"/>
      <w:divBdr>
        <w:top w:val="none" w:sz="0" w:space="0" w:color="auto"/>
        <w:left w:val="none" w:sz="0" w:space="0" w:color="auto"/>
        <w:bottom w:val="none" w:sz="0" w:space="0" w:color="auto"/>
        <w:right w:val="none" w:sz="0" w:space="0" w:color="auto"/>
      </w:divBdr>
    </w:div>
    <w:div w:id="191774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wangfeng\Application%20Data\Microsoft\Templates\&#36890;&#2999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49B7A7-763F-485D-9497-0C7D36DC2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通用.dotx</Template>
  <TotalTime>1401</TotalTime>
  <Pages>4</Pages>
  <Words>534</Words>
  <Characters>3045</Characters>
  <Application>Microsoft Office Word</Application>
  <DocSecurity>0</DocSecurity>
  <Lines>25</Lines>
  <Paragraphs>7</Paragraphs>
  <ScaleCrop>false</ScaleCrop>
  <Company/>
  <LinksUpToDate>false</LinksUpToDate>
  <CharactersWithSpaces>3572</CharactersWithSpaces>
  <SharedDoc>false</SharedDoc>
  <HLinks>
    <vt:vector size="30" baseType="variant">
      <vt:variant>
        <vt:i4>1572918</vt:i4>
      </vt:variant>
      <vt:variant>
        <vt:i4>36</vt:i4>
      </vt:variant>
      <vt:variant>
        <vt:i4>0</vt:i4>
      </vt:variant>
      <vt:variant>
        <vt:i4>5</vt:i4>
      </vt:variant>
      <vt:variant>
        <vt:lpwstr/>
      </vt:variant>
      <vt:variant>
        <vt:lpwstr>_Toc224962661</vt:lpwstr>
      </vt:variant>
      <vt:variant>
        <vt:i4>1572918</vt:i4>
      </vt:variant>
      <vt:variant>
        <vt:i4>28</vt:i4>
      </vt:variant>
      <vt:variant>
        <vt:i4>0</vt:i4>
      </vt:variant>
      <vt:variant>
        <vt:i4>5</vt:i4>
      </vt:variant>
      <vt:variant>
        <vt:lpwstr/>
      </vt:variant>
      <vt:variant>
        <vt:lpwstr>_Toc224962660</vt:lpwstr>
      </vt:variant>
      <vt:variant>
        <vt:i4>1769526</vt:i4>
      </vt:variant>
      <vt:variant>
        <vt:i4>20</vt:i4>
      </vt:variant>
      <vt:variant>
        <vt:i4>0</vt:i4>
      </vt:variant>
      <vt:variant>
        <vt:i4>5</vt:i4>
      </vt:variant>
      <vt:variant>
        <vt:lpwstr/>
      </vt:variant>
      <vt:variant>
        <vt:lpwstr>_Toc224962659</vt:lpwstr>
      </vt:variant>
      <vt:variant>
        <vt:i4>1769526</vt:i4>
      </vt:variant>
      <vt:variant>
        <vt:i4>12</vt:i4>
      </vt:variant>
      <vt:variant>
        <vt:i4>0</vt:i4>
      </vt:variant>
      <vt:variant>
        <vt:i4>5</vt:i4>
      </vt:variant>
      <vt:variant>
        <vt:lpwstr/>
      </vt:variant>
      <vt:variant>
        <vt:lpwstr>_Toc224962658</vt:lpwstr>
      </vt:variant>
      <vt:variant>
        <vt:i4>1769526</vt:i4>
      </vt:variant>
      <vt:variant>
        <vt:i4>4</vt:i4>
      </vt:variant>
      <vt:variant>
        <vt:i4>0</vt:i4>
      </vt:variant>
      <vt:variant>
        <vt:i4>5</vt:i4>
      </vt:variant>
      <vt:variant>
        <vt:lpwstr/>
      </vt:variant>
      <vt:variant>
        <vt:lpwstr>_Toc224962657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[点击这里键入标题] </dc:title>
  <dc:subject/>
  <dc:creator>wangfeng</dc:creator>
  <cp:keywords/>
  <dc:description/>
  <cp:lastModifiedBy>liujun07</cp:lastModifiedBy>
  <cp:revision>775</cp:revision>
  <cp:lastPrinted>1601-01-01T00:00:00Z</cp:lastPrinted>
  <dcterms:created xsi:type="dcterms:W3CDTF">2011-08-20T05:28:00Z</dcterms:created>
  <dcterms:modified xsi:type="dcterms:W3CDTF">2011-09-05T03:35:00Z</dcterms:modified>
</cp:coreProperties>
</file>