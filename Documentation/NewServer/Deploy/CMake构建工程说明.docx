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1019" w:rsidRDefault="00FB5F8A" w:rsidP="00717CDF">
      <w:pPr>
        <w:pStyle w:val="a5"/>
      </w:pPr>
      <w:bookmarkStart w:id="0" w:name="OLE_LINK4"/>
      <w:bookmarkStart w:id="1" w:name="OLE_LINK5"/>
      <w:bookmarkStart w:id="2" w:name="OLE_LINK6"/>
      <w:r w:rsidRPr="00FB5F8A">
        <w:rPr>
          <w:rFonts w:hint="eastAsia"/>
        </w:rPr>
        <w:t>CMake</w:t>
      </w:r>
      <w:r w:rsidRPr="00FB5F8A">
        <w:rPr>
          <w:rFonts w:hint="eastAsia"/>
        </w:rPr>
        <w:t>工程构建说明</w:t>
      </w:r>
    </w:p>
    <w:p w:rsidR="00CB672A" w:rsidRDefault="00E77FC0" w:rsidP="0037249F">
      <w:r>
        <w:rPr>
          <w:rFonts w:hint="eastAsia"/>
        </w:rPr>
        <w:tab/>
      </w:r>
      <w:r w:rsidR="00D331F9">
        <w:rPr>
          <w:rFonts w:hint="eastAsia"/>
        </w:rPr>
        <w:t>在传统开发中，</w:t>
      </w:r>
      <w:r w:rsidR="00E81B24">
        <w:rPr>
          <w:rFonts w:hint="eastAsia"/>
        </w:rPr>
        <w:t>在构建</w:t>
      </w:r>
      <w:r w:rsidR="00715799">
        <w:rPr>
          <w:rFonts w:hint="eastAsia"/>
        </w:rPr>
        <w:t>跨平台</w:t>
      </w:r>
      <w:r w:rsidR="00E81B24">
        <w:rPr>
          <w:rFonts w:hint="eastAsia"/>
        </w:rPr>
        <w:t>大工程时</w:t>
      </w:r>
      <w:r w:rsidR="00D80B53">
        <w:rPr>
          <w:rFonts w:hint="eastAsia"/>
        </w:rPr>
        <w:t>，</w:t>
      </w:r>
      <w:r w:rsidR="00831E85">
        <w:rPr>
          <w:rFonts w:hint="eastAsia"/>
        </w:rPr>
        <w:t>一般的构建方法基本上是</w:t>
      </w:r>
      <w:r w:rsidR="00D06ED0">
        <w:rPr>
          <w:rFonts w:hint="eastAsia"/>
        </w:rPr>
        <w:t>windows</w:t>
      </w:r>
      <w:r w:rsidR="00D06ED0">
        <w:rPr>
          <w:rFonts w:hint="eastAsia"/>
        </w:rPr>
        <w:t>平台使用</w:t>
      </w:r>
      <w:r w:rsidR="00D06ED0">
        <w:rPr>
          <w:rFonts w:hint="eastAsia"/>
        </w:rPr>
        <w:t>VS</w:t>
      </w:r>
      <w:r w:rsidR="00D06ED0">
        <w:rPr>
          <w:rFonts w:hint="eastAsia"/>
        </w:rPr>
        <w:t>，在</w:t>
      </w:r>
      <w:r w:rsidR="00D06ED0">
        <w:rPr>
          <w:rFonts w:hint="eastAsia"/>
        </w:rPr>
        <w:t>linux</w:t>
      </w:r>
      <w:r w:rsidR="00D06ED0">
        <w:rPr>
          <w:rFonts w:hint="eastAsia"/>
        </w:rPr>
        <w:t>平台</w:t>
      </w:r>
      <w:r w:rsidR="00DB2D87">
        <w:rPr>
          <w:rFonts w:hint="eastAsia"/>
        </w:rPr>
        <w:t>使用</w:t>
      </w:r>
      <w:r w:rsidR="00DB2D87">
        <w:rPr>
          <w:rFonts w:hint="eastAsia"/>
        </w:rPr>
        <w:t>Makefile</w:t>
      </w:r>
      <w:r w:rsidR="00B51B1C">
        <w:rPr>
          <w:rFonts w:hint="eastAsia"/>
        </w:rPr>
        <w:t>。</w:t>
      </w:r>
      <w:r w:rsidR="00060FF4">
        <w:rPr>
          <w:rFonts w:hint="eastAsia"/>
        </w:rPr>
        <w:t>同时维护两个不同的工程文件，</w:t>
      </w:r>
      <w:r w:rsidR="008830CD">
        <w:rPr>
          <w:rFonts w:hint="eastAsia"/>
        </w:rPr>
        <w:t>工程的</w:t>
      </w:r>
      <w:r w:rsidR="001F102C">
        <w:rPr>
          <w:rFonts w:hint="eastAsia"/>
        </w:rPr>
        <w:t>同步是个问题，</w:t>
      </w:r>
      <w:r w:rsidR="00DD2888">
        <w:rPr>
          <w:rFonts w:hint="eastAsia"/>
        </w:rPr>
        <w:t>编写工程文件也需</w:t>
      </w:r>
      <w:r w:rsidR="009021ED">
        <w:rPr>
          <w:rFonts w:hint="eastAsia"/>
        </w:rPr>
        <w:t>一定的人力</w:t>
      </w:r>
      <w:r w:rsidR="00525623">
        <w:rPr>
          <w:rFonts w:hint="eastAsia"/>
        </w:rPr>
        <w:t>。</w:t>
      </w:r>
      <w:r w:rsidR="009D517B">
        <w:rPr>
          <w:rFonts w:hint="eastAsia"/>
        </w:rPr>
        <w:t>CMake</w:t>
      </w:r>
      <w:r w:rsidR="006D4F4B">
        <w:rPr>
          <w:rFonts w:hint="eastAsia"/>
        </w:rPr>
        <w:t>恰好能解决这些问题，</w:t>
      </w:r>
      <w:r w:rsidR="006D4F4B">
        <w:rPr>
          <w:rFonts w:hint="eastAsia"/>
        </w:rPr>
        <w:t>CMake</w:t>
      </w:r>
      <w:r w:rsidR="00457236">
        <w:rPr>
          <w:rFonts w:hint="eastAsia"/>
        </w:rPr>
        <w:t>是跨平台的工程构建</w:t>
      </w:r>
      <w:r w:rsidR="005653C9">
        <w:rPr>
          <w:rFonts w:hint="eastAsia"/>
        </w:rPr>
        <w:t>工具，</w:t>
      </w:r>
      <w:r w:rsidR="00CE034F">
        <w:rPr>
          <w:rFonts w:hint="eastAsia"/>
        </w:rPr>
        <w:t>只需维护一个工程对于的</w:t>
      </w:r>
      <w:r w:rsidR="000C30B4" w:rsidRPr="000C30B4">
        <w:t>CMakeLists.txt</w:t>
      </w:r>
      <w:r w:rsidR="003B2876">
        <w:rPr>
          <w:rFonts w:hint="eastAsia"/>
        </w:rPr>
        <w:t>文件即可。</w:t>
      </w:r>
    </w:p>
    <w:p w:rsidR="00AE6B65" w:rsidRDefault="003B1514" w:rsidP="0037249F">
      <w:r>
        <w:rPr>
          <w:rFonts w:hint="eastAsia"/>
        </w:rPr>
        <w:tab/>
      </w:r>
    </w:p>
    <w:p w:rsidR="00C079C8" w:rsidRDefault="00AA4499" w:rsidP="00C079C8">
      <w:pPr>
        <w:pStyle w:val="1"/>
      </w:pPr>
      <w:r>
        <w:rPr>
          <w:rFonts w:hint="eastAsia"/>
        </w:rPr>
        <w:t>简单示例</w:t>
      </w:r>
    </w:p>
    <w:p w:rsidR="005B7831" w:rsidRDefault="00F66649" w:rsidP="005B7831">
      <w:pPr>
        <w:pStyle w:val="a0"/>
        <w:ind w:firstLine="420"/>
      </w:pPr>
      <w:r>
        <w:rPr>
          <w:rFonts w:hint="eastAsia"/>
        </w:rPr>
        <w:t>在</w:t>
      </w:r>
      <w:r>
        <w:rPr>
          <w:rFonts w:hint="eastAsia"/>
        </w:rPr>
        <w:t>CMake</w:t>
      </w:r>
      <w:r>
        <w:rPr>
          <w:rFonts w:hint="eastAsia"/>
        </w:rPr>
        <w:t>的官方网站</w:t>
      </w:r>
      <w:r>
        <w:rPr>
          <w:rFonts w:hint="eastAsia"/>
        </w:rPr>
        <w:t>(</w:t>
      </w:r>
      <w:hyperlink r:id="rId8" w:history="1">
        <w:r w:rsidRPr="00264F15">
          <w:rPr>
            <w:rStyle w:val="aa"/>
            <w:rFonts w:hint="eastAsia"/>
          </w:rPr>
          <w:t>http://www.cmake.org</w:t>
        </w:r>
      </w:hyperlink>
      <w:r>
        <w:rPr>
          <w:rFonts w:hint="eastAsia"/>
        </w:rPr>
        <w:t>)</w:t>
      </w:r>
      <w:r w:rsidR="00A2429C">
        <w:rPr>
          <w:rFonts w:hint="eastAsia"/>
        </w:rPr>
        <w:t>下载</w:t>
      </w:r>
      <w:r w:rsidR="0086501C">
        <w:rPr>
          <w:rFonts w:hint="eastAsia"/>
        </w:rPr>
        <w:t>获取对于平台的</w:t>
      </w:r>
      <w:r w:rsidR="009E7CA6">
        <w:rPr>
          <w:rFonts w:hint="eastAsia"/>
        </w:rPr>
        <w:t>CMake</w:t>
      </w:r>
      <w:r w:rsidR="009E7CA6">
        <w:rPr>
          <w:rFonts w:hint="eastAsia"/>
        </w:rPr>
        <w:t>安装包</w:t>
      </w:r>
      <w:r w:rsidR="00191A02">
        <w:rPr>
          <w:rFonts w:hint="eastAsia"/>
        </w:rPr>
        <w:t>，</w:t>
      </w:r>
      <w:r w:rsidR="00C11FCE">
        <w:rPr>
          <w:rFonts w:hint="eastAsia"/>
        </w:rPr>
        <w:t>进行安装</w:t>
      </w:r>
      <w:r w:rsidR="00C04BCF">
        <w:rPr>
          <w:rFonts w:hint="eastAsia"/>
        </w:rPr>
        <w:t>。</w:t>
      </w:r>
    </w:p>
    <w:p w:rsidR="00EA602C" w:rsidRDefault="00B63E7D" w:rsidP="005B7831">
      <w:pPr>
        <w:pStyle w:val="a0"/>
        <w:ind w:firstLine="420"/>
      </w:pPr>
      <w:r>
        <w:rPr>
          <w:rFonts w:hint="eastAsia"/>
        </w:rPr>
        <w:t>如下示例编写</w:t>
      </w:r>
      <w:r w:rsidR="00081E48">
        <w:rPr>
          <w:rFonts w:hint="eastAsia"/>
        </w:rPr>
        <w:t>一</w:t>
      </w:r>
      <w:r>
        <w:rPr>
          <w:rFonts w:hint="eastAsia"/>
        </w:rPr>
        <w:t>HelloWorld</w:t>
      </w:r>
      <w:r w:rsidR="00714385">
        <w:rPr>
          <w:rFonts w:hint="eastAsia"/>
        </w:rPr>
        <w:t>：</w:t>
      </w:r>
      <w:r w:rsidR="00BB6631">
        <w:rPr>
          <w:rFonts w:hint="eastAsia"/>
        </w:rPr>
        <w:t>编写第一个</w:t>
      </w:r>
      <w:r w:rsidR="00BB6631">
        <w:rPr>
          <w:rFonts w:hint="eastAsia"/>
        </w:rPr>
        <w:t>CMake</w:t>
      </w:r>
      <w:r w:rsidR="00BB6631">
        <w:rPr>
          <w:rFonts w:hint="eastAsia"/>
        </w:rPr>
        <w:t>的</w:t>
      </w:r>
      <w:r w:rsidR="00BB6631">
        <w:rPr>
          <w:rFonts w:hint="eastAsia"/>
        </w:rPr>
        <w:t>HelloWorld</w:t>
      </w:r>
      <w:r w:rsidR="0021215D">
        <w:rPr>
          <w:rFonts w:hint="eastAsia"/>
        </w:rPr>
        <w:t>，</w:t>
      </w:r>
      <w:r w:rsidR="00143948">
        <w:rPr>
          <w:rFonts w:hint="eastAsia"/>
        </w:rPr>
        <w:t>文件名为</w:t>
      </w:r>
      <w:r w:rsidR="00143948">
        <w:rPr>
          <w:rFonts w:hint="eastAsia"/>
        </w:rPr>
        <w:t>HelloWorld</w:t>
      </w:r>
      <w:r w:rsidR="00730D86">
        <w:rPr>
          <w:rFonts w:hint="eastAsia"/>
        </w:rPr>
        <w:t>.</w:t>
      </w:r>
      <w:r w:rsidR="006C35D4">
        <w:rPr>
          <w:rFonts w:hint="eastAsia"/>
        </w:rPr>
        <w:t>c</w:t>
      </w:r>
      <w:r w:rsidR="008B5F6D">
        <w:rPr>
          <w:rFonts w:hint="eastAsia"/>
        </w:rPr>
        <w:t>，</w:t>
      </w:r>
      <w:r w:rsidR="00FE1E27">
        <w:rPr>
          <w:rFonts w:hint="eastAsia"/>
        </w:rPr>
        <w:t>在</w:t>
      </w:r>
      <w:r w:rsidR="008D6440">
        <w:rPr>
          <w:rFonts w:hint="eastAsia"/>
        </w:rPr>
        <w:t>windows</w:t>
      </w:r>
      <w:r w:rsidR="00F77B80">
        <w:rPr>
          <w:rFonts w:hint="eastAsia"/>
        </w:rPr>
        <w:t>平台</w:t>
      </w:r>
      <w:r w:rsidR="008B5F6D">
        <w:rPr>
          <w:rFonts w:hint="eastAsia"/>
        </w:rPr>
        <w:t>存放在</w:t>
      </w:r>
      <w:r w:rsidR="00A0378A" w:rsidRPr="00A0378A">
        <w:t>D:\vsproj\cmaketest</w:t>
      </w:r>
      <w:r w:rsidR="00A0378A">
        <w:rPr>
          <w:rFonts w:hint="eastAsia"/>
        </w:rPr>
        <w:t>目录下</w:t>
      </w:r>
      <w:r w:rsidR="00CB641E">
        <w:rPr>
          <w:rFonts w:hint="eastAsia"/>
        </w:rPr>
        <w:t>，在</w:t>
      </w:r>
      <w:r w:rsidR="00CB641E">
        <w:rPr>
          <w:rFonts w:hint="eastAsia"/>
        </w:rPr>
        <w:t>linux</w:t>
      </w:r>
      <w:r w:rsidR="00CB641E">
        <w:rPr>
          <w:rFonts w:hint="eastAsia"/>
        </w:rPr>
        <w:t>平台存放在</w:t>
      </w:r>
      <w:r w:rsidR="00173B32" w:rsidRPr="00442E94">
        <w:t>/home/develop/cmaketest</w:t>
      </w:r>
      <w:r w:rsidR="00173B32" w:rsidRPr="00442E94">
        <w:rPr>
          <w:rFonts w:hint="eastAsia"/>
        </w:rPr>
        <w:t>目录</w:t>
      </w:r>
      <w:r w:rsidR="00A74E98">
        <w:rPr>
          <w:rFonts w:hint="eastAsia"/>
        </w:rPr>
        <w:t xml:space="preserve"> </w:t>
      </w:r>
      <w:r w:rsidR="00766419">
        <w:rPr>
          <w:rFonts w:hint="eastAsia"/>
        </w:rPr>
        <w:t>，内容如下：</w:t>
      </w:r>
    </w:p>
    <w:p w:rsidR="004101D3" w:rsidRPr="00EA602C" w:rsidRDefault="004101D3" w:rsidP="004101D3">
      <w:pPr>
        <w:pStyle w:val="a0"/>
        <w:ind w:firstLine="420"/>
        <w:rPr>
          <w:shd w:val="pct15" w:color="auto" w:fill="FFFFFF"/>
        </w:rPr>
      </w:pPr>
      <w:r w:rsidRPr="00EA602C">
        <w:rPr>
          <w:shd w:val="pct15" w:color="auto" w:fill="FFFFFF"/>
        </w:rPr>
        <w:t>#include &lt;stdio.h&gt;</w:t>
      </w:r>
    </w:p>
    <w:p w:rsidR="004101D3" w:rsidRPr="00EA602C" w:rsidRDefault="004101D3" w:rsidP="004101D3">
      <w:pPr>
        <w:pStyle w:val="a0"/>
        <w:ind w:firstLine="420"/>
        <w:rPr>
          <w:shd w:val="pct15" w:color="auto" w:fill="FFFFFF"/>
        </w:rPr>
      </w:pPr>
      <w:r w:rsidRPr="00EA602C">
        <w:rPr>
          <w:shd w:val="pct15" w:color="auto" w:fill="FFFFFF"/>
        </w:rPr>
        <w:t>int main()</w:t>
      </w:r>
    </w:p>
    <w:p w:rsidR="004101D3" w:rsidRPr="00EA602C" w:rsidRDefault="004101D3" w:rsidP="004101D3">
      <w:pPr>
        <w:pStyle w:val="a0"/>
        <w:ind w:firstLine="420"/>
        <w:rPr>
          <w:shd w:val="pct15" w:color="auto" w:fill="FFFFFF"/>
        </w:rPr>
      </w:pPr>
      <w:r w:rsidRPr="00EA602C">
        <w:rPr>
          <w:shd w:val="pct15" w:color="auto" w:fill="FFFFFF"/>
        </w:rPr>
        <w:t>{</w:t>
      </w:r>
    </w:p>
    <w:p w:rsidR="004101D3" w:rsidRPr="00EA602C" w:rsidRDefault="004101D3" w:rsidP="004101D3">
      <w:pPr>
        <w:pStyle w:val="a0"/>
        <w:ind w:firstLine="420"/>
        <w:rPr>
          <w:shd w:val="pct15" w:color="auto" w:fill="FFFFFF"/>
        </w:rPr>
      </w:pPr>
      <w:r w:rsidRPr="00EA602C">
        <w:rPr>
          <w:shd w:val="pct15" w:color="auto" w:fill="FFFFFF"/>
        </w:rPr>
        <w:tab/>
        <w:t>printf("Hello World!\n");</w:t>
      </w:r>
    </w:p>
    <w:p w:rsidR="004101D3" w:rsidRPr="00EA602C" w:rsidRDefault="004101D3" w:rsidP="004101D3">
      <w:pPr>
        <w:pStyle w:val="a0"/>
        <w:ind w:firstLine="420"/>
        <w:rPr>
          <w:shd w:val="pct15" w:color="auto" w:fill="FFFFFF"/>
        </w:rPr>
      </w:pPr>
      <w:r w:rsidRPr="00EA602C">
        <w:rPr>
          <w:shd w:val="pct15" w:color="auto" w:fill="FFFFFF"/>
        </w:rPr>
        <w:tab/>
        <w:t>return 0;</w:t>
      </w:r>
    </w:p>
    <w:p w:rsidR="005E4D3F" w:rsidRPr="00EA602C" w:rsidRDefault="004101D3" w:rsidP="004101D3">
      <w:pPr>
        <w:pStyle w:val="a0"/>
        <w:ind w:firstLine="420"/>
        <w:rPr>
          <w:shd w:val="pct15" w:color="auto" w:fill="FFFFFF"/>
        </w:rPr>
      </w:pPr>
      <w:r w:rsidRPr="00EA602C">
        <w:rPr>
          <w:shd w:val="pct15" w:color="auto" w:fill="FFFFFF"/>
        </w:rPr>
        <w:t>}</w:t>
      </w:r>
    </w:p>
    <w:p w:rsidR="0067535E" w:rsidRDefault="00FE3F16" w:rsidP="005B7831">
      <w:pPr>
        <w:pStyle w:val="a0"/>
        <w:ind w:firstLine="420"/>
      </w:pPr>
      <w:r>
        <w:rPr>
          <w:rFonts w:hint="eastAsia"/>
        </w:rPr>
        <w:t>对于一个简单的工程，</w:t>
      </w:r>
      <w:r w:rsidR="00904D3A">
        <w:rPr>
          <w:rFonts w:hint="eastAsia"/>
        </w:rPr>
        <w:t>在</w:t>
      </w:r>
      <w:r w:rsidR="0024245A">
        <w:rPr>
          <w:rFonts w:hint="eastAsia"/>
        </w:rPr>
        <w:t>CMake</w:t>
      </w:r>
      <w:r w:rsidR="00904D3A">
        <w:rPr>
          <w:rFonts w:hint="eastAsia"/>
        </w:rPr>
        <w:t>的工程文件</w:t>
      </w:r>
      <w:r w:rsidR="00904D3A">
        <w:rPr>
          <w:rFonts w:hint="eastAsia"/>
        </w:rPr>
        <w:t>CMakeLists.txt</w:t>
      </w:r>
      <w:r w:rsidR="00904D3A">
        <w:rPr>
          <w:rFonts w:hint="eastAsia"/>
        </w:rPr>
        <w:t>中，</w:t>
      </w:r>
      <w:r w:rsidR="0024245A">
        <w:rPr>
          <w:rFonts w:hint="eastAsia"/>
        </w:rPr>
        <w:t>只需</w:t>
      </w:r>
      <w:r w:rsidR="00B856D5">
        <w:rPr>
          <w:rFonts w:hint="eastAsia"/>
        </w:rPr>
        <w:t>指定工程名，和</w:t>
      </w:r>
      <w:r w:rsidR="00302AB0">
        <w:rPr>
          <w:rFonts w:hint="eastAsia"/>
        </w:rPr>
        <w:t>生成的目标文件方式</w:t>
      </w:r>
      <w:r w:rsidR="00302AB0">
        <w:rPr>
          <w:rFonts w:hint="eastAsia"/>
        </w:rPr>
        <w:t>(</w:t>
      </w:r>
      <w:r w:rsidR="00302AB0">
        <w:rPr>
          <w:rFonts w:hint="eastAsia"/>
        </w:rPr>
        <w:t>可执行文件还是库文件</w:t>
      </w:r>
      <w:r w:rsidR="00302AB0">
        <w:rPr>
          <w:rFonts w:hint="eastAsia"/>
        </w:rPr>
        <w:t>)</w:t>
      </w:r>
      <w:r w:rsidR="00302AB0">
        <w:rPr>
          <w:rFonts w:hint="eastAsia"/>
        </w:rPr>
        <w:t>，</w:t>
      </w:r>
      <w:r w:rsidR="00302AB0">
        <w:rPr>
          <w:rFonts w:hint="eastAsia"/>
        </w:rPr>
        <w:t>HelloWorld.c</w:t>
      </w:r>
      <w:r w:rsidR="00F33E42">
        <w:rPr>
          <w:rFonts w:hint="eastAsia"/>
        </w:rPr>
        <w:t>的</w:t>
      </w:r>
      <w:r w:rsidR="00F33E42">
        <w:rPr>
          <w:rFonts w:hint="eastAsia"/>
        </w:rPr>
        <w:t>CMakeLists.txt</w:t>
      </w:r>
      <w:r w:rsidR="00F33E42">
        <w:rPr>
          <w:rFonts w:hint="eastAsia"/>
        </w:rPr>
        <w:t>内容如下</w:t>
      </w:r>
      <w:r w:rsidR="00F33E42">
        <w:rPr>
          <w:rFonts w:hint="eastAsia"/>
        </w:rPr>
        <w:t>:</w:t>
      </w:r>
    </w:p>
    <w:p w:rsidR="00BA72F9" w:rsidRPr="00BA72F9" w:rsidRDefault="00BA72F9" w:rsidP="00BA72F9">
      <w:pPr>
        <w:pStyle w:val="a0"/>
        <w:ind w:firstLine="420"/>
        <w:rPr>
          <w:shd w:val="pct15" w:color="auto" w:fill="FFFFFF"/>
        </w:rPr>
      </w:pPr>
      <w:r w:rsidRPr="00BA72F9">
        <w:rPr>
          <w:shd w:val="pct15" w:color="auto" w:fill="FFFFFF"/>
        </w:rPr>
        <w:t>PROJECT (HelloWorldProj)</w:t>
      </w:r>
    </w:p>
    <w:p w:rsidR="00BA72F9" w:rsidRPr="00BA72F9" w:rsidRDefault="00BA72F9" w:rsidP="00BA72F9">
      <w:pPr>
        <w:pStyle w:val="a0"/>
        <w:ind w:firstLine="420"/>
        <w:rPr>
          <w:shd w:val="pct15" w:color="auto" w:fill="FFFFFF"/>
        </w:rPr>
      </w:pPr>
      <w:r w:rsidRPr="00BA72F9">
        <w:rPr>
          <w:shd w:val="pct15" w:color="auto" w:fill="FFFFFF"/>
        </w:rPr>
        <w:t>SET(SRC_LIST HelloWorld.c)</w:t>
      </w:r>
    </w:p>
    <w:p w:rsidR="003F33B1" w:rsidRDefault="00BA72F9" w:rsidP="00BA72F9">
      <w:pPr>
        <w:pStyle w:val="a0"/>
        <w:ind w:firstLine="420"/>
        <w:rPr>
          <w:shd w:val="pct15" w:color="auto" w:fill="FFFFFF"/>
        </w:rPr>
      </w:pPr>
      <w:r w:rsidRPr="00BA72F9">
        <w:rPr>
          <w:shd w:val="pct15" w:color="auto" w:fill="FFFFFF"/>
        </w:rPr>
        <w:t>ADD_EXECUTABLE(HelloWorld ${SRC_LIST})</w:t>
      </w:r>
    </w:p>
    <w:p w:rsidR="00044984" w:rsidRDefault="00C860F3" w:rsidP="00BA72F9">
      <w:pPr>
        <w:pStyle w:val="a0"/>
        <w:ind w:firstLine="420"/>
      </w:pPr>
      <w:r>
        <w:rPr>
          <w:rFonts w:hint="eastAsia"/>
        </w:rPr>
        <w:t>接下来我们使用</w:t>
      </w:r>
      <w:r>
        <w:rPr>
          <w:rFonts w:hint="eastAsia"/>
        </w:rPr>
        <w:t>CMake</w:t>
      </w:r>
      <w:r>
        <w:rPr>
          <w:rFonts w:hint="eastAsia"/>
        </w:rPr>
        <w:t>构建</w:t>
      </w:r>
      <w:r w:rsidR="00CF4685">
        <w:rPr>
          <w:rFonts w:hint="eastAsia"/>
        </w:rPr>
        <w:t>HelloWorld</w:t>
      </w:r>
      <w:r w:rsidR="00CF4685">
        <w:rPr>
          <w:rFonts w:hint="eastAsia"/>
        </w:rPr>
        <w:t>工程，</w:t>
      </w:r>
      <w:r w:rsidR="00E923D7">
        <w:rPr>
          <w:rFonts w:hint="eastAsia"/>
        </w:rPr>
        <w:t>CMake</w:t>
      </w:r>
      <w:r w:rsidR="00E923D7">
        <w:rPr>
          <w:rFonts w:hint="eastAsia"/>
        </w:rPr>
        <w:t>在</w:t>
      </w:r>
      <w:r w:rsidR="00E923D7">
        <w:rPr>
          <w:rFonts w:hint="eastAsia"/>
        </w:rPr>
        <w:t>Windows</w:t>
      </w:r>
      <w:r w:rsidR="00781C66">
        <w:rPr>
          <w:rFonts w:hint="eastAsia"/>
        </w:rPr>
        <w:t>可通过</w:t>
      </w:r>
      <w:r w:rsidR="00C61500">
        <w:rPr>
          <w:rFonts w:hint="eastAsia"/>
        </w:rPr>
        <w:t>UI</w:t>
      </w:r>
      <w:r w:rsidR="00C35E06">
        <w:rPr>
          <w:rFonts w:hint="eastAsia"/>
        </w:rPr>
        <w:t>构建</w:t>
      </w:r>
      <w:r w:rsidR="00C61500">
        <w:rPr>
          <w:rFonts w:hint="eastAsia"/>
        </w:rPr>
        <w:t>和命令</w:t>
      </w:r>
      <w:r w:rsidR="00C35E06">
        <w:rPr>
          <w:rFonts w:hint="eastAsia"/>
        </w:rPr>
        <w:t>构建，</w:t>
      </w:r>
      <w:r w:rsidR="006124FF">
        <w:rPr>
          <w:rFonts w:hint="eastAsia"/>
        </w:rPr>
        <w:t>为了统一和</w:t>
      </w:r>
      <w:r w:rsidR="006124FF">
        <w:rPr>
          <w:rFonts w:hint="eastAsia"/>
        </w:rPr>
        <w:t>linux</w:t>
      </w:r>
      <w:r w:rsidR="006124FF">
        <w:rPr>
          <w:rFonts w:hint="eastAsia"/>
        </w:rPr>
        <w:t>一致，建议使用命令构建。</w:t>
      </w:r>
      <w:r w:rsidR="009830D0">
        <w:rPr>
          <w:rFonts w:hint="eastAsia"/>
        </w:rPr>
        <w:t>构建命令</w:t>
      </w:r>
      <w:r w:rsidR="00CA4B4B">
        <w:rPr>
          <w:rFonts w:hint="eastAsia"/>
        </w:rPr>
        <w:t>即</w:t>
      </w:r>
      <w:r w:rsidR="00CA4B4B" w:rsidRPr="00D26686">
        <w:rPr>
          <w:rFonts w:hint="eastAsia"/>
          <w:shd w:val="pct15" w:color="auto" w:fill="FFFFFF"/>
        </w:rPr>
        <w:t>cmake</w:t>
      </w:r>
      <w:r w:rsidR="00044984">
        <w:rPr>
          <w:rFonts w:hint="eastAsia"/>
        </w:rPr>
        <w:t>，命令格式为</w:t>
      </w:r>
    </w:p>
    <w:p w:rsidR="005B7831" w:rsidRDefault="00044984" w:rsidP="005B7831">
      <w:pPr>
        <w:pStyle w:val="a0"/>
        <w:ind w:firstLine="420"/>
        <w:rPr>
          <w:shd w:val="pct15" w:color="auto" w:fill="FFFFFF"/>
        </w:rPr>
      </w:pPr>
      <w:r w:rsidRPr="00044984">
        <w:rPr>
          <w:shd w:val="pct15" w:color="auto" w:fill="FFFFFF"/>
        </w:rPr>
        <w:t>cmake [options] &lt;path-to-source&gt;</w:t>
      </w:r>
    </w:p>
    <w:p w:rsidR="005B7831" w:rsidRDefault="00C80CF1" w:rsidP="005B7831">
      <w:pPr>
        <w:pStyle w:val="a0"/>
        <w:ind w:firstLine="420"/>
      </w:pPr>
      <w:r>
        <w:rPr>
          <w:rFonts w:hint="eastAsia"/>
        </w:rPr>
        <w:t>在命令行模式下</w:t>
      </w:r>
      <w:r w:rsidR="00F30ABA" w:rsidRPr="00F30ABA">
        <w:rPr>
          <w:rFonts w:hint="eastAsia"/>
        </w:rPr>
        <w:t>直接</w:t>
      </w:r>
      <w:r>
        <w:rPr>
          <w:rFonts w:hint="eastAsia"/>
        </w:rPr>
        <w:t>敲</w:t>
      </w:r>
      <w:r>
        <w:rPr>
          <w:rFonts w:hint="eastAsia"/>
        </w:rPr>
        <w:t>cmake</w:t>
      </w:r>
      <w:r>
        <w:rPr>
          <w:rFonts w:hint="eastAsia"/>
        </w:rPr>
        <w:t>命令，会</w:t>
      </w:r>
      <w:r w:rsidR="008A6979">
        <w:rPr>
          <w:rFonts w:hint="eastAsia"/>
        </w:rPr>
        <w:t>提示</w:t>
      </w:r>
      <w:r w:rsidR="00D16111">
        <w:rPr>
          <w:rFonts w:hint="eastAsia"/>
        </w:rPr>
        <w:t>所有的</w:t>
      </w:r>
      <w:r w:rsidR="00CC7707" w:rsidRPr="00044984">
        <w:rPr>
          <w:shd w:val="pct15" w:color="auto" w:fill="FFFFFF"/>
        </w:rPr>
        <w:t>options</w:t>
      </w:r>
      <w:r w:rsidR="00CC7707" w:rsidRPr="00CC7707">
        <w:rPr>
          <w:rFonts w:hint="eastAsia"/>
        </w:rPr>
        <w:t>选项</w:t>
      </w:r>
      <w:r w:rsidR="002207FC">
        <w:rPr>
          <w:rFonts w:hint="eastAsia"/>
        </w:rPr>
        <w:t>。对于</w:t>
      </w:r>
      <w:r w:rsidR="002207FC">
        <w:rPr>
          <w:rFonts w:hint="eastAsia"/>
        </w:rPr>
        <w:t>HelloWorld</w:t>
      </w:r>
      <w:r w:rsidR="002207FC">
        <w:rPr>
          <w:rFonts w:hint="eastAsia"/>
        </w:rPr>
        <w:t>工程，我们</w:t>
      </w:r>
      <w:r w:rsidR="003854F3">
        <w:rPr>
          <w:rFonts w:hint="eastAsia"/>
        </w:rPr>
        <w:t>在</w:t>
      </w:r>
      <w:r w:rsidR="007C376A">
        <w:rPr>
          <w:rFonts w:hint="eastAsia"/>
        </w:rPr>
        <w:t>当前目录的命令行模式下输入</w:t>
      </w:r>
      <w:r w:rsidR="00FE2216" w:rsidRPr="0024601A">
        <w:rPr>
          <w:rFonts w:hint="eastAsia"/>
          <w:shd w:val="pct15" w:color="auto" w:fill="FFFFFF"/>
        </w:rPr>
        <w:t>cmake .</w:t>
      </w:r>
      <w:r w:rsidR="00787298" w:rsidRPr="00787298">
        <w:rPr>
          <w:rFonts w:hint="eastAsia"/>
        </w:rPr>
        <w:t>，</w:t>
      </w:r>
      <w:r w:rsidR="00BF1CCF">
        <w:rPr>
          <w:rFonts w:hint="eastAsia"/>
        </w:rPr>
        <w:t>如下：</w:t>
      </w:r>
    </w:p>
    <w:p w:rsidR="00A74E98" w:rsidRDefault="00A74E98" w:rsidP="00787298">
      <w:pPr>
        <w:pStyle w:val="a0"/>
        <w:ind w:firstLine="420"/>
        <w:rPr>
          <w:shd w:val="pct15" w:color="auto" w:fill="FFFFFF"/>
        </w:rPr>
      </w:pPr>
      <w:r>
        <w:rPr>
          <w:rFonts w:hint="eastAsia"/>
          <w:shd w:val="pct15" w:color="auto" w:fill="FFFFFF"/>
        </w:rPr>
        <w:t>Windows</w:t>
      </w:r>
      <w:r>
        <w:rPr>
          <w:rFonts w:hint="eastAsia"/>
          <w:shd w:val="pct15" w:color="auto" w:fill="FFFFFF"/>
        </w:rPr>
        <w:t>的为：</w:t>
      </w:r>
    </w:p>
    <w:p w:rsidR="00787298" w:rsidRDefault="00787298" w:rsidP="00787298">
      <w:pPr>
        <w:pStyle w:val="a0"/>
        <w:ind w:firstLine="420"/>
        <w:rPr>
          <w:shd w:val="pct15" w:color="auto" w:fill="FFFFFF"/>
        </w:rPr>
      </w:pPr>
      <w:r w:rsidRPr="00787298">
        <w:rPr>
          <w:shd w:val="pct15" w:color="auto" w:fill="FFFFFF"/>
        </w:rPr>
        <w:t>D:\vsproj\cmaketest&gt;cmake .</w:t>
      </w:r>
    </w:p>
    <w:p w:rsidR="00DD48A0" w:rsidRDefault="00DD48A0" w:rsidP="00787298">
      <w:pPr>
        <w:pStyle w:val="a0"/>
        <w:ind w:firstLine="420"/>
        <w:rPr>
          <w:shd w:val="pct15" w:color="auto" w:fill="FFFFFF"/>
        </w:rPr>
      </w:pPr>
      <w:r>
        <w:rPr>
          <w:shd w:val="pct15" w:color="auto" w:fill="FFFFFF"/>
        </w:rPr>
        <w:t>L</w:t>
      </w:r>
      <w:r>
        <w:rPr>
          <w:rFonts w:hint="eastAsia"/>
          <w:shd w:val="pct15" w:color="auto" w:fill="FFFFFF"/>
        </w:rPr>
        <w:t>inux</w:t>
      </w:r>
      <w:r>
        <w:rPr>
          <w:rFonts w:hint="eastAsia"/>
          <w:shd w:val="pct15" w:color="auto" w:fill="FFFFFF"/>
        </w:rPr>
        <w:t>的为</w:t>
      </w:r>
    </w:p>
    <w:p w:rsidR="00DD48A0" w:rsidRPr="00787298" w:rsidRDefault="00DD48A0" w:rsidP="00787298">
      <w:pPr>
        <w:pStyle w:val="a0"/>
        <w:ind w:firstLine="420"/>
        <w:rPr>
          <w:shd w:val="pct15" w:color="auto" w:fill="FFFFFF"/>
        </w:rPr>
      </w:pPr>
      <w:r w:rsidRPr="00DD48A0">
        <w:rPr>
          <w:shd w:val="pct15" w:color="auto" w:fill="FFFFFF"/>
        </w:rPr>
        <w:t>develop /home/develop/cmaketest&gt; cmake .</w:t>
      </w:r>
    </w:p>
    <w:p w:rsidR="00C109D2" w:rsidRDefault="00467B10" w:rsidP="00787298">
      <w:pPr>
        <w:pStyle w:val="a0"/>
        <w:ind w:firstLine="420"/>
      </w:pPr>
      <w:r w:rsidRPr="009734A1">
        <w:rPr>
          <w:rFonts w:hint="eastAsia"/>
        </w:rPr>
        <w:t>之后在</w:t>
      </w:r>
      <w:r w:rsidR="00D902EC">
        <w:rPr>
          <w:rFonts w:hint="eastAsia"/>
        </w:rPr>
        <w:t>windows</w:t>
      </w:r>
      <w:r w:rsidR="00D902EC">
        <w:rPr>
          <w:rFonts w:hint="eastAsia"/>
        </w:rPr>
        <w:t>平台下，</w:t>
      </w:r>
      <w:r w:rsidR="00617D86" w:rsidRPr="00A0378A">
        <w:t>D:\vsproj\cmaketest</w:t>
      </w:r>
      <w:r w:rsidR="00617D86">
        <w:rPr>
          <w:rFonts w:hint="eastAsia"/>
        </w:rPr>
        <w:t>目录下生成</w:t>
      </w:r>
      <w:r w:rsidR="006A001F">
        <w:rPr>
          <w:rFonts w:hint="eastAsia"/>
        </w:rPr>
        <w:t>VS</w:t>
      </w:r>
      <w:r w:rsidR="006A001F">
        <w:rPr>
          <w:rFonts w:hint="eastAsia"/>
        </w:rPr>
        <w:t>工程</w:t>
      </w:r>
      <w:r w:rsidR="00B96179">
        <w:rPr>
          <w:rFonts w:hint="eastAsia"/>
        </w:rPr>
        <w:t>，如下：</w:t>
      </w:r>
    </w:p>
    <w:p w:rsidR="00B96179" w:rsidRDefault="00C02C2E" w:rsidP="00787298">
      <w:pPr>
        <w:pStyle w:val="a0"/>
        <w:ind w:firstLine="420"/>
      </w:pPr>
      <w:r>
        <w:rPr>
          <w:rFonts w:hint="eastAsia"/>
          <w:noProof/>
        </w:rPr>
        <w:lastRenderedPageBreak/>
        <w:drawing>
          <wp:inline distT="0" distB="0" distL="0" distR="0">
            <wp:extent cx="1257300" cy="1524000"/>
            <wp:effectExtent l="1905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606A" w:rsidRDefault="0080606A" w:rsidP="0080606A">
      <w:pPr>
        <w:pStyle w:val="a0"/>
        <w:ind w:firstLine="420"/>
      </w:pPr>
      <w:r w:rsidRPr="009734A1">
        <w:rPr>
          <w:rFonts w:hint="eastAsia"/>
        </w:rPr>
        <w:t>在</w:t>
      </w:r>
      <w:r>
        <w:rPr>
          <w:rFonts w:hint="eastAsia"/>
        </w:rPr>
        <w:t>linux</w:t>
      </w:r>
      <w:r>
        <w:rPr>
          <w:rFonts w:hint="eastAsia"/>
        </w:rPr>
        <w:t>平台下，</w:t>
      </w:r>
      <w:r w:rsidR="007E3A81" w:rsidRPr="007E3A81">
        <w:t>/home/develop/cmaketest</w:t>
      </w:r>
      <w:r>
        <w:rPr>
          <w:rFonts w:hint="eastAsia"/>
        </w:rPr>
        <w:t>目录下生成</w:t>
      </w:r>
      <w:r w:rsidR="00982304">
        <w:rPr>
          <w:rFonts w:hint="eastAsia"/>
        </w:rPr>
        <w:t>makfile</w:t>
      </w:r>
      <w:r>
        <w:rPr>
          <w:rFonts w:hint="eastAsia"/>
        </w:rPr>
        <w:t>工程，如下：</w:t>
      </w:r>
    </w:p>
    <w:p w:rsidR="0080606A" w:rsidRPr="009734A1" w:rsidRDefault="0080606A" w:rsidP="0080606A">
      <w:pPr>
        <w:pStyle w:val="a0"/>
        <w:ind w:firstLine="420"/>
      </w:pPr>
      <w:r>
        <w:rPr>
          <w:rFonts w:hint="eastAsia"/>
          <w:noProof/>
        </w:rPr>
        <w:drawing>
          <wp:inline distT="0" distB="0" distL="0" distR="0">
            <wp:extent cx="4591050" cy="819150"/>
            <wp:effectExtent l="1905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09D2" w:rsidRDefault="00DA2080" w:rsidP="00787298">
      <w:pPr>
        <w:pStyle w:val="a0"/>
        <w:ind w:firstLine="420"/>
      </w:pPr>
      <w:r w:rsidRPr="004F4695">
        <w:rPr>
          <w:rFonts w:hint="eastAsia"/>
        </w:rPr>
        <w:t>则我们的</w:t>
      </w:r>
      <w:r w:rsidR="004F4695">
        <w:rPr>
          <w:rFonts w:hint="eastAsia"/>
        </w:rPr>
        <w:t>第一个</w:t>
      </w:r>
      <w:r w:rsidR="004F4695">
        <w:rPr>
          <w:rFonts w:hint="eastAsia"/>
        </w:rPr>
        <w:t>HelloWorld</w:t>
      </w:r>
      <w:r w:rsidR="004F4695">
        <w:rPr>
          <w:rFonts w:hint="eastAsia"/>
        </w:rPr>
        <w:t>工程构建成功。</w:t>
      </w:r>
    </w:p>
    <w:p w:rsidR="000A5170" w:rsidRDefault="000A5170" w:rsidP="000A5170">
      <w:pPr>
        <w:pStyle w:val="a0"/>
        <w:ind w:firstLine="420"/>
      </w:pPr>
      <w:r>
        <w:rPr>
          <w:rFonts w:hint="eastAsia"/>
        </w:rPr>
        <w:t>这里需要特别解释的是作为工程名的</w:t>
      </w:r>
      <w:r w:rsidRPr="00C213F3">
        <w:rPr>
          <w:shd w:val="pct15" w:color="auto" w:fill="FFFFFF"/>
        </w:rPr>
        <w:t>HelloWorldProj</w:t>
      </w:r>
      <w:r>
        <w:rPr>
          <w:rFonts w:hint="eastAsia"/>
        </w:rPr>
        <w:t>和生成的可执行文件</w:t>
      </w:r>
      <w:r w:rsidRPr="00C213F3">
        <w:rPr>
          <w:shd w:val="pct15" w:color="auto" w:fill="FFFFFF"/>
        </w:rPr>
        <w:t>HelloWorld</w:t>
      </w:r>
      <w:r>
        <w:rPr>
          <w:rFonts w:hint="eastAsia"/>
        </w:rPr>
        <w:t>是没有任何关系的。</w:t>
      </w:r>
      <w:r w:rsidRPr="00C213F3">
        <w:rPr>
          <w:shd w:val="pct15" w:color="auto" w:fill="FFFFFF"/>
        </w:rPr>
        <w:t>HelloWorldProj</w:t>
      </w:r>
      <w:r>
        <w:rPr>
          <w:rFonts w:hint="eastAsia"/>
          <w:shd w:val="pct15" w:color="auto" w:fill="FFFFFF"/>
        </w:rPr>
        <w:t>是</w:t>
      </w:r>
      <w:r w:rsidRPr="002678AA">
        <w:rPr>
          <w:rFonts w:hint="eastAsia"/>
        </w:rPr>
        <w:t>解决方案的名字，</w:t>
      </w:r>
      <w:r w:rsidRPr="00C213F3">
        <w:rPr>
          <w:shd w:val="pct15" w:color="auto" w:fill="FFFFFF"/>
        </w:rPr>
        <w:t>HelloWorld</w:t>
      </w:r>
      <w:r w:rsidRPr="002678AA">
        <w:rPr>
          <w:rFonts w:hint="eastAsia"/>
        </w:rPr>
        <w:t>是可执行文件名字，也是相应工程的名字。</w:t>
      </w:r>
    </w:p>
    <w:p w:rsidR="00AC73D0" w:rsidRPr="000A5170" w:rsidRDefault="00AC73D0" w:rsidP="00787298">
      <w:pPr>
        <w:pStyle w:val="a0"/>
        <w:ind w:firstLine="420"/>
      </w:pPr>
    </w:p>
    <w:p w:rsidR="00AC1EBE" w:rsidRDefault="00075D82" w:rsidP="00075D82">
      <w:pPr>
        <w:pStyle w:val="1"/>
      </w:pPr>
      <w:r>
        <w:rPr>
          <w:rFonts w:hint="eastAsia"/>
        </w:rPr>
        <w:t>CMake</w:t>
      </w:r>
      <w:r w:rsidR="005E165E">
        <w:rPr>
          <w:rFonts w:hint="eastAsia"/>
        </w:rPr>
        <w:t>语法</w:t>
      </w:r>
    </w:p>
    <w:p w:rsidR="00FE5815" w:rsidRDefault="00AD13D0" w:rsidP="00FE5815">
      <w:pPr>
        <w:pStyle w:val="a0"/>
        <w:ind w:firstLine="420"/>
      </w:pPr>
      <w:r>
        <w:rPr>
          <w:rFonts w:hint="eastAsia"/>
        </w:rPr>
        <w:t>编写工程文件</w:t>
      </w:r>
      <w:r>
        <w:rPr>
          <w:rFonts w:hint="eastAsia"/>
        </w:rPr>
        <w:t>CMakeLists.txt</w:t>
      </w:r>
      <w:r>
        <w:rPr>
          <w:rFonts w:hint="eastAsia"/>
        </w:rPr>
        <w:t>使用</w:t>
      </w:r>
      <w:r>
        <w:rPr>
          <w:rFonts w:hint="eastAsia"/>
        </w:rPr>
        <w:t>CMake</w:t>
      </w:r>
      <w:r>
        <w:rPr>
          <w:rFonts w:hint="eastAsia"/>
        </w:rPr>
        <w:t>自己的语法，</w:t>
      </w:r>
      <w:r w:rsidR="00E53F13">
        <w:rPr>
          <w:rFonts w:hint="eastAsia"/>
        </w:rPr>
        <w:t>基本</w:t>
      </w:r>
      <w:r w:rsidR="00FE5815">
        <w:rPr>
          <w:rFonts w:hint="eastAsia"/>
        </w:rPr>
        <w:t>语法规则</w:t>
      </w:r>
      <w:r w:rsidR="009E600A">
        <w:rPr>
          <w:rFonts w:hint="eastAsia"/>
        </w:rPr>
        <w:t>如下</w:t>
      </w:r>
      <w:r w:rsidR="00FE5815">
        <w:rPr>
          <w:rFonts w:hint="eastAsia"/>
        </w:rPr>
        <w:t>：</w:t>
      </w:r>
    </w:p>
    <w:p w:rsidR="00FE5815" w:rsidRDefault="00FE5815" w:rsidP="002657D5">
      <w:pPr>
        <w:pStyle w:val="a0"/>
        <w:numPr>
          <w:ilvl w:val="0"/>
          <w:numId w:val="31"/>
        </w:numPr>
        <w:ind w:firstLineChars="0"/>
      </w:pPr>
      <w:r>
        <w:rPr>
          <w:rFonts w:hint="eastAsia"/>
        </w:rPr>
        <w:t>变量使用</w:t>
      </w:r>
      <w:r>
        <w:rPr>
          <w:rFonts w:hint="eastAsia"/>
        </w:rPr>
        <w:t>${}</w:t>
      </w:r>
      <w:r>
        <w:rPr>
          <w:rFonts w:hint="eastAsia"/>
        </w:rPr>
        <w:t>方式取值，但是在</w:t>
      </w:r>
      <w:r>
        <w:rPr>
          <w:rFonts w:hint="eastAsia"/>
        </w:rPr>
        <w:t>IF</w:t>
      </w:r>
      <w:r>
        <w:rPr>
          <w:rFonts w:hint="eastAsia"/>
        </w:rPr>
        <w:t>控制语句中是直接使用变量名</w:t>
      </w:r>
    </w:p>
    <w:p w:rsidR="004A1F15" w:rsidRDefault="00947B12" w:rsidP="00947B12">
      <w:pPr>
        <w:pStyle w:val="a0"/>
        <w:ind w:left="1050" w:firstLineChars="0" w:firstLine="0"/>
      </w:pPr>
      <w:r>
        <w:rPr>
          <w:rFonts w:hint="eastAsia"/>
        </w:rPr>
        <w:t>如</w:t>
      </w:r>
      <w:r w:rsidR="00C0394D">
        <w:rPr>
          <w:rFonts w:hint="eastAsia"/>
        </w:rPr>
        <w:t>下示例：</w:t>
      </w:r>
    </w:p>
    <w:p w:rsidR="00947B12" w:rsidRPr="00845536" w:rsidRDefault="00947B12" w:rsidP="00845536">
      <w:pPr>
        <w:pStyle w:val="a0"/>
        <w:ind w:left="1260" w:firstLineChars="0" w:firstLine="210"/>
        <w:rPr>
          <w:shd w:val="pct15" w:color="auto" w:fill="FFFFFF"/>
        </w:rPr>
      </w:pPr>
      <w:r w:rsidRPr="00845536">
        <w:rPr>
          <w:shd w:val="pct15" w:color="auto" w:fill="FFFFFF"/>
        </w:rPr>
        <w:t>set( RELEASE  $ENV{RELEASE</w:t>
      </w:r>
      <w:r w:rsidRPr="00845536">
        <w:rPr>
          <w:rFonts w:hint="eastAsia"/>
          <w:shd w:val="pct15" w:color="auto" w:fill="FFFFFF"/>
        </w:rPr>
        <w:t>FALG</w:t>
      </w:r>
      <w:r w:rsidRPr="00845536">
        <w:rPr>
          <w:shd w:val="pct15" w:color="auto" w:fill="FFFFFF"/>
        </w:rPr>
        <w:t>})</w:t>
      </w:r>
    </w:p>
    <w:p w:rsidR="004A1F15" w:rsidRDefault="004A1F15" w:rsidP="004A1F15">
      <w:pPr>
        <w:pStyle w:val="a0"/>
        <w:ind w:left="1050" w:firstLine="420"/>
        <w:rPr>
          <w:shd w:val="pct15" w:color="auto" w:fill="FFFFFF"/>
        </w:rPr>
      </w:pPr>
      <w:r w:rsidRPr="00845536">
        <w:rPr>
          <w:shd w:val="pct15" w:color="auto" w:fill="FFFFFF"/>
        </w:rPr>
        <w:t>IF(RELEASE)</w:t>
      </w:r>
    </w:p>
    <w:p w:rsidR="000D7DDC" w:rsidRPr="000D7DDC" w:rsidRDefault="000D7DDC" w:rsidP="000D7DDC">
      <w:pPr>
        <w:pStyle w:val="a0"/>
        <w:ind w:left="1050" w:firstLineChars="0" w:firstLine="210"/>
        <w:rPr>
          <w:shd w:val="pct15" w:color="auto" w:fill="FFFFFF"/>
        </w:rPr>
      </w:pPr>
      <w:r w:rsidRPr="00845536">
        <w:rPr>
          <w:rFonts w:hint="eastAsia"/>
          <w:shd w:val="pct15" w:color="auto" w:fill="FFFFFF"/>
        </w:rPr>
        <w:tab/>
      </w:r>
      <w:r w:rsidRPr="00845536">
        <w:rPr>
          <w:shd w:val="pct15" w:color="auto" w:fill="FFFFFF"/>
        </w:rPr>
        <w:t xml:space="preserve">MESSAGE(STATUS </w:t>
      </w:r>
      <w:r w:rsidRPr="00845536">
        <w:rPr>
          <w:rFonts w:hint="eastAsia"/>
          <w:shd w:val="pct15" w:color="auto" w:fill="FFFFFF"/>
        </w:rPr>
        <w:t xml:space="preserve"> </w:t>
      </w:r>
      <w:r w:rsidRPr="00845536">
        <w:rPr>
          <w:shd w:val="pct15" w:color="auto" w:fill="FFFFFF"/>
        </w:rPr>
        <w:t>${ RELEASE</w:t>
      </w:r>
      <w:r w:rsidRPr="00845536">
        <w:rPr>
          <w:rFonts w:hint="eastAsia"/>
          <w:shd w:val="pct15" w:color="auto" w:fill="FFFFFF"/>
        </w:rPr>
        <w:t>})</w:t>
      </w:r>
    </w:p>
    <w:p w:rsidR="004A1F15" w:rsidRPr="00845536" w:rsidRDefault="004A1F15" w:rsidP="004A1F15">
      <w:pPr>
        <w:pStyle w:val="a0"/>
        <w:ind w:left="1050" w:firstLineChars="0" w:firstLine="210"/>
        <w:rPr>
          <w:shd w:val="pct15" w:color="auto" w:fill="FFFFFF"/>
        </w:rPr>
      </w:pPr>
      <w:r w:rsidRPr="00845536">
        <w:rPr>
          <w:shd w:val="pct15" w:color="auto" w:fill="FFFFFF"/>
        </w:rPr>
        <w:t xml:space="preserve">    set (PRONAME "gameserver")</w:t>
      </w:r>
    </w:p>
    <w:p w:rsidR="004A1F15" w:rsidRPr="00845536" w:rsidRDefault="004A1F15" w:rsidP="004A1F15">
      <w:pPr>
        <w:pStyle w:val="a0"/>
        <w:ind w:left="1050" w:firstLineChars="0" w:firstLine="210"/>
        <w:rPr>
          <w:shd w:val="pct15" w:color="auto" w:fill="FFFFFF"/>
        </w:rPr>
      </w:pPr>
      <w:r w:rsidRPr="00845536">
        <w:rPr>
          <w:rFonts w:hint="eastAsia"/>
          <w:shd w:val="pct15" w:color="auto" w:fill="FFFFFF"/>
        </w:rPr>
        <w:t xml:space="preserve">  ENDIF(</w:t>
      </w:r>
      <w:r w:rsidR="007A6823" w:rsidRPr="00845536">
        <w:rPr>
          <w:shd w:val="pct15" w:color="auto" w:fill="FFFFFF"/>
        </w:rPr>
        <w:t>RELEASE</w:t>
      </w:r>
      <w:r w:rsidRPr="00845536">
        <w:rPr>
          <w:rFonts w:hint="eastAsia"/>
          <w:shd w:val="pct15" w:color="auto" w:fill="FFFFFF"/>
        </w:rPr>
        <w:t>)</w:t>
      </w:r>
    </w:p>
    <w:p w:rsidR="00FE5815" w:rsidRDefault="00FE5815" w:rsidP="002657D5">
      <w:pPr>
        <w:pStyle w:val="a0"/>
        <w:numPr>
          <w:ilvl w:val="0"/>
          <w:numId w:val="31"/>
        </w:numPr>
        <w:ind w:firstLineChars="0"/>
      </w:pPr>
      <w:r>
        <w:rPr>
          <w:rFonts w:hint="eastAsia"/>
        </w:rPr>
        <w:t>指令</w:t>
      </w:r>
      <w:r>
        <w:rPr>
          <w:rFonts w:hint="eastAsia"/>
        </w:rPr>
        <w:t>(</w:t>
      </w:r>
      <w:r>
        <w:rPr>
          <w:rFonts w:hint="eastAsia"/>
        </w:rPr>
        <w:t>参数</w:t>
      </w:r>
      <w:r>
        <w:rPr>
          <w:rFonts w:hint="eastAsia"/>
        </w:rPr>
        <w:t xml:space="preserve">1 </w:t>
      </w:r>
      <w:r>
        <w:rPr>
          <w:rFonts w:hint="eastAsia"/>
        </w:rPr>
        <w:t>参数</w:t>
      </w:r>
      <w:r>
        <w:rPr>
          <w:rFonts w:hint="eastAsia"/>
        </w:rPr>
        <w:t>2...)</w:t>
      </w:r>
    </w:p>
    <w:p w:rsidR="00FE5815" w:rsidRDefault="00FE5815" w:rsidP="00063D12">
      <w:pPr>
        <w:pStyle w:val="a0"/>
        <w:ind w:left="630" w:firstLine="420"/>
      </w:pPr>
      <w:r>
        <w:rPr>
          <w:rFonts w:hint="eastAsia"/>
        </w:rPr>
        <w:t>参数使用括弧括起，参数之间使用空格或分号分开。</w:t>
      </w:r>
    </w:p>
    <w:p w:rsidR="00FE5815" w:rsidRDefault="00FE5815" w:rsidP="00063D12">
      <w:pPr>
        <w:pStyle w:val="a0"/>
        <w:ind w:left="630" w:firstLine="420"/>
      </w:pPr>
      <w:r>
        <w:rPr>
          <w:rFonts w:hint="eastAsia"/>
        </w:rPr>
        <w:t>以上面的</w:t>
      </w:r>
      <w:r>
        <w:rPr>
          <w:rFonts w:hint="eastAsia"/>
        </w:rPr>
        <w:t>ADD_EXECUTABLE</w:t>
      </w:r>
      <w:r>
        <w:rPr>
          <w:rFonts w:hint="eastAsia"/>
        </w:rPr>
        <w:t>指令为例，如果存在另外一个</w:t>
      </w:r>
      <w:r>
        <w:rPr>
          <w:rFonts w:hint="eastAsia"/>
        </w:rPr>
        <w:t>func.c</w:t>
      </w:r>
      <w:r>
        <w:rPr>
          <w:rFonts w:hint="eastAsia"/>
        </w:rPr>
        <w:t>源文件，就要写成：</w:t>
      </w:r>
    </w:p>
    <w:p w:rsidR="00FE5815" w:rsidRPr="00DC17FD" w:rsidRDefault="005B167B" w:rsidP="00D61B21">
      <w:pPr>
        <w:pStyle w:val="a0"/>
        <w:ind w:left="840" w:firstLine="420"/>
        <w:rPr>
          <w:shd w:val="pct15" w:color="auto" w:fill="FFFFFF"/>
        </w:rPr>
      </w:pPr>
      <w:r w:rsidRPr="00DC17FD">
        <w:rPr>
          <w:shd w:val="pct15" w:color="auto" w:fill="FFFFFF"/>
        </w:rPr>
        <w:t>SET(SRC_LIST HelloWorld.c</w:t>
      </w:r>
      <w:r w:rsidRPr="00DC17FD">
        <w:rPr>
          <w:rFonts w:hint="eastAsia"/>
          <w:shd w:val="pct15" w:color="auto" w:fill="FFFFFF"/>
        </w:rPr>
        <w:t xml:space="preserve"> func.c</w:t>
      </w:r>
      <w:r w:rsidRPr="00DC17FD">
        <w:rPr>
          <w:shd w:val="pct15" w:color="auto" w:fill="FFFFFF"/>
        </w:rPr>
        <w:t>)</w:t>
      </w:r>
      <w:r w:rsidR="00FE5815" w:rsidRPr="002E659B">
        <w:rPr>
          <w:rFonts w:hint="eastAsia"/>
        </w:rPr>
        <w:t>或者</w:t>
      </w:r>
      <w:r w:rsidRPr="002E659B">
        <w:rPr>
          <w:shd w:val="pct15" w:color="auto" w:fill="FFFFFF"/>
        </w:rPr>
        <w:t>S</w:t>
      </w:r>
      <w:r w:rsidRPr="00DC17FD">
        <w:rPr>
          <w:shd w:val="pct15" w:color="auto" w:fill="FFFFFF"/>
        </w:rPr>
        <w:t>ET(SRC_LIST HelloWorld.c</w:t>
      </w:r>
      <w:r w:rsidRPr="00DC17FD">
        <w:rPr>
          <w:rFonts w:hint="eastAsia"/>
          <w:shd w:val="pct15" w:color="auto" w:fill="FFFFFF"/>
        </w:rPr>
        <w:t xml:space="preserve"> func.c</w:t>
      </w:r>
      <w:r w:rsidRPr="00DC17FD">
        <w:rPr>
          <w:shd w:val="pct15" w:color="auto" w:fill="FFFFFF"/>
        </w:rPr>
        <w:t>)</w:t>
      </w:r>
    </w:p>
    <w:p w:rsidR="00C213F3" w:rsidRDefault="00FE5815" w:rsidP="00193D8B">
      <w:pPr>
        <w:pStyle w:val="a0"/>
        <w:numPr>
          <w:ilvl w:val="0"/>
          <w:numId w:val="31"/>
        </w:numPr>
        <w:ind w:firstLineChars="0"/>
      </w:pPr>
      <w:r>
        <w:rPr>
          <w:rFonts w:hint="eastAsia"/>
        </w:rPr>
        <w:t>指令是大小写无关的，参数和变量是大小写相关的。但，推荐你全部使用大写指令。</w:t>
      </w:r>
    </w:p>
    <w:p w:rsidR="00F55053" w:rsidRDefault="003E5630" w:rsidP="00A22A6D">
      <w:pPr>
        <w:pStyle w:val="1"/>
      </w:pPr>
      <w:r>
        <w:rPr>
          <w:rFonts w:hint="eastAsia"/>
        </w:rPr>
        <w:lastRenderedPageBreak/>
        <w:t>工程</w:t>
      </w:r>
      <w:r w:rsidR="00657343">
        <w:rPr>
          <w:rFonts w:hint="eastAsia"/>
        </w:rPr>
        <w:t>设置</w:t>
      </w:r>
    </w:p>
    <w:p w:rsidR="00AC4EFA" w:rsidRDefault="00BC1610" w:rsidP="00397BF8">
      <w:pPr>
        <w:pStyle w:val="2"/>
      </w:pPr>
      <w:r w:rsidRPr="00BC1610">
        <w:t>cmake_minimum_required</w:t>
      </w:r>
    </w:p>
    <w:p w:rsidR="00AB28DE" w:rsidRDefault="00624888" w:rsidP="00BC1610">
      <w:pPr>
        <w:pStyle w:val="a0"/>
        <w:ind w:firstLine="420"/>
      </w:pPr>
      <w:r>
        <w:t>C</w:t>
      </w:r>
      <w:r w:rsidR="000E775A">
        <w:rPr>
          <w:rFonts w:hint="eastAsia"/>
        </w:rPr>
        <w:t>Make</w:t>
      </w:r>
      <w:r w:rsidR="00E22F13">
        <w:rPr>
          <w:rFonts w:hint="eastAsia"/>
        </w:rPr>
        <w:t>从</w:t>
      </w:r>
      <w:r w:rsidR="00E22F13">
        <w:rPr>
          <w:rFonts w:hint="eastAsia"/>
        </w:rPr>
        <w:t>2001</w:t>
      </w:r>
      <w:r w:rsidR="00E22F13">
        <w:rPr>
          <w:rFonts w:hint="eastAsia"/>
        </w:rPr>
        <w:t>年发布至今，</w:t>
      </w:r>
      <w:r w:rsidR="00F44AAE">
        <w:rPr>
          <w:rFonts w:hint="eastAsia"/>
        </w:rPr>
        <w:t>所发布的版本众多，</w:t>
      </w:r>
      <w:r w:rsidR="00D16DA8">
        <w:rPr>
          <w:rFonts w:hint="eastAsia"/>
        </w:rPr>
        <w:t>每个版本</w:t>
      </w:r>
      <w:r w:rsidR="00E519C3">
        <w:rPr>
          <w:rFonts w:hint="eastAsia"/>
        </w:rPr>
        <w:t>的语法</w:t>
      </w:r>
      <w:r w:rsidR="00613492">
        <w:rPr>
          <w:rFonts w:hint="eastAsia"/>
        </w:rPr>
        <w:t>规</w:t>
      </w:r>
      <w:r w:rsidR="005E5CD1">
        <w:rPr>
          <w:rFonts w:hint="eastAsia"/>
        </w:rPr>
        <w:t>使用</w:t>
      </w:r>
      <w:r w:rsidR="009042A2">
        <w:rPr>
          <w:rFonts w:hint="eastAsia"/>
        </w:rPr>
        <w:t>及结果</w:t>
      </w:r>
      <w:r w:rsidR="00613492">
        <w:rPr>
          <w:rFonts w:hint="eastAsia"/>
        </w:rPr>
        <w:t>可能不一样，目前一般使用</w:t>
      </w:r>
      <w:r w:rsidR="009A7C5F">
        <w:rPr>
          <w:rFonts w:hint="eastAsia"/>
        </w:rPr>
        <w:t>2.8</w:t>
      </w:r>
      <w:r w:rsidR="009A7C5F">
        <w:rPr>
          <w:rFonts w:hint="eastAsia"/>
        </w:rPr>
        <w:t>版本</w:t>
      </w:r>
      <w:r w:rsidR="00B67DB5">
        <w:rPr>
          <w:rFonts w:hint="eastAsia"/>
        </w:rPr>
        <w:t>。为</w:t>
      </w:r>
      <w:r w:rsidR="00994C75">
        <w:rPr>
          <w:rFonts w:hint="eastAsia"/>
        </w:rPr>
        <w:t>限定</w:t>
      </w:r>
      <w:r w:rsidR="00B67DB5">
        <w:rPr>
          <w:rFonts w:hint="eastAsia"/>
        </w:rPr>
        <w:t>编译该</w:t>
      </w:r>
      <w:r w:rsidR="00B67DB5">
        <w:rPr>
          <w:rFonts w:hint="eastAsia"/>
        </w:rPr>
        <w:t>CMakeLists.txt</w:t>
      </w:r>
      <w:r w:rsidR="003309D3">
        <w:rPr>
          <w:rFonts w:hint="eastAsia"/>
        </w:rPr>
        <w:t>工程文件</w:t>
      </w:r>
      <w:r w:rsidR="002138BC">
        <w:rPr>
          <w:rFonts w:hint="eastAsia"/>
        </w:rPr>
        <w:t>与预期的一致，</w:t>
      </w:r>
      <w:r w:rsidR="00AF27CA">
        <w:rPr>
          <w:rFonts w:hint="eastAsia"/>
        </w:rPr>
        <w:t>一般在</w:t>
      </w:r>
      <w:r w:rsidR="00AF27CA">
        <w:rPr>
          <w:rFonts w:hint="eastAsia"/>
        </w:rPr>
        <w:t>CMakeLists.txt</w:t>
      </w:r>
      <w:r w:rsidR="00AF27CA">
        <w:rPr>
          <w:rFonts w:hint="eastAsia"/>
        </w:rPr>
        <w:t>的第一行使用</w:t>
      </w:r>
      <w:r w:rsidR="00AF27CA" w:rsidRPr="00AF27CA">
        <w:t>cmake_minimum_required</w:t>
      </w:r>
      <w:r w:rsidR="00AF27CA">
        <w:rPr>
          <w:rFonts w:hint="eastAsia"/>
        </w:rPr>
        <w:t>命令</w:t>
      </w:r>
      <w:r w:rsidR="000A1288">
        <w:rPr>
          <w:rFonts w:hint="eastAsia"/>
        </w:rPr>
        <w:t>加以限制，</w:t>
      </w:r>
      <w:r w:rsidR="005D5DD8">
        <w:rPr>
          <w:rFonts w:hint="eastAsia"/>
        </w:rPr>
        <w:t>示例：</w:t>
      </w:r>
    </w:p>
    <w:p w:rsidR="005D5DD8" w:rsidRPr="00152F79" w:rsidRDefault="00152F79" w:rsidP="00BC1610">
      <w:pPr>
        <w:pStyle w:val="a0"/>
        <w:ind w:firstLine="420"/>
        <w:rPr>
          <w:shd w:val="pct15" w:color="auto" w:fill="FFFFFF"/>
        </w:rPr>
      </w:pPr>
      <w:r w:rsidRPr="00152F79">
        <w:rPr>
          <w:shd w:val="pct15" w:color="auto" w:fill="FFFFFF"/>
        </w:rPr>
        <w:t>cmake_minimum_required (VERSION 2.8)</w:t>
      </w:r>
    </w:p>
    <w:p w:rsidR="00BE13E4" w:rsidRDefault="004147DE" w:rsidP="003479F9">
      <w:pPr>
        <w:pStyle w:val="2"/>
      </w:pPr>
      <w:r>
        <w:rPr>
          <w:rFonts w:hint="eastAsia"/>
        </w:rPr>
        <w:t>工程使用相对路径</w:t>
      </w:r>
    </w:p>
    <w:p w:rsidR="00124B81" w:rsidRDefault="00124B81" w:rsidP="00124B81">
      <w:pPr>
        <w:pStyle w:val="a0"/>
        <w:ind w:firstLine="420"/>
      </w:pPr>
      <w:r>
        <w:rPr>
          <w:rFonts w:hint="eastAsia"/>
        </w:rPr>
        <w:t>set</w:t>
      </w:r>
      <w:r>
        <w:rPr>
          <w:rFonts w:hint="eastAsia"/>
        </w:rPr>
        <w:t>，顾名思义，用于给变量赋值。</w:t>
      </w:r>
      <w:r w:rsidR="005A3428">
        <w:rPr>
          <w:rFonts w:hint="eastAsia"/>
        </w:rPr>
        <w:t>CMake</w:t>
      </w:r>
      <w:r w:rsidR="005A3428">
        <w:rPr>
          <w:rFonts w:hint="eastAsia"/>
        </w:rPr>
        <w:t>拥有许多内部变量，</w:t>
      </w:r>
      <w:r w:rsidRPr="00F1176F">
        <w:t>CMAKE_USE_RELATIVE_PATHS</w:t>
      </w:r>
      <w:r w:rsidR="00735935">
        <w:rPr>
          <w:rFonts w:hint="eastAsia"/>
        </w:rPr>
        <w:t>是设置工程可以使用相对路径的内部变量开关。</w:t>
      </w:r>
      <w:r w:rsidR="00FB255C">
        <w:rPr>
          <w:rFonts w:hint="eastAsia"/>
        </w:rPr>
        <w:t>若没有设置该开关，默认生成的工程是不使用相对路径</w:t>
      </w:r>
      <w:r w:rsidR="00477B3A">
        <w:rPr>
          <w:rFonts w:hint="eastAsia"/>
        </w:rPr>
        <w:t>。</w:t>
      </w:r>
      <w:r w:rsidR="00B37122">
        <w:rPr>
          <w:rFonts w:hint="eastAsia"/>
        </w:rPr>
        <w:t>示例</w:t>
      </w:r>
      <w:r w:rsidR="00B37122">
        <w:rPr>
          <w:rFonts w:hint="eastAsia"/>
        </w:rPr>
        <w:t>:</w:t>
      </w:r>
    </w:p>
    <w:p w:rsidR="00B37122" w:rsidRDefault="00B37122" w:rsidP="00124B81">
      <w:pPr>
        <w:pStyle w:val="a0"/>
        <w:ind w:firstLine="420"/>
        <w:rPr>
          <w:shd w:val="pct15" w:color="auto" w:fill="FFFFFF"/>
        </w:rPr>
      </w:pPr>
      <w:r w:rsidRPr="00816EAA">
        <w:rPr>
          <w:shd w:val="pct15" w:color="auto" w:fill="FFFFFF"/>
        </w:rPr>
        <w:t>set( CMAKE_USE_RELATIVE_PATHS on)</w:t>
      </w:r>
    </w:p>
    <w:p w:rsidR="00816EAA" w:rsidRDefault="00B164D2" w:rsidP="00FC4AC5">
      <w:pPr>
        <w:pStyle w:val="2"/>
      </w:pPr>
      <w:r w:rsidRPr="00FC4AC5">
        <w:rPr>
          <w:rFonts w:hint="eastAsia"/>
        </w:rPr>
        <w:t>设置工程名</w:t>
      </w:r>
    </w:p>
    <w:p w:rsidR="009B45B4" w:rsidRDefault="00EA2E10" w:rsidP="00320DC8">
      <w:pPr>
        <w:pStyle w:val="a0"/>
        <w:ind w:firstLine="420"/>
      </w:pPr>
      <w:r>
        <w:rPr>
          <w:rFonts w:hint="eastAsia"/>
        </w:rPr>
        <w:t>CMake</w:t>
      </w:r>
      <w:r>
        <w:rPr>
          <w:rFonts w:hint="eastAsia"/>
        </w:rPr>
        <w:t>通过</w:t>
      </w:r>
      <w:r w:rsidRPr="00C65C6F">
        <w:t>PROJECT</w:t>
      </w:r>
      <w:r>
        <w:rPr>
          <w:rFonts w:hint="eastAsia"/>
        </w:rPr>
        <w:t>命令，</w:t>
      </w:r>
      <w:r w:rsidR="005C1CC7">
        <w:rPr>
          <w:rFonts w:hint="eastAsia"/>
        </w:rPr>
        <w:t>为工程设置工程名字，</w:t>
      </w:r>
      <w:r w:rsidR="009B45B4">
        <w:rPr>
          <w:rFonts w:hint="eastAsia"/>
        </w:rPr>
        <w:t>示例：</w:t>
      </w:r>
    </w:p>
    <w:p w:rsidR="00C65C6F" w:rsidRDefault="00C65C6F" w:rsidP="00320DC8">
      <w:pPr>
        <w:pStyle w:val="a0"/>
        <w:ind w:firstLine="420"/>
        <w:rPr>
          <w:shd w:val="pct15" w:color="auto" w:fill="FFFFFF"/>
        </w:rPr>
      </w:pPr>
      <w:r w:rsidRPr="009B45B4">
        <w:rPr>
          <w:shd w:val="pct15" w:color="auto" w:fill="FFFFFF"/>
        </w:rPr>
        <w:t>PROJECT (HelloWorldProj)</w:t>
      </w:r>
    </w:p>
    <w:p w:rsidR="00FC1257" w:rsidRPr="00751884" w:rsidRDefault="00195867" w:rsidP="00751884">
      <w:pPr>
        <w:pStyle w:val="2"/>
      </w:pPr>
      <w:r w:rsidRPr="00751884">
        <w:rPr>
          <w:rFonts w:hint="eastAsia"/>
        </w:rPr>
        <w:t>获取</w:t>
      </w:r>
      <w:r w:rsidR="00751884" w:rsidRPr="00751884">
        <w:rPr>
          <w:rFonts w:hint="eastAsia"/>
        </w:rPr>
        <w:t>外部环境变量</w:t>
      </w:r>
    </w:p>
    <w:p w:rsidR="00195867" w:rsidRDefault="00966FF1" w:rsidP="00320DC8">
      <w:pPr>
        <w:pStyle w:val="a0"/>
        <w:ind w:firstLine="420"/>
      </w:pPr>
      <w:r>
        <w:rPr>
          <w:rFonts w:hint="eastAsia"/>
        </w:rPr>
        <w:t>CMake</w:t>
      </w:r>
      <w:r>
        <w:rPr>
          <w:rFonts w:hint="eastAsia"/>
        </w:rPr>
        <w:t>通过</w:t>
      </w:r>
      <w:r w:rsidR="00E61652" w:rsidRPr="00966FF1">
        <w:t>ENV</w:t>
      </w:r>
      <w:r w:rsidR="00E61652" w:rsidRPr="00966FF1">
        <w:rPr>
          <w:rFonts w:hint="eastAsia"/>
        </w:rPr>
        <w:t>命令获取环境变量</w:t>
      </w:r>
      <w:r>
        <w:rPr>
          <w:rFonts w:hint="eastAsia"/>
        </w:rPr>
        <w:t>，示例</w:t>
      </w:r>
      <w:r w:rsidR="004649CC">
        <w:rPr>
          <w:rFonts w:hint="eastAsia"/>
        </w:rPr>
        <w:t>：</w:t>
      </w:r>
    </w:p>
    <w:p w:rsidR="004649CC" w:rsidRDefault="004649CC" w:rsidP="00320DC8">
      <w:pPr>
        <w:pStyle w:val="a0"/>
        <w:ind w:firstLine="420"/>
        <w:rPr>
          <w:shd w:val="pct15" w:color="auto" w:fill="FFFFFF"/>
        </w:rPr>
      </w:pPr>
      <w:r w:rsidRPr="00F06CC3">
        <w:rPr>
          <w:shd w:val="pct15" w:color="auto" w:fill="FFFFFF"/>
        </w:rPr>
        <w:t>set( SGDPPATH  $ENV{SGDPPATH})</w:t>
      </w:r>
    </w:p>
    <w:p w:rsidR="0042661B" w:rsidRPr="0042661B" w:rsidRDefault="0042661B" w:rsidP="0042661B">
      <w:pPr>
        <w:pStyle w:val="2"/>
      </w:pPr>
      <w:r w:rsidRPr="0042661B">
        <w:rPr>
          <w:rFonts w:hint="eastAsia"/>
        </w:rPr>
        <w:t>获取平台</w:t>
      </w:r>
      <w:r w:rsidR="00B56F35">
        <w:rPr>
          <w:rFonts w:hint="eastAsia"/>
        </w:rPr>
        <w:t>机器</w:t>
      </w:r>
      <w:r w:rsidRPr="0042661B">
        <w:rPr>
          <w:rFonts w:hint="eastAsia"/>
        </w:rPr>
        <w:t>位数</w:t>
      </w:r>
    </w:p>
    <w:p w:rsidR="0042661B" w:rsidRPr="00B1580A" w:rsidRDefault="004828AE" w:rsidP="00320DC8">
      <w:pPr>
        <w:pStyle w:val="a0"/>
        <w:ind w:firstLine="420"/>
      </w:pPr>
      <w:r w:rsidRPr="00B1580A">
        <w:rPr>
          <w:rFonts w:hint="eastAsia"/>
        </w:rPr>
        <w:t>CMake</w:t>
      </w:r>
      <w:r w:rsidRPr="00B1580A">
        <w:rPr>
          <w:rFonts w:hint="eastAsia"/>
        </w:rPr>
        <w:t>内部变量</w:t>
      </w:r>
      <w:r w:rsidR="0042661B" w:rsidRPr="00B1580A">
        <w:t>CMAKE_SIZEOF_VOID_P</w:t>
      </w:r>
      <w:r w:rsidRPr="00B1580A">
        <w:rPr>
          <w:rFonts w:hint="eastAsia"/>
        </w:rPr>
        <w:t>用于记录当前平台的</w:t>
      </w:r>
      <w:r w:rsidR="00B56F35" w:rsidRPr="00B1580A">
        <w:rPr>
          <w:rFonts w:hint="eastAsia"/>
        </w:rPr>
        <w:t>机器</w:t>
      </w:r>
      <w:r w:rsidR="00354518" w:rsidRPr="00B1580A">
        <w:rPr>
          <w:rFonts w:hint="eastAsia"/>
        </w:rPr>
        <w:t>VOID*</w:t>
      </w:r>
      <w:r w:rsidR="00933490" w:rsidRPr="00B1580A">
        <w:rPr>
          <w:rFonts w:hint="eastAsia"/>
        </w:rPr>
        <w:t>指针</w:t>
      </w:r>
      <w:r w:rsidR="00354518" w:rsidRPr="00B1580A">
        <w:rPr>
          <w:rFonts w:hint="eastAsia"/>
        </w:rPr>
        <w:t>的</w:t>
      </w:r>
      <w:r w:rsidR="00622411" w:rsidRPr="00B1580A">
        <w:rPr>
          <w:rFonts w:hint="eastAsia"/>
        </w:rPr>
        <w:t>字节数，通过</w:t>
      </w:r>
      <w:r w:rsidR="00622411" w:rsidRPr="00B1580A">
        <w:rPr>
          <w:rFonts w:hint="eastAsia"/>
        </w:rPr>
        <w:t>VOID*</w:t>
      </w:r>
      <w:r w:rsidR="00622411" w:rsidRPr="00B1580A">
        <w:rPr>
          <w:rFonts w:hint="eastAsia"/>
        </w:rPr>
        <w:t>字节数获取机器位数。</w:t>
      </w:r>
      <w:r w:rsidR="00065A4B" w:rsidRPr="00B1580A">
        <w:rPr>
          <w:rFonts w:hint="eastAsia"/>
        </w:rPr>
        <w:t>示例：</w:t>
      </w:r>
    </w:p>
    <w:p w:rsidR="00065A4B" w:rsidRPr="00065A4B" w:rsidRDefault="00065A4B" w:rsidP="00065A4B">
      <w:pPr>
        <w:pStyle w:val="a0"/>
        <w:ind w:firstLine="420"/>
        <w:rPr>
          <w:shd w:val="pct15" w:color="auto" w:fill="FFFFFF"/>
        </w:rPr>
      </w:pPr>
      <w:r w:rsidRPr="00065A4B">
        <w:rPr>
          <w:shd w:val="pct15" w:color="auto" w:fill="FFFFFF"/>
        </w:rPr>
        <w:t>IF(CMAKE_SIZEOF_VOID_P MATCHES 4)</w:t>
      </w:r>
    </w:p>
    <w:p w:rsidR="00065A4B" w:rsidRPr="00065A4B" w:rsidRDefault="00065A4B" w:rsidP="00065A4B">
      <w:pPr>
        <w:pStyle w:val="a0"/>
        <w:ind w:firstLine="420"/>
        <w:rPr>
          <w:shd w:val="pct15" w:color="auto" w:fill="FFFFFF"/>
        </w:rPr>
      </w:pPr>
      <w:r w:rsidRPr="00065A4B">
        <w:rPr>
          <w:shd w:val="pct15" w:color="auto" w:fill="FFFFFF"/>
        </w:rPr>
        <w:t xml:space="preserve">    set ( OSBIT    32)</w:t>
      </w:r>
    </w:p>
    <w:p w:rsidR="00065A4B" w:rsidRPr="00065A4B" w:rsidRDefault="00065A4B" w:rsidP="00065A4B">
      <w:pPr>
        <w:pStyle w:val="a0"/>
        <w:ind w:firstLine="420"/>
        <w:rPr>
          <w:shd w:val="pct15" w:color="auto" w:fill="FFFFFF"/>
        </w:rPr>
      </w:pPr>
      <w:r w:rsidRPr="00065A4B">
        <w:rPr>
          <w:shd w:val="pct15" w:color="auto" w:fill="FFFFFF"/>
        </w:rPr>
        <w:t xml:space="preserve">    MESSAGE(STATUS "OSBIT    32")</w:t>
      </w:r>
    </w:p>
    <w:p w:rsidR="00065A4B" w:rsidRPr="00065A4B" w:rsidRDefault="00065A4B" w:rsidP="00065A4B">
      <w:pPr>
        <w:pStyle w:val="a0"/>
        <w:ind w:firstLine="420"/>
        <w:rPr>
          <w:shd w:val="pct15" w:color="auto" w:fill="FFFFFF"/>
        </w:rPr>
      </w:pPr>
      <w:r w:rsidRPr="00065A4B">
        <w:rPr>
          <w:shd w:val="pct15" w:color="auto" w:fill="FFFFFF"/>
        </w:rPr>
        <w:t>ELSE()</w:t>
      </w:r>
    </w:p>
    <w:p w:rsidR="00065A4B" w:rsidRPr="00065A4B" w:rsidRDefault="00065A4B" w:rsidP="00065A4B">
      <w:pPr>
        <w:pStyle w:val="a0"/>
        <w:ind w:firstLine="420"/>
        <w:rPr>
          <w:shd w:val="pct15" w:color="auto" w:fill="FFFFFF"/>
        </w:rPr>
      </w:pPr>
      <w:r w:rsidRPr="00065A4B">
        <w:rPr>
          <w:shd w:val="pct15" w:color="auto" w:fill="FFFFFF"/>
        </w:rPr>
        <w:t xml:space="preserve">    set ( OSBIT 64)</w:t>
      </w:r>
    </w:p>
    <w:p w:rsidR="00065A4B" w:rsidRPr="00065A4B" w:rsidRDefault="00065A4B" w:rsidP="00065A4B">
      <w:pPr>
        <w:pStyle w:val="a0"/>
        <w:ind w:firstLine="420"/>
        <w:rPr>
          <w:shd w:val="pct15" w:color="auto" w:fill="FFFFFF"/>
        </w:rPr>
      </w:pPr>
      <w:r w:rsidRPr="00065A4B">
        <w:rPr>
          <w:shd w:val="pct15" w:color="auto" w:fill="FFFFFF"/>
        </w:rPr>
        <w:t xml:space="preserve">    MESSAGE(STATUS "OSBIT    64")</w:t>
      </w:r>
    </w:p>
    <w:p w:rsidR="00065A4B" w:rsidRDefault="00065A4B" w:rsidP="00065A4B">
      <w:pPr>
        <w:pStyle w:val="a0"/>
        <w:ind w:firstLine="420"/>
        <w:rPr>
          <w:shd w:val="pct15" w:color="auto" w:fill="FFFFFF"/>
        </w:rPr>
      </w:pPr>
      <w:r w:rsidRPr="00065A4B">
        <w:rPr>
          <w:shd w:val="pct15" w:color="auto" w:fill="FFFFFF"/>
        </w:rPr>
        <w:t>ENDIF(CMAKE_SIZEOF_VOID_P MATCHES 4)</w:t>
      </w:r>
    </w:p>
    <w:p w:rsidR="00A22A6D" w:rsidRDefault="00A22A6D" w:rsidP="00A22A6D">
      <w:pPr>
        <w:pStyle w:val="a0"/>
        <w:ind w:firstLine="420"/>
      </w:pPr>
    </w:p>
    <w:p w:rsidR="003B6AD7" w:rsidRDefault="008E1176" w:rsidP="00A2460F">
      <w:pPr>
        <w:pStyle w:val="2"/>
      </w:pPr>
      <w:r>
        <w:rPr>
          <w:rFonts w:hint="eastAsia"/>
        </w:rPr>
        <w:t>设置编译版本</w:t>
      </w:r>
    </w:p>
    <w:p w:rsidR="00A2460F" w:rsidRDefault="00A20D98" w:rsidP="00A2460F">
      <w:pPr>
        <w:pStyle w:val="a0"/>
        <w:ind w:firstLine="420"/>
      </w:pPr>
      <w:r w:rsidRPr="00B1580A">
        <w:rPr>
          <w:rFonts w:hint="eastAsia"/>
        </w:rPr>
        <w:t>CMake</w:t>
      </w:r>
      <w:r w:rsidRPr="00B1580A">
        <w:rPr>
          <w:rFonts w:hint="eastAsia"/>
        </w:rPr>
        <w:t>内部变量</w:t>
      </w:r>
      <w:r w:rsidRPr="00A20D98">
        <w:t>CMAKE_BUILD_TYPE</w:t>
      </w:r>
      <w:r w:rsidR="009822ED">
        <w:rPr>
          <w:rFonts w:hint="eastAsia"/>
        </w:rPr>
        <w:t>用于设置</w:t>
      </w:r>
      <w:r w:rsidR="00215FBB">
        <w:rPr>
          <w:rFonts w:hint="eastAsia"/>
        </w:rPr>
        <w:t>工程的编译版本</w:t>
      </w:r>
      <w:r w:rsidR="00445A9E">
        <w:rPr>
          <w:rFonts w:hint="eastAsia"/>
        </w:rPr>
        <w:t>(Debug/Release)</w:t>
      </w:r>
      <w:r w:rsidR="004E7021">
        <w:rPr>
          <w:rFonts w:hint="eastAsia"/>
        </w:rPr>
        <w:t>,</w:t>
      </w:r>
      <w:r w:rsidR="0096657C">
        <w:rPr>
          <w:rFonts w:hint="eastAsia"/>
        </w:rPr>
        <w:t>若没有指定默认为</w:t>
      </w:r>
      <w:r w:rsidR="0096657C">
        <w:rPr>
          <w:rFonts w:hint="eastAsia"/>
        </w:rPr>
        <w:t>Release</w:t>
      </w:r>
      <w:r w:rsidR="0096657C">
        <w:rPr>
          <w:rFonts w:hint="eastAsia"/>
        </w:rPr>
        <w:t>版本，</w:t>
      </w:r>
      <w:r w:rsidR="004E7021">
        <w:rPr>
          <w:rFonts w:hint="eastAsia"/>
        </w:rPr>
        <w:t>示例：</w:t>
      </w:r>
    </w:p>
    <w:p w:rsidR="001A70CE" w:rsidRPr="001A70CE" w:rsidRDefault="001A70CE" w:rsidP="001A70CE">
      <w:pPr>
        <w:pStyle w:val="a0"/>
        <w:ind w:firstLine="420"/>
        <w:rPr>
          <w:shd w:val="pct15" w:color="auto" w:fill="FFFFFF"/>
        </w:rPr>
      </w:pPr>
      <w:r w:rsidRPr="001A70CE">
        <w:rPr>
          <w:shd w:val="pct15" w:color="auto" w:fill="FFFFFF"/>
        </w:rPr>
        <w:lastRenderedPageBreak/>
        <w:t xml:space="preserve">set( RELEASE  $ENV{RELEASE})    </w:t>
      </w:r>
    </w:p>
    <w:p w:rsidR="001A70CE" w:rsidRPr="001A70CE" w:rsidRDefault="001A70CE" w:rsidP="001A70CE">
      <w:pPr>
        <w:pStyle w:val="a0"/>
        <w:ind w:firstLine="420"/>
        <w:rPr>
          <w:shd w:val="pct15" w:color="auto" w:fill="FFFFFF"/>
        </w:rPr>
      </w:pPr>
      <w:r w:rsidRPr="001A70CE">
        <w:rPr>
          <w:shd w:val="pct15" w:color="auto" w:fill="FFFFFF"/>
        </w:rPr>
        <w:t>IF(RELEASE)</w:t>
      </w:r>
    </w:p>
    <w:p w:rsidR="001A70CE" w:rsidRPr="001A70CE" w:rsidRDefault="001A70CE" w:rsidP="001A70CE">
      <w:pPr>
        <w:pStyle w:val="a0"/>
        <w:ind w:firstLine="420"/>
        <w:rPr>
          <w:shd w:val="pct15" w:color="auto" w:fill="FFFFFF"/>
        </w:rPr>
      </w:pPr>
      <w:r w:rsidRPr="001A70CE">
        <w:rPr>
          <w:shd w:val="pct15" w:color="auto" w:fill="FFFFFF"/>
        </w:rPr>
        <w:tab/>
        <w:t>MESSAGE(STATUS " RELEASE ON")</w:t>
      </w:r>
    </w:p>
    <w:p w:rsidR="001A70CE" w:rsidRPr="001A70CE" w:rsidRDefault="001A70CE" w:rsidP="001A70CE">
      <w:pPr>
        <w:pStyle w:val="a0"/>
        <w:ind w:firstLine="420"/>
        <w:rPr>
          <w:shd w:val="pct15" w:color="auto" w:fill="FFFFFF"/>
        </w:rPr>
      </w:pPr>
      <w:r w:rsidRPr="001A70CE">
        <w:rPr>
          <w:shd w:val="pct15" w:color="auto" w:fill="FFFFFF"/>
        </w:rPr>
        <w:tab/>
        <w:t>set( CMAKE_BUILD_TYPE Release)</w:t>
      </w:r>
    </w:p>
    <w:p w:rsidR="001A70CE" w:rsidRPr="001A70CE" w:rsidRDefault="001A70CE" w:rsidP="001A70CE">
      <w:pPr>
        <w:pStyle w:val="a0"/>
        <w:ind w:firstLine="420"/>
        <w:rPr>
          <w:shd w:val="pct15" w:color="auto" w:fill="FFFFFF"/>
        </w:rPr>
      </w:pPr>
      <w:r w:rsidRPr="001A70CE">
        <w:rPr>
          <w:shd w:val="pct15" w:color="auto" w:fill="FFFFFF"/>
        </w:rPr>
        <w:t>ELSE()</w:t>
      </w:r>
    </w:p>
    <w:p w:rsidR="001A70CE" w:rsidRPr="001A70CE" w:rsidRDefault="001A70CE" w:rsidP="001A70CE">
      <w:pPr>
        <w:pStyle w:val="a0"/>
        <w:ind w:firstLine="420"/>
        <w:rPr>
          <w:shd w:val="pct15" w:color="auto" w:fill="FFFFFF"/>
        </w:rPr>
      </w:pPr>
      <w:r w:rsidRPr="001A70CE">
        <w:rPr>
          <w:shd w:val="pct15" w:color="auto" w:fill="FFFFFF"/>
        </w:rPr>
        <w:tab/>
        <w:t>set( CMAKE_BUILD_TYPE Debug )</w:t>
      </w:r>
    </w:p>
    <w:p w:rsidR="003B6AD7" w:rsidRDefault="001A70CE" w:rsidP="001A70CE">
      <w:pPr>
        <w:pStyle w:val="a0"/>
        <w:ind w:firstLine="420"/>
        <w:rPr>
          <w:shd w:val="pct15" w:color="auto" w:fill="FFFFFF"/>
        </w:rPr>
      </w:pPr>
      <w:r w:rsidRPr="001A70CE">
        <w:rPr>
          <w:shd w:val="pct15" w:color="auto" w:fill="FFFFFF"/>
        </w:rPr>
        <w:t xml:space="preserve">ENDIF(UNICODE)    </w:t>
      </w:r>
    </w:p>
    <w:p w:rsidR="00F10989" w:rsidRDefault="00F10989" w:rsidP="001A70CE">
      <w:pPr>
        <w:pStyle w:val="a0"/>
        <w:ind w:firstLine="420"/>
      </w:pPr>
    </w:p>
    <w:p w:rsidR="007930C5" w:rsidRDefault="00E33C7B" w:rsidP="000325B4">
      <w:pPr>
        <w:pStyle w:val="2"/>
      </w:pPr>
      <w:r>
        <w:rPr>
          <w:rFonts w:hint="eastAsia"/>
        </w:rPr>
        <w:t>设置编译宏</w:t>
      </w:r>
    </w:p>
    <w:p w:rsidR="00837B12" w:rsidRDefault="00837B12" w:rsidP="00837B12">
      <w:pPr>
        <w:pStyle w:val="a0"/>
        <w:ind w:firstLine="420"/>
      </w:pPr>
      <w:r>
        <w:rPr>
          <w:rFonts w:hint="eastAsia"/>
        </w:rPr>
        <w:t>CMake</w:t>
      </w:r>
      <w:r>
        <w:rPr>
          <w:rFonts w:hint="eastAsia"/>
        </w:rPr>
        <w:t>通过</w:t>
      </w:r>
      <w:r w:rsidRPr="00837B12">
        <w:t>ADD_DEFINITIONS</w:t>
      </w:r>
      <w:r w:rsidRPr="00966FF1">
        <w:rPr>
          <w:rFonts w:hint="eastAsia"/>
        </w:rPr>
        <w:t>命令</w:t>
      </w:r>
      <w:r w:rsidR="0008189F">
        <w:rPr>
          <w:rFonts w:hint="eastAsia"/>
        </w:rPr>
        <w:t>设置工程的编译宏</w:t>
      </w:r>
      <w:r>
        <w:rPr>
          <w:rFonts w:hint="eastAsia"/>
        </w:rPr>
        <w:t>，</w:t>
      </w:r>
      <w:r w:rsidR="008603BA">
        <w:rPr>
          <w:rFonts w:hint="eastAsia"/>
        </w:rPr>
        <w:t>每个宏前都加</w:t>
      </w:r>
      <w:r w:rsidR="008603BA">
        <w:rPr>
          <w:rFonts w:hint="eastAsia"/>
        </w:rPr>
        <w:t>-D</w:t>
      </w:r>
      <w:r w:rsidR="008603BA">
        <w:rPr>
          <w:rFonts w:hint="eastAsia"/>
        </w:rPr>
        <w:t>前缀，</w:t>
      </w:r>
      <w:r>
        <w:rPr>
          <w:rFonts w:hint="eastAsia"/>
        </w:rPr>
        <w:t>示例</w:t>
      </w:r>
      <w:r w:rsidR="003D29CB">
        <w:rPr>
          <w:rFonts w:hint="eastAsia"/>
        </w:rPr>
        <w:t>：</w:t>
      </w:r>
    </w:p>
    <w:p w:rsidR="00B544CF" w:rsidRPr="00B544CF" w:rsidRDefault="00B544CF" w:rsidP="00B544CF">
      <w:pPr>
        <w:pStyle w:val="a0"/>
        <w:ind w:firstLine="420"/>
        <w:rPr>
          <w:shd w:val="pct15" w:color="auto" w:fill="FFFFFF"/>
        </w:rPr>
      </w:pPr>
      <w:r w:rsidRPr="00B544CF">
        <w:rPr>
          <w:shd w:val="pct15" w:color="auto" w:fill="FFFFFF"/>
        </w:rPr>
        <w:t>IF(WIN32)</w:t>
      </w:r>
      <w:r w:rsidRPr="00B544CF">
        <w:rPr>
          <w:shd w:val="pct15" w:color="auto" w:fill="FFFFFF"/>
        </w:rPr>
        <w:tab/>
      </w:r>
    </w:p>
    <w:p w:rsidR="00B544CF" w:rsidRPr="00B544CF" w:rsidRDefault="00B544CF" w:rsidP="00B544CF">
      <w:pPr>
        <w:pStyle w:val="a0"/>
        <w:ind w:firstLine="420"/>
        <w:rPr>
          <w:shd w:val="pct15" w:color="auto" w:fill="FFFFFF"/>
        </w:rPr>
      </w:pPr>
      <w:r w:rsidRPr="00B544CF">
        <w:rPr>
          <w:shd w:val="pct15" w:color="auto" w:fill="FFFFFF"/>
        </w:rPr>
        <w:t xml:space="preserve">    ADD_DEFINITIONS( -DWIN32 -D_WINDOWS -D_CRT_SECURE_NO_WARNINGS )</w:t>
      </w:r>
    </w:p>
    <w:p w:rsidR="00B544CF" w:rsidRPr="00B544CF" w:rsidRDefault="00B544CF" w:rsidP="00B544CF">
      <w:pPr>
        <w:pStyle w:val="a0"/>
        <w:ind w:firstLine="420"/>
        <w:rPr>
          <w:shd w:val="pct15" w:color="auto" w:fill="FFFFFF"/>
        </w:rPr>
      </w:pPr>
      <w:r w:rsidRPr="00B544CF">
        <w:rPr>
          <w:shd w:val="pct15" w:color="auto" w:fill="FFFFFF"/>
        </w:rPr>
        <w:t xml:space="preserve">    IF(UNICODE)</w:t>
      </w:r>
    </w:p>
    <w:p w:rsidR="00B544CF" w:rsidRPr="00B544CF" w:rsidRDefault="00B544CF" w:rsidP="00B544CF">
      <w:pPr>
        <w:pStyle w:val="a0"/>
        <w:ind w:firstLine="420"/>
        <w:rPr>
          <w:shd w:val="pct15" w:color="auto" w:fill="FFFFFF"/>
        </w:rPr>
      </w:pPr>
      <w:r w:rsidRPr="00B544CF">
        <w:rPr>
          <w:shd w:val="pct15" w:color="auto" w:fill="FFFFFF"/>
        </w:rPr>
        <w:t xml:space="preserve">    </w:t>
      </w:r>
      <w:r w:rsidRPr="00B544CF">
        <w:rPr>
          <w:shd w:val="pct15" w:color="auto" w:fill="FFFFFF"/>
        </w:rPr>
        <w:tab/>
        <w:t>ADD_DEFINITIONS( -DUNICODE -D_UNICODE )</w:t>
      </w:r>
    </w:p>
    <w:p w:rsidR="00B544CF" w:rsidRPr="00B544CF" w:rsidRDefault="00B544CF" w:rsidP="00B544CF">
      <w:pPr>
        <w:pStyle w:val="a0"/>
        <w:ind w:firstLine="420"/>
        <w:rPr>
          <w:shd w:val="pct15" w:color="auto" w:fill="FFFFFF"/>
        </w:rPr>
      </w:pPr>
      <w:r w:rsidRPr="00B544CF">
        <w:rPr>
          <w:shd w:val="pct15" w:color="auto" w:fill="FFFFFF"/>
        </w:rPr>
        <w:t xml:space="preserve">    ENDIF(UNICODE)</w:t>
      </w:r>
    </w:p>
    <w:p w:rsidR="00B544CF" w:rsidRPr="00B544CF" w:rsidRDefault="00B544CF" w:rsidP="00B544CF">
      <w:pPr>
        <w:pStyle w:val="a0"/>
        <w:ind w:firstLine="420"/>
        <w:rPr>
          <w:shd w:val="pct15" w:color="auto" w:fill="FFFFFF"/>
        </w:rPr>
      </w:pPr>
      <w:r w:rsidRPr="00B544CF">
        <w:rPr>
          <w:shd w:val="pct15" w:color="auto" w:fill="FFFFFF"/>
        </w:rPr>
        <w:t xml:space="preserve">    IF(EXCEPTION)</w:t>
      </w:r>
    </w:p>
    <w:p w:rsidR="00B544CF" w:rsidRPr="00B544CF" w:rsidRDefault="00B544CF" w:rsidP="00B544CF">
      <w:pPr>
        <w:pStyle w:val="a0"/>
        <w:ind w:firstLine="420"/>
        <w:rPr>
          <w:shd w:val="pct15" w:color="auto" w:fill="FFFFFF"/>
        </w:rPr>
      </w:pPr>
      <w:r w:rsidRPr="00B544CF">
        <w:rPr>
          <w:shd w:val="pct15" w:color="auto" w:fill="FFFFFF"/>
        </w:rPr>
        <w:t xml:space="preserve">    </w:t>
      </w:r>
      <w:r w:rsidRPr="00B544CF">
        <w:rPr>
          <w:shd w:val="pct15" w:color="auto" w:fill="FFFFFF"/>
        </w:rPr>
        <w:tab/>
        <w:t>ADD_DEFINITIONS( -D_SDEXCEPTION )</w:t>
      </w:r>
    </w:p>
    <w:p w:rsidR="00B544CF" w:rsidRPr="00B544CF" w:rsidRDefault="00B544CF" w:rsidP="00B544CF">
      <w:pPr>
        <w:pStyle w:val="a0"/>
        <w:ind w:firstLine="420"/>
        <w:rPr>
          <w:shd w:val="pct15" w:color="auto" w:fill="FFFFFF"/>
        </w:rPr>
      </w:pPr>
      <w:r w:rsidRPr="00B544CF">
        <w:rPr>
          <w:shd w:val="pct15" w:color="auto" w:fill="FFFFFF"/>
        </w:rPr>
        <w:t xml:space="preserve">    ENDIF(EXCEPTION)</w:t>
      </w:r>
    </w:p>
    <w:p w:rsidR="003D29CB" w:rsidRPr="00B544CF" w:rsidRDefault="00B544CF" w:rsidP="00B544CF">
      <w:pPr>
        <w:pStyle w:val="a0"/>
        <w:ind w:firstLine="420"/>
        <w:rPr>
          <w:shd w:val="pct15" w:color="auto" w:fill="FFFFFF"/>
        </w:rPr>
      </w:pPr>
      <w:r w:rsidRPr="00B544CF">
        <w:rPr>
          <w:shd w:val="pct15" w:color="auto" w:fill="FFFFFF"/>
        </w:rPr>
        <w:t>ENDIf(WIN32)</w:t>
      </w:r>
    </w:p>
    <w:p w:rsidR="000325B4" w:rsidRDefault="000325B4" w:rsidP="000325B4">
      <w:pPr>
        <w:pStyle w:val="a0"/>
        <w:ind w:firstLine="420"/>
      </w:pPr>
    </w:p>
    <w:p w:rsidR="00D27C65" w:rsidRDefault="00D27C65" w:rsidP="00417DE3">
      <w:pPr>
        <w:pStyle w:val="2"/>
      </w:pPr>
      <w:r>
        <w:rPr>
          <w:rFonts w:hint="eastAsia"/>
        </w:rPr>
        <w:t>设置</w:t>
      </w:r>
      <w:r w:rsidR="00D57AE2">
        <w:rPr>
          <w:rFonts w:hint="eastAsia"/>
        </w:rPr>
        <w:t>工程</w:t>
      </w:r>
      <w:r>
        <w:rPr>
          <w:rFonts w:hint="eastAsia"/>
        </w:rPr>
        <w:t>头文件</w:t>
      </w:r>
      <w:r>
        <w:rPr>
          <w:rFonts w:hint="eastAsia"/>
        </w:rPr>
        <w:t>Include</w:t>
      </w:r>
      <w:r>
        <w:rPr>
          <w:rFonts w:hint="eastAsia"/>
        </w:rPr>
        <w:t>查找路径</w:t>
      </w:r>
    </w:p>
    <w:p w:rsidR="00D27C65" w:rsidRDefault="000A5FC8" w:rsidP="000325B4">
      <w:pPr>
        <w:pStyle w:val="a0"/>
        <w:ind w:firstLine="420"/>
      </w:pPr>
      <w:r>
        <w:rPr>
          <w:rFonts w:hint="eastAsia"/>
        </w:rPr>
        <w:t>CMake</w:t>
      </w:r>
      <w:r>
        <w:rPr>
          <w:rFonts w:hint="eastAsia"/>
        </w:rPr>
        <w:t>通过</w:t>
      </w:r>
      <w:r w:rsidR="00417DE3" w:rsidRPr="00417DE3">
        <w:t>include_directories</w:t>
      </w:r>
      <w:r w:rsidRPr="00966FF1">
        <w:rPr>
          <w:rFonts w:hint="eastAsia"/>
        </w:rPr>
        <w:t>命令</w:t>
      </w:r>
      <w:r>
        <w:rPr>
          <w:rFonts w:hint="eastAsia"/>
        </w:rPr>
        <w:t>设置工程头文件</w:t>
      </w:r>
      <w:r>
        <w:rPr>
          <w:rFonts w:hint="eastAsia"/>
        </w:rPr>
        <w:t>Include</w:t>
      </w:r>
      <w:r>
        <w:rPr>
          <w:rFonts w:hint="eastAsia"/>
        </w:rPr>
        <w:t>查找路径</w:t>
      </w:r>
      <w:r w:rsidR="0003363D">
        <w:rPr>
          <w:rFonts w:hint="eastAsia"/>
        </w:rPr>
        <w:t>,</w:t>
      </w:r>
      <w:r w:rsidR="00633413">
        <w:rPr>
          <w:rFonts w:hint="eastAsia"/>
        </w:rPr>
        <w:t>示例：</w:t>
      </w:r>
    </w:p>
    <w:p w:rsidR="00D75809" w:rsidRPr="00D75809" w:rsidRDefault="00D75809" w:rsidP="00D75809">
      <w:pPr>
        <w:pStyle w:val="a0"/>
        <w:ind w:firstLine="420"/>
        <w:rPr>
          <w:shd w:val="pct15" w:color="auto" w:fill="FFFFFF"/>
        </w:rPr>
      </w:pPr>
      <w:r w:rsidRPr="00D75809">
        <w:rPr>
          <w:shd w:val="pct15" w:color="auto" w:fill="FFFFFF"/>
        </w:rPr>
        <w:t>include_directories("${SGDPPATH}/include/components/server")</w:t>
      </w:r>
    </w:p>
    <w:p w:rsidR="00D75809" w:rsidRPr="00D75809" w:rsidRDefault="00D75809" w:rsidP="00D75809">
      <w:pPr>
        <w:pStyle w:val="a0"/>
        <w:ind w:firstLine="420"/>
        <w:rPr>
          <w:shd w:val="pct15" w:color="auto" w:fill="FFFFFF"/>
        </w:rPr>
      </w:pPr>
      <w:r w:rsidRPr="00D75809">
        <w:rPr>
          <w:shd w:val="pct15" w:color="auto" w:fill="FFFFFF"/>
        </w:rPr>
        <w:t>include_directories("${SGDPPATH}/include/sdu")</w:t>
      </w:r>
    </w:p>
    <w:p w:rsidR="0014773B" w:rsidRDefault="0014773B" w:rsidP="000325B4">
      <w:pPr>
        <w:pStyle w:val="a0"/>
        <w:ind w:firstLine="420"/>
      </w:pPr>
    </w:p>
    <w:p w:rsidR="000924FE" w:rsidRDefault="000924FE" w:rsidP="00DF67D0">
      <w:pPr>
        <w:pStyle w:val="2"/>
      </w:pPr>
      <w:r>
        <w:rPr>
          <w:rFonts w:hint="eastAsia"/>
        </w:rPr>
        <w:t>设置</w:t>
      </w:r>
      <w:r w:rsidR="00D57AE2">
        <w:rPr>
          <w:rFonts w:hint="eastAsia"/>
        </w:rPr>
        <w:t>工程</w:t>
      </w:r>
      <w:r w:rsidR="00BF6E1C">
        <w:rPr>
          <w:rFonts w:hint="eastAsia"/>
        </w:rPr>
        <w:t>使用的</w:t>
      </w:r>
      <w:r w:rsidR="00D57AE2">
        <w:rPr>
          <w:rFonts w:hint="eastAsia"/>
        </w:rPr>
        <w:t>源文件</w:t>
      </w:r>
    </w:p>
    <w:p w:rsidR="005F4B3D" w:rsidRDefault="002B2110" w:rsidP="005F4B3D">
      <w:pPr>
        <w:pStyle w:val="a0"/>
        <w:ind w:firstLine="420"/>
      </w:pPr>
      <w:r>
        <w:rPr>
          <w:rFonts w:hint="eastAsia"/>
        </w:rPr>
        <w:t>对于目录源文件，</w:t>
      </w:r>
      <w:r w:rsidR="005F4B3D">
        <w:rPr>
          <w:rFonts w:hint="eastAsia"/>
        </w:rPr>
        <w:t>CMake</w:t>
      </w:r>
      <w:r w:rsidR="005F4B3D">
        <w:rPr>
          <w:rFonts w:hint="eastAsia"/>
        </w:rPr>
        <w:t>通过</w:t>
      </w:r>
      <w:r w:rsidR="005F4B3D" w:rsidRPr="005F4B3D">
        <w:t>AUX_SOURCE_DIRECTORY</w:t>
      </w:r>
      <w:r w:rsidR="005F4B3D" w:rsidRPr="00966FF1">
        <w:rPr>
          <w:rFonts w:hint="eastAsia"/>
        </w:rPr>
        <w:t>命令</w:t>
      </w:r>
      <w:r w:rsidR="005F4B3D">
        <w:rPr>
          <w:rFonts w:hint="eastAsia"/>
        </w:rPr>
        <w:t>设置</w:t>
      </w:r>
      <w:r w:rsidR="00AC65A6">
        <w:rPr>
          <w:rFonts w:hint="eastAsia"/>
        </w:rPr>
        <w:t>工程将包含该目录下的所有源文件</w:t>
      </w:r>
      <w:r w:rsidR="00AC65A6">
        <w:rPr>
          <w:rFonts w:hint="eastAsia"/>
        </w:rPr>
        <w:t>(.cpp/.c)</w:t>
      </w:r>
      <w:r w:rsidR="001E2F16">
        <w:rPr>
          <w:rFonts w:hint="eastAsia"/>
        </w:rPr>
        <w:t>,</w:t>
      </w:r>
      <w:r w:rsidR="005F4B3D">
        <w:rPr>
          <w:rFonts w:hint="eastAsia"/>
        </w:rPr>
        <w:t>示例：</w:t>
      </w:r>
    </w:p>
    <w:p w:rsidR="001E2F16" w:rsidRPr="003B69C8" w:rsidRDefault="001E2F16" w:rsidP="005F4B3D">
      <w:pPr>
        <w:pStyle w:val="a0"/>
        <w:ind w:firstLine="420"/>
        <w:rPr>
          <w:shd w:val="pct15" w:color="auto" w:fill="FFFFFF"/>
        </w:rPr>
      </w:pPr>
      <w:r w:rsidRPr="003B69C8">
        <w:rPr>
          <w:shd w:val="pct15" w:color="auto" w:fill="FFFFFF"/>
        </w:rPr>
        <w:t>AUX_SOURCE_DIRECTORY(${SGDPPATH}/src/framework/mmo/gameserver SOURCE_FILES)</w:t>
      </w:r>
    </w:p>
    <w:p w:rsidR="00DF67D0" w:rsidRDefault="004C7D18" w:rsidP="00DF67D0">
      <w:pPr>
        <w:pStyle w:val="a0"/>
        <w:ind w:firstLine="420"/>
      </w:pPr>
      <w:r>
        <w:rPr>
          <w:rFonts w:hint="eastAsia"/>
        </w:rPr>
        <w:t>对于单个</w:t>
      </w:r>
      <w:r w:rsidR="009E00BC">
        <w:rPr>
          <w:rFonts w:hint="eastAsia"/>
        </w:rPr>
        <w:t>源文件，一般使用</w:t>
      </w:r>
      <w:r w:rsidR="009E00BC">
        <w:rPr>
          <w:rFonts w:hint="eastAsia"/>
        </w:rPr>
        <w:t>set</w:t>
      </w:r>
      <w:r w:rsidR="009E00BC">
        <w:rPr>
          <w:rFonts w:hint="eastAsia"/>
        </w:rPr>
        <w:t>命令</w:t>
      </w:r>
      <w:r w:rsidR="00033541">
        <w:rPr>
          <w:rFonts w:hint="eastAsia"/>
        </w:rPr>
        <w:t>逐一设置要包含的源文件，示例</w:t>
      </w:r>
      <w:r w:rsidR="00033541">
        <w:rPr>
          <w:rFonts w:hint="eastAsia"/>
        </w:rPr>
        <w:t>:</w:t>
      </w:r>
    </w:p>
    <w:p w:rsidR="00413C62" w:rsidRPr="005C0CCB" w:rsidRDefault="00413C62" w:rsidP="00413C62">
      <w:pPr>
        <w:pStyle w:val="a0"/>
        <w:ind w:firstLine="420"/>
        <w:rPr>
          <w:shd w:val="pct15" w:color="auto" w:fill="FFFFFF"/>
        </w:rPr>
      </w:pPr>
      <w:r w:rsidRPr="005C0CCB">
        <w:rPr>
          <w:shd w:val="pct15" w:color="auto" w:fill="FFFFFF"/>
        </w:rPr>
        <w:t xml:space="preserve">set ( COMMONSRC </w:t>
      </w:r>
    </w:p>
    <w:p w:rsidR="00413C62" w:rsidRPr="005C0CCB" w:rsidRDefault="00413C62" w:rsidP="00413C62">
      <w:pPr>
        <w:pStyle w:val="a0"/>
        <w:ind w:firstLine="420"/>
        <w:rPr>
          <w:shd w:val="pct15" w:color="auto" w:fill="FFFFFF"/>
        </w:rPr>
      </w:pPr>
      <w:r w:rsidRPr="005C0CCB">
        <w:rPr>
          <w:shd w:val="pct15" w:color="auto" w:fill="FFFFFF"/>
        </w:rPr>
        <w:lastRenderedPageBreak/>
        <w:t xml:space="preserve">    ${SGDPPATH}/src/framework/mmo/common/client/errdef.cpp</w:t>
      </w:r>
    </w:p>
    <w:p w:rsidR="00413C62" w:rsidRPr="005C0CCB" w:rsidRDefault="00413C62" w:rsidP="00413C62">
      <w:pPr>
        <w:pStyle w:val="a0"/>
        <w:ind w:firstLine="420"/>
        <w:rPr>
          <w:shd w:val="pct15" w:color="auto" w:fill="FFFFFF"/>
        </w:rPr>
      </w:pPr>
      <w:r w:rsidRPr="005C0CCB">
        <w:rPr>
          <w:shd w:val="pct15" w:color="auto" w:fill="FFFFFF"/>
        </w:rPr>
        <w:t xml:space="preserve">    ${SGDPPATH}/src/framework/mmo/common/server/utility.cpp</w:t>
      </w:r>
    </w:p>
    <w:p w:rsidR="00033541" w:rsidRPr="00BC2EB1" w:rsidRDefault="00413C62" w:rsidP="00413C62">
      <w:pPr>
        <w:pStyle w:val="a0"/>
        <w:ind w:firstLine="420"/>
      </w:pPr>
      <w:r w:rsidRPr="005C0CCB">
        <w:rPr>
          <w:shd w:val="pct15" w:color="auto" w:fill="FFFFFF"/>
        </w:rPr>
        <w:t xml:space="preserve">  )</w:t>
      </w:r>
    </w:p>
    <w:p w:rsidR="00FA5D36" w:rsidRDefault="00E11036" w:rsidP="00747808">
      <w:pPr>
        <w:pStyle w:val="a0"/>
        <w:ind w:firstLine="420"/>
      </w:pPr>
      <w:r>
        <w:rPr>
          <w:rFonts w:hint="eastAsia"/>
        </w:rPr>
        <w:t>注意，这两个方法只是将源文件列表存放在变量中而已，</w:t>
      </w:r>
      <w:r w:rsidR="00F97A09">
        <w:rPr>
          <w:rFonts w:hint="eastAsia"/>
        </w:rPr>
        <w:t>如上示例的</w:t>
      </w:r>
      <w:r w:rsidR="00F97A09" w:rsidRPr="00BC2EB1">
        <w:t>SOURCE_FILES</w:t>
      </w:r>
      <w:r w:rsidR="00F97A09" w:rsidRPr="00BC2EB1">
        <w:rPr>
          <w:rFonts w:hint="eastAsia"/>
        </w:rPr>
        <w:t>变量将包含</w:t>
      </w:r>
      <w:r w:rsidR="00F97A09" w:rsidRPr="00BC2EB1">
        <w:t>${SGDPPATH}/src/framework/mmo/gameserver</w:t>
      </w:r>
      <w:r w:rsidR="00F97A09" w:rsidRPr="00BC2EB1">
        <w:rPr>
          <w:rFonts w:hint="eastAsia"/>
        </w:rPr>
        <w:t>目录下的所有源文件，</w:t>
      </w:r>
      <w:r w:rsidR="00F97A09" w:rsidRPr="00BC2EB1">
        <w:t>COMMONSRC</w:t>
      </w:r>
      <w:r w:rsidR="00F97A09" w:rsidRPr="00BC2EB1">
        <w:rPr>
          <w:rFonts w:hint="eastAsia"/>
        </w:rPr>
        <w:t>变量包含</w:t>
      </w:r>
      <w:r w:rsidR="00747808" w:rsidRPr="00BC2EB1">
        <w:t>${SGDPPATH}/src/framework/mmo/common/client/errdef.cpp</w:t>
      </w:r>
      <w:r w:rsidR="00747808" w:rsidRPr="00BC2EB1">
        <w:rPr>
          <w:rFonts w:hint="eastAsia"/>
        </w:rPr>
        <w:t>和</w:t>
      </w:r>
      <w:r w:rsidR="00747808" w:rsidRPr="00BC2EB1">
        <w:t xml:space="preserve">    ${SGDPPATH}/src/framework/mmo/common/server/utility.cpp</w:t>
      </w:r>
      <w:r w:rsidR="00747808" w:rsidRPr="00BC2EB1">
        <w:rPr>
          <w:rFonts w:hint="eastAsia"/>
        </w:rPr>
        <w:t>文件</w:t>
      </w:r>
      <w:r w:rsidR="00BC2EB1" w:rsidRPr="00BC2EB1">
        <w:rPr>
          <w:rFonts w:hint="eastAsia"/>
        </w:rPr>
        <w:t>。</w:t>
      </w:r>
      <w:r w:rsidR="00DD5EF1">
        <w:rPr>
          <w:rFonts w:hint="eastAsia"/>
        </w:rPr>
        <w:t>最后一步是设置生成目标文件需要的文件，若</w:t>
      </w:r>
      <w:r w:rsidR="007304DB">
        <w:rPr>
          <w:rFonts w:hint="eastAsia"/>
        </w:rPr>
        <w:t>生成目标</w:t>
      </w:r>
      <w:r w:rsidR="00DD5EF1">
        <w:rPr>
          <w:rFonts w:hint="eastAsia"/>
        </w:rPr>
        <w:t>为可执行文件，则使用</w:t>
      </w:r>
      <w:r w:rsidR="0097611D" w:rsidRPr="0097611D">
        <w:t>ADD_EXECUTABLE</w:t>
      </w:r>
      <w:r w:rsidR="0097611D">
        <w:rPr>
          <w:rFonts w:hint="eastAsia"/>
        </w:rPr>
        <w:t>命令，若</w:t>
      </w:r>
      <w:r w:rsidR="007304DB">
        <w:rPr>
          <w:rFonts w:hint="eastAsia"/>
        </w:rPr>
        <w:t>生成目标为</w:t>
      </w:r>
      <w:r w:rsidR="00FA5D36">
        <w:rPr>
          <w:rFonts w:hint="eastAsia"/>
        </w:rPr>
        <w:t>链接库</w:t>
      </w:r>
      <w:r w:rsidR="0097611D">
        <w:rPr>
          <w:rFonts w:hint="eastAsia"/>
        </w:rPr>
        <w:t>文件，则使用</w:t>
      </w:r>
      <w:r w:rsidR="007E3368" w:rsidRPr="007E3368">
        <w:t>ADD_LIBRARY</w:t>
      </w:r>
      <w:r w:rsidR="007E3368">
        <w:rPr>
          <w:rFonts w:hint="eastAsia"/>
        </w:rPr>
        <w:t>命令。</w:t>
      </w:r>
    </w:p>
    <w:p w:rsidR="00747808" w:rsidRDefault="00FA5D36" w:rsidP="00747808">
      <w:pPr>
        <w:pStyle w:val="a0"/>
        <w:ind w:firstLine="420"/>
      </w:pPr>
      <w:r>
        <w:rPr>
          <w:rFonts w:hint="eastAsia"/>
        </w:rPr>
        <w:t>可执行</w:t>
      </w:r>
      <w:r w:rsidR="00944CCA">
        <w:rPr>
          <w:rFonts w:hint="eastAsia"/>
        </w:rPr>
        <w:t>目标</w:t>
      </w:r>
      <w:r>
        <w:rPr>
          <w:rFonts w:hint="eastAsia"/>
        </w:rPr>
        <w:t>文件</w:t>
      </w:r>
      <w:r w:rsidR="00893B7D">
        <w:rPr>
          <w:rFonts w:hint="eastAsia"/>
        </w:rPr>
        <w:t>示例：</w:t>
      </w:r>
    </w:p>
    <w:p w:rsidR="00FA5D36" w:rsidRDefault="007B6D7A" w:rsidP="00747808">
      <w:pPr>
        <w:pStyle w:val="a0"/>
        <w:ind w:firstLine="420"/>
      </w:pPr>
      <w:r w:rsidRPr="007B6D7A">
        <w:rPr>
          <w:shd w:val="pct15" w:color="auto" w:fill="FFFFFF"/>
        </w:rPr>
        <w:t xml:space="preserve">ADD_EXECUTABLE( ${PRONAME} ${SOURCE_FILES}${COMMONSRC}  ${HEAD_FILES} ${NETHEAD} ${COMMONHEAD} )  </w:t>
      </w:r>
      <w:r w:rsidRPr="007B6D7A">
        <w:t xml:space="preserve">         </w:t>
      </w:r>
    </w:p>
    <w:p w:rsidR="00C30324" w:rsidRPr="00BC2EB1" w:rsidRDefault="00C30324" w:rsidP="00C30324">
      <w:pPr>
        <w:pStyle w:val="a0"/>
        <w:ind w:firstLine="420"/>
      </w:pPr>
      <w:r w:rsidRPr="00612D09">
        <w:t>${PRONAME}</w:t>
      </w:r>
      <w:r w:rsidRPr="00612D09">
        <w:rPr>
          <w:rFonts w:hint="eastAsia"/>
        </w:rPr>
        <w:t>为生成目标</w:t>
      </w:r>
      <w:r w:rsidR="00761B75" w:rsidRPr="00612D09">
        <w:rPr>
          <w:rFonts w:hint="eastAsia"/>
        </w:rPr>
        <w:t>，</w:t>
      </w:r>
      <w:r w:rsidR="00761B75" w:rsidRPr="00612D09">
        <w:t>${SOURCE_FILES}</w:t>
      </w:r>
      <w:r w:rsidR="00612D09" w:rsidRPr="00612D09">
        <w:rPr>
          <w:rFonts w:hint="eastAsia"/>
        </w:rPr>
        <w:t xml:space="preserve"> </w:t>
      </w:r>
      <w:r w:rsidR="00761B75" w:rsidRPr="00612D09">
        <w:t>${COMMONSRC}  ${HEAD_FILES} ${NETHEAD} ${COMMONHEAD}</w:t>
      </w:r>
      <w:r w:rsidR="00761B75" w:rsidRPr="00612D09">
        <w:rPr>
          <w:rFonts w:hint="eastAsia"/>
        </w:rPr>
        <w:t>分别为这些变量包含的文件。</w:t>
      </w:r>
    </w:p>
    <w:p w:rsidR="00FA5D36" w:rsidRDefault="00101DFC" w:rsidP="00747808">
      <w:pPr>
        <w:pStyle w:val="a0"/>
        <w:ind w:firstLine="420"/>
      </w:pPr>
      <w:r>
        <w:rPr>
          <w:rFonts w:hint="eastAsia"/>
        </w:rPr>
        <w:t>动态</w:t>
      </w:r>
      <w:r w:rsidR="00944CCA">
        <w:rPr>
          <w:rFonts w:hint="eastAsia"/>
        </w:rPr>
        <w:t>链接库目标文件示例</w:t>
      </w:r>
      <w:r w:rsidR="00030A34">
        <w:rPr>
          <w:rFonts w:hint="eastAsia"/>
        </w:rPr>
        <w:t>：</w:t>
      </w:r>
    </w:p>
    <w:p w:rsidR="00D57AE2" w:rsidRDefault="0031129B" w:rsidP="000325B4">
      <w:pPr>
        <w:pStyle w:val="a0"/>
        <w:ind w:firstLine="420"/>
        <w:rPr>
          <w:shd w:val="pct15" w:color="auto" w:fill="FFFFFF"/>
        </w:rPr>
      </w:pPr>
      <w:r w:rsidRPr="0031129B">
        <w:rPr>
          <w:shd w:val="pct15" w:color="auto" w:fill="FFFFFF"/>
        </w:rPr>
        <w:t>ADD_LIBRARY( ${</w:t>
      </w:r>
      <w:r w:rsidR="00CD01D9" w:rsidRPr="00CD01D9">
        <w:rPr>
          <w:shd w:val="pct15" w:color="auto" w:fill="FFFFFF"/>
        </w:rPr>
        <w:t xml:space="preserve"> </w:t>
      </w:r>
      <w:r w:rsidR="00CD01D9" w:rsidRPr="007B6D7A">
        <w:rPr>
          <w:shd w:val="pct15" w:color="auto" w:fill="FFFFFF"/>
        </w:rPr>
        <w:t>PRONAME</w:t>
      </w:r>
      <w:r w:rsidR="00CD01D9" w:rsidRPr="0031129B">
        <w:rPr>
          <w:shd w:val="pct15" w:color="auto" w:fill="FFFFFF"/>
        </w:rPr>
        <w:t xml:space="preserve"> </w:t>
      </w:r>
      <w:r w:rsidRPr="0031129B">
        <w:rPr>
          <w:shd w:val="pct15" w:color="auto" w:fill="FFFFFF"/>
        </w:rPr>
        <w:t>} ${HEAD_FILES} ${SOURCE_FILES} )</w:t>
      </w:r>
    </w:p>
    <w:p w:rsidR="00533BFD" w:rsidRPr="00BD460F" w:rsidRDefault="00101DFC" w:rsidP="000325B4">
      <w:pPr>
        <w:pStyle w:val="a0"/>
        <w:ind w:firstLine="420"/>
      </w:pPr>
      <w:r w:rsidRPr="00BD460F">
        <w:rPr>
          <w:rFonts w:hint="eastAsia"/>
        </w:rPr>
        <w:t>静态链接库目标文件示例：</w:t>
      </w:r>
    </w:p>
    <w:p w:rsidR="00101DFC" w:rsidRPr="0031129B" w:rsidRDefault="00101DFC" w:rsidP="00101DFC">
      <w:pPr>
        <w:pStyle w:val="a0"/>
        <w:ind w:firstLine="420"/>
        <w:rPr>
          <w:shd w:val="pct15" w:color="auto" w:fill="FFFFFF"/>
        </w:rPr>
      </w:pPr>
      <w:r w:rsidRPr="0031129B">
        <w:rPr>
          <w:shd w:val="pct15" w:color="auto" w:fill="FFFFFF"/>
        </w:rPr>
        <w:t>ADD_LIBRARY( ${</w:t>
      </w:r>
      <w:r w:rsidRPr="00CD01D9">
        <w:rPr>
          <w:shd w:val="pct15" w:color="auto" w:fill="FFFFFF"/>
        </w:rPr>
        <w:t xml:space="preserve"> </w:t>
      </w:r>
      <w:r w:rsidRPr="007B6D7A">
        <w:rPr>
          <w:shd w:val="pct15" w:color="auto" w:fill="FFFFFF"/>
        </w:rPr>
        <w:t>PRONAME</w:t>
      </w:r>
      <w:r w:rsidRPr="0031129B">
        <w:rPr>
          <w:shd w:val="pct15" w:color="auto" w:fill="FFFFFF"/>
        </w:rPr>
        <w:t xml:space="preserve"> } </w:t>
      </w:r>
      <w:r w:rsidRPr="00636571">
        <w:rPr>
          <w:shd w:val="pct15" w:color="auto" w:fill="FFFFFF"/>
        </w:rPr>
        <w:t xml:space="preserve">STATIC </w:t>
      </w:r>
      <w:r w:rsidRPr="0031129B">
        <w:rPr>
          <w:shd w:val="pct15" w:color="auto" w:fill="FFFFFF"/>
        </w:rPr>
        <w:t>${HEAD_FILES} ${SOURCE_FILES} )</w:t>
      </w:r>
    </w:p>
    <w:p w:rsidR="00101DFC" w:rsidRPr="00101DFC" w:rsidRDefault="00101DFC" w:rsidP="000325B4">
      <w:pPr>
        <w:pStyle w:val="a0"/>
        <w:ind w:firstLine="420"/>
        <w:rPr>
          <w:shd w:val="pct15" w:color="auto" w:fill="FFFFFF"/>
        </w:rPr>
      </w:pPr>
    </w:p>
    <w:p w:rsidR="0031129B" w:rsidRDefault="007610DB" w:rsidP="00447F51">
      <w:pPr>
        <w:pStyle w:val="2"/>
      </w:pPr>
      <w:r>
        <w:rPr>
          <w:rFonts w:hint="eastAsia"/>
        </w:rPr>
        <w:t>设置工程使用的</w:t>
      </w:r>
      <w:r w:rsidR="00623166">
        <w:rPr>
          <w:rFonts w:hint="eastAsia"/>
        </w:rPr>
        <w:t>连接</w:t>
      </w:r>
      <w:r w:rsidR="00361400">
        <w:rPr>
          <w:rFonts w:hint="eastAsia"/>
        </w:rPr>
        <w:t>库文件</w:t>
      </w:r>
    </w:p>
    <w:p w:rsidR="0020485F" w:rsidRDefault="0020485F" w:rsidP="0020485F">
      <w:pPr>
        <w:pStyle w:val="a0"/>
        <w:ind w:firstLine="420"/>
      </w:pPr>
      <w:r>
        <w:rPr>
          <w:rFonts w:hint="eastAsia"/>
        </w:rPr>
        <w:t>CMake</w:t>
      </w:r>
      <w:r>
        <w:rPr>
          <w:rFonts w:hint="eastAsia"/>
        </w:rPr>
        <w:t>通过</w:t>
      </w:r>
      <w:r w:rsidRPr="0020485F">
        <w:t>TARGET_LINK_LIBRARIES</w:t>
      </w:r>
      <w:r w:rsidRPr="00966FF1">
        <w:rPr>
          <w:rFonts w:hint="eastAsia"/>
        </w:rPr>
        <w:t>命令</w:t>
      </w:r>
      <w:r>
        <w:rPr>
          <w:rFonts w:hint="eastAsia"/>
        </w:rPr>
        <w:t>设置工程头</w:t>
      </w:r>
      <w:r w:rsidR="00574670">
        <w:rPr>
          <w:rFonts w:hint="eastAsia"/>
        </w:rPr>
        <w:t>使用的连接库文件</w:t>
      </w:r>
      <w:r>
        <w:rPr>
          <w:rFonts w:hint="eastAsia"/>
        </w:rPr>
        <w:t>,</w:t>
      </w:r>
      <w:r>
        <w:rPr>
          <w:rFonts w:hint="eastAsia"/>
        </w:rPr>
        <w:t>示例：</w:t>
      </w:r>
    </w:p>
    <w:p w:rsidR="003A13DE" w:rsidRPr="004D57C7" w:rsidRDefault="004D57C7" w:rsidP="0020485F">
      <w:pPr>
        <w:pStyle w:val="a0"/>
        <w:ind w:firstLine="420"/>
        <w:rPr>
          <w:shd w:val="pct15" w:color="auto" w:fill="FFFFFF"/>
        </w:rPr>
      </w:pPr>
      <w:r w:rsidRPr="004D57C7">
        <w:rPr>
          <w:shd w:val="pct15" w:color="auto" w:fill="FFFFFF"/>
        </w:rPr>
        <w:t>set( LIBS sdnet sdframework sdpipe sdconsole sdlogger luaplus sddb tinyxml sdu )</w:t>
      </w:r>
    </w:p>
    <w:p w:rsidR="0020485F" w:rsidRPr="004D57C7" w:rsidRDefault="0020485F" w:rsidP="0020485F">
      <w:pPr>
        <w:pStyle w:val="a0"/>
        <w:ind w:firstLine="420"/>
        <w:rPr>
          <w:shd w:val="pct15" w:color="auto" w:fill="FFFFFF"/>
        </w:rPr>
      </w:pPr>
      <w:r w:rsidRPr="004D57C7">
        <w:rPr>
          <w:shd w:val="pct15" w:color="auto" w:fill="FFFFFF"/>
        </w:rPr>
        <w:t>TARGET_LINK_LIBRARIES( ${PRONAME} ${LIBS})</w:t>
      </w:r>
    </w:p>
    <w:p w:rsidR="00F973CD" w:rsidRDefault="00F973CD" w:rsidP="00F973CD">
      <w:pPr>
        <w:pStyle w:val="a0"/>
        <w:ind w:firstLine="420"/>
      </w:pPr>
      <w:r w:rsidRPr="00612D09">
        <w:t>${PRONAME}</w:t>
      </w:r>
      <w:r w:rsidRPr="00612D09">
        <w:rPr>
          <w:rFonts w:hint="eastAsia"/>
        </w:rPr>
        <w:t>为生成目标，</w:t>
      </w:r>
      <w:r w:rsidRPr="00444511">
        <w:t xml:space="preserve"> LIBS</w:t>
      </w:r>
      <w:r w:rsidRPr="00612D09">
        <w:rPr>
          <w:rFonts w:hint="eastAsia"/>
        </w:rPr>
        <w:t>为这些变量包含的</w:t>
      </w:r>
      <w:r w:rsidR="00841F73">
        <w:rPr>
          <w:rFonts w:hint="eastAsia"/>
        </w:rPr>
        <w:t>链接库名</w:t>
      </w:r>
      <w:r w:rsidRPr="00612D09">
        <w:rPr>
          <w:rFonts w:hint="eastAsia"/>
        </w:rPr>
        <w:t>。</w:t>
      </w:r>
    </w:p>
    <w:p w:rsidR="00862D46" w:rsidRDefault="00862D46" w:rsidP="00F973CD">
      <w:pPr>
        <w:pStyle w:val="a0"/>
        <w:ind w:firstLine="420"/>
      </w:pPr>
      <w:r>
        <w:rPr>
          <w:rFonts w:hint="eastAsia"/>
        </w:rPr>
        <w:t>注意这些链接库名字不包含后缀名。</w:t>
      </w:r>
    </w:p>
    <w:p w:rsidR="00F24EB9" w:rsidRDefault="00F24EB9" w:rsidP="00F973CD">
      <w:pPr>
        <w:pStyle w:val="a0"/>
        <w:ind w:firstLine="420"/>
      </w:pPr>
    </w:p>
    <w:p w:rsidR="00F24EB9" w:rsidRDefault="00F24EB9" w:rsidP="00136528">
      <w:pPr>
        <w:pStyle w:val="2"/>
      </w:pPr>
      <w:r>
        <w:rPr>
          <w:rFonts w:hint="eastAsia"/>
        </w:rPr>
        <w:t>设置工程生成目标</w:t>
      </w:r>
      <w:r w:rsidR="00DD4E8F">
        <w:rPr>
          <w:rFonts w:hint="eastAsia"/>
        </w:rPr>
        <w:t>输出路径</w:t>
      </w:r>
    </w:p>
    <w:p w:rsidR="00E75248" w:rsidRPr="00E75248" w:rsidRDefault="00E479F1" w:rsidP="00E75248">
      <w:pPr>
        <w:pStyle w:val="a0"/>
        <w:ind w:firstLine="420"/>
      </w:pPr>
      <w:r>
        <w:rPr>
          <w:rFonts w:hint="eastAsia"/>
        </w:rPr>
        <w:t>CMake</w:t>
      </w:r>
      <w:r>
        <w:rPr>
          <w:rFonts w:hint="eastAsia"/>
        </w:rPr>
        <w:t>为可执行目标文件和链接库目标文件的输出路径分别提供了</w:t>
      </w:r>
      <w:r w:rsidRPr="00E479F1">
        <w:t>EXECUTABLE_OUTPUT_PATH</w:t>
      </w:r>
      <w:r>
        <w:rPr>
          <w:rFonts w:hint="eastAsia"/>
        </w:rPr>
        <w:t>和</w:t>
      </w:r>
      <w:r w:rsidRPr="00E479F1">
        <w:t>LIBRARY_OUTPUT_PATH</w:t>
      </w:r>
      <w:r>
        <w:rPr>
          <w:rFonts w:hint="eastAsia"/>
        </w:rPr>
        <w:t>命令，示例：</w:t>
      </w:r>
    </w:p>
    <w:p w:rsidR="00375CCF" w:rsidRDefault="00375CCF" w:rsidP="00375CCF">
      <w:pPr>
        <w:pStyle w:val="a0"/>
        <w:ind w:firstLine="420"/>
      </w:pPr>
      <w:r>
        <w:rPr>
          <w:rFonts w:hint="eastAsia"/>
        </w:rPr>
        <w:t>可执行目标文件示例：</w:t>
      </w:r>
    </w:p>
    <w:p w:rsidR="008F108D" w:rsidRPr="00C543C4" w:rsidRDefault="008F108D" w:rsidP="00375CCF">
      <w:pPr>
        <w:pStyle w:val="a0"/>
        <w:ind w:firstLine="420"/>
        <w:rPr>
          <w:shd w:val="pct15" w:color="auto" w:fill="FFFFFF"/>
        </w:rPr>
      </w:pPr>
      <w:r w:rsidRPr="00C543C4">
        <w:rPr>
          <w:shd w:val="pct15" w:color="auto" w:fill="FFFFFF"/>
        </w:rPr>
        <w:t>SET(EXECUTABLE_OUTPUT_PATH ${RUNPATH})</w:t>
      </w:r>
    </w:p>
    <w:p w:rsidR="00375CCF" w:rsidRDefault="00375CCF" w:rsidP="00375CCF">
      <w:pPr>
        <w:pStyle w:val="a0"/>
        <w:ind w:firstLine="420"/>
      </w:pPr>
      <w:r>
        <w:rPr>
          <w:rFonts w:hint="eastAsia"/>
        </w:rPr>
        <w:t>链接库目标文件示例：</w:t>
      </w:r>
    </w:p>
    <w:p w:rsidR="00136528" w:rsidRPr="00C543C4" w:rsidRDefault="008F108D" w:rsidP="00136528">
      <w:pPr>
        <w:pStyle w:val="a0"/>
        <w:ind w:firstLine="420"/>
        <w:rPr>
          <w:shd w:val="pct15" w:color="auto" w:fill="FFFFFF"/>
        </w:rPr>
      </w:pPr>
      <w:r w:rsidRPr="00C543C4">
        <w:rPr>
          <w:shd w:val="pct15" w:color="auto" w:fill="FFFFFF"/>
        </w:rPr>
        <w:t>SET(LIBRARY_OUTPUT_PATH ${</w:t>
      </w:r>
      <w:r w:rsidRPr="00C543C4">
        <w:rPr>
          <w:rFonts w:hint="eastAsia"/>
          <w:shd w:val="pct15" w:color="auto" w:fill="FFFFFF"/>
        </w:rPr>
        <w:t>LIB</w:t>
      </w:r>
      <w:r w:rsidRPr="00C543C4">
        <w:rPr>
          <w:shd w:val="pct15" w:color="auto" w:fill="FFFFFF"/>
        </w:rPr>
        <w:t>PATH})</w:t>
      </w:r>
    </w:p>
    <w:p w:rsidR="00623166" w:rsidRDefault="00623166" w:rsidP="000325B4">
      <w:pPr>
        <w:pStyle w:val="a0"/>
        <w:ind w:firstLine="420"/>
      </w:pPr>
    </w:p>
    <w:p w:rsidR="00FE5C18" w:rsidRDefault="00FE5C18" w:rsidP="00B00622">
      <w:pPr>
        <w:pStyle w:val="2"/>
      </w:pPr>
      <w:r>
        <w:rPr>
          <w:rFonts w:hint="eastAsia"/>
        </w:rPr>
        <w:lastRenderedPageBreak/>
        <w:t>设置</w:t>
      </w:r>
      <w:r w:rsidR="00B93813">
        <w:rPr>
          <w:rFonts w:hint="eastAsia"/>
        </w:rPr>
        <w:t>工程生</w:t>
      </w:r>
      <w:r w:rsidR="00B93813">
        <w:rPr>
          <w:rFonts w:hint="eastAsia"/>
        </w:rPr>
        <w:t>Build</w:t>
      </w:r>
      <w:r w:rsidR="00B93813">
        <w:rPr>
          <w:rFonts w:hint="eastAsia"/>
        </w:rPr>
        <w:t>事件</w:t>
      </w:r>
    </w:p>
    <w:p w:rsidR="004A1B51" w:rsidRDefault="00292C1D" w:rsidP="00663547">
      <w:pPr>
        <w:pStyle w:val="a0"/>
        <w:ind w:firstLine="420"/>
      </w:pPr>
      <w:r w:rsidRPr="00FA5351">
        <w:rPr>
          <w:rFonts w:hint="eastAsia"/>
        </w:rPr>
        <w:t>CMake</w:t>
      </w:r>
      <w:r w:rsidRPr="00FA5351">
        <w:rPr>
          <w:rFonts w:hint="eastAsia"/>
        </w:rPr>
        <w:t>通过</w:t>
      </w:r>
      <w:r>
        <w:t>ADD_CUSTOM_COMMAND</w:t>
      </w:r>
      <w:r>
        <w:rPr>
          <w:rFonts w:hint="eastAsia"/>
        </w:rPr>
        <w:t>命令</w:t>
      </w:r>
      <w:r w:rsidRPr="00FA5351">
        <w:rPr>
          <w:rFonts w:hint="eastAsia"/>
        </w:rPr>
        <w:t>自</w:t>
      </w:r>
      <w:r>
        <w:t>定义的编译规则</w:t>
      </w:r>
      <w:r>
        <w:rPr>
          <w:rFonts w:hint="eastAsia"/>
        </w:rPr>
        <w:t>，比如编译前</w:t>
      </w:r>
      <w:r>
        <w:rPr>
          <w:rFonts w:hint="eastAsia"/>
        </w:rPr>
        <w:t>/</w:t>
      </w:r>
      <w:r>
        <w:rPr>
          <w:rFonts w:hint="eastAsia"/>
        </w:rPr>
        <w:t>后和链接前事件</w:t>
      </w:r>
      <w:r w:rsidR="00A33EEE">
        <w:rPr>
          <w:rFonts w:hint="eastAsia"/>
        </w:rPr>
        <w:t>。</w:t>
      </w:r>
    </w:p>
    <w:p w:rsidR="004A1B51" w:rsidRDefault="004A1B51" w:rsidP="00663547">
      <w:pPr>
        <w:pStyle w:val="a0"/>
        <w:ind w:firstLine="420"/>
      </w:pPr>
      <w:r>
        <w:rPr>
          <w:rFonts w:hint="eastAsia"/>
        </w:rPr>
        <w:t>格式为</w:t>
      </w:r>
      <w:r>
        <w:rPr>
          <w:rFonts w:hint="eastAsia"/>
        </w:rPr>
        <w:t>:</w:t>
      </w:r>
    </w:p>
    <w:p w:rsidR="004A1B51" w:rsidRPr="004A1B51" w:rsidRDefault="004A1B51" w:rsidP="004A1B51">
      <w:pPr>
        <w:pStyle w:val="a0"/>
        <w:ind w:firstLine="420"/>
        <w:rPr>
          <w:shd w:val="pct15" w:color="auto" w:fill="FFFFFF"/>
        </w:rPr>
      </w:pPr>
      <w:r w:rsidRPr="004A1B51">
        <w:rPr>
          <w:shd w:val="pct15" w:color="auto" w:fill="FFFFFF"/>
        </w:rPr>
        <w:t>ADD_CUSTOM_COMMAND(</w:t>
      </w:r>
    </w:p>
    <w:p w:rsidR="004A1B51" w:rsidRPr="004A1B51" w:rsidRDefault="004A1B51" w:rsidP="004A1B51">
      <w:pPr>
        <w:pStyle w:val="a0"/>
        <w:ind w:firstLine="420"/>
        <w:rPr>
          <w:shd w:val="pct15" w:color="auto" w:fill="FFFFFF"/>
        </w:rPr>
      </w:pPr>
      <w:r w:rsidRPr="004A1B51">
        <w:rPr>
          <w:shd w:val="pct15" w:color="auto" w:fill="FFFFFF"/>
        </w:rPr>
        <w:t xml:space="preserve">    TARGET name </w:t>
      </w:r>
    </w:p>
    <w:p w:rsidR="004A1B51" w:rsidRPr="004A1B51" w:rsidRDefault="004A1B51" w:rsidP="004A1B51">
      <w:pPr>
        <w:pStyle w:val="a0"/>
        <w:ind w:firstLine="420"/>
        <w:rPr>
          <w:shd w:val="pct15" w:color="auto" w:fill="FFFFFF"/>
        </w:rPr>
      </w:pPr>
      <w:r w:rsidRPr="004A1B51">
        <w:rPr>
          <w:shd w:val="pct15" w:color="auto" w:fill="FFFFFF"/>
        </w:rPr>
        <w:t xml:space="preserve">    PRE_BUILD|PRE_LINK|POST_BUILD </w:t>
      </w:r>
    </w:p>
    <w:p w:rsidR="00314751" w:rsidRDefault="004A1B51" w:rsidP="004A1B51">
      <w:pPr>
        <w:pStyle w:val="a0"/>
        <w:ind w:firstLine="420"/>
        <w:rPr>
          <w:shd w:val="pct15" w:color="auto" w:fill="FFFFFF"/>
        </w:rPr>
      </w:pPr>
      <w:r w:rsidRPr="004A1B51">
        <w:rPr>
          <w:shd w:val="pct15" w:color="auto" w:fill="FFFFFF"/>
        </w:rPr>
        <w:t xml:space="preserve">    COMMAND cmd1 </w:t>
      </w:r>
    </w:p>
    <w:p w:rsidR="004A1B51" w:rsidRPr="004A1B51" w:rsidRDefault="004A1B51" w:rsidP="00314751">
      <w:pPr>
        <w:pStyle w:val="a0"/>
        <w:ind w:left="420" w:firstLine="420"/>
        <w:rPr>
          <w:shd w:val="pct15" w:color="auto" w:fill="FFFFFF"/>
        </w:rPr>
      </w:pPr>
      <w:r w:rsidRPr="004A1B51">
        <w:rPr>
          <w:shd w:val="pct15" w:color="auto" w:fill="FFFFFF"/>
        </w:rPr>
        <w:t>[COMMAND cmd2 …]</w:t>
      </w:r>
    </w:p>
    <w:p w:rsidR="004A1B51" w:rsidRDefault="004A1B51" w:rsidP="004A1B51">
      <w:pPr>
        <w:pStyle w:val="a0"/>
        <w:ind w:firstLine="420"/>
        <w:rPr>
          <w:shd w:val="pct15" w:color="auto" w:fill="FFFFFF"/>
        </w:rPr>
      </w:pPr>
      <w:r w:rsidRPr="004A1B51">
        <w:rPr>
          <w:shd w:val="pct15" w:color="auto" w:fill="FFFFFF"/>
        </w:rPr>
        <w:t xml:space="preserve"> )</w:t>
      </w:r>
    </w:p>
    <w:p w:rsidR="00154D6C" w:rsidRPr="00FA5351" w:rsidRDefault="00FB4065" w:rsidP="00663547">
      <w:pPr>
        <w:pStyle w:val="a0"/>
        <w:ind w:firstLine="420"/>
      </w:pPr>
      <w:r>
        <w:rPr>
          <w:rFonts w:hint="eastAsia"/>
        </w:rPr>
        <w:t>示例：</w:t>
      </w:r>
    </w:p>
    <w:p w:rsidR="007E3957" w:rsidRPr="00FA5351" w:rsidRDefault="007E3957" w:rsidP="00663547">
      <w:pPr>
        <w:pStyle w:val="a0"/>
        <w:ind w:firstLine="420"/>
      </w:pPr>
      <w:r w:rsidRPr="00FA5351">
        <w:rPr>
          <w:rFonts w:hint="eastAsia"/>
        </w:rPr>
        <w:t>生成前事件示例：</w:t>
      </w:r>
    </w:p>
    <w:p w:rsidR="00642E57" w:rsidRPr="00642E57" w:rsidRDefault="00642E57" w:rsidP="00642E57">
      <w:pPr>
        <w:pStyle w:val="a0"/>
        <w:ind w:firstLine="420"/>
        <w:rPr>
          <w:shd w:val="pct15" w:color="auto" w:fill="FFFFFF"/>
        </w:rPr>
      </w:pPr>
      <w:r w:rsidRPr="00642E57">
        <w:rPr>
          <w:shd w:val="pct15" w:color="auto" w:fill="FFFFFF"/>
        </w:rPr>
        <w:t>ADD_CUSTOM_COMMAND</w:t>
      </w:r>
    </w:p>
    <w:p w:rsidR="00642E57" w:rsidRPr="00642E57" w:rsidRDefault="00642E57" w:rsidP="00642E57">
      <w:pPr>
        <w:pStyle w:val="a0"/>
        <w:ind w:firstLine="420"/>
        <w:rPr>
          <w:shd w:val="pct15" w:color="auto" w:fill="FFFFFF"/>
        </w:rPr>
      </w:pPr>
      <w:r w:rsidRPr="00642E57">
        <w:rPr>
          <w:shd w:val="pct15" w:color="auto" w:fill="FFFFFF"/>
        </w:rPr>
        <w:t xml:space="preserve">( </w:t>
      </w:r>
    </w:p>
    <w:p w:rsidR="00642E57" w:rsidRPr="00642E57" w:rsidRDefault="00642E57" w:rsidP="00642E57">
      <w:pPr>
        <w:pStyle w:val="a0"/>
        <w:ind w:firstLine="420"/>
        <w:rPr>
          <w:shd w:val="pct15" w:color="auto" w:fill="FFFFFF"/>
        </w:rPr>
      </w:pPr>
      <w:r w:rsidRPr="00642E57">
        <w:rPr>
          <w:shd w:val="pct15" w:color="auto" w:fill="FFFFFF"/>
        </w:rPr>
        <w:tab/>
        <w:t xml:space="preserve">TARGET   ${PRONAME} PRE_BUILD </w:t>
      </w:r>
    </w:p>
    <w:p w:rsidR="00642E57" w:rsidRPr="00642E57" w:rsidRDefault="00642E57" w:rsidP="00642E57">
      <w:pPr>
        <w:pStyle w:val="a0"/>
        <w:ind w:firstLine="420"/>
        <w:rPr>
          <w:shd w:val="pct15" w:color="auto" w:fill="FFFFFF"/>
        </w:rPr>
      </w:pPr>
      <w:r w:rsidRPr="00642E57">
        <w:rPr>
          <w:shd w:val="pct15" w:color="auto" w:fill="FFFFFF"/>
        </w:rPr>
        <w:tab/>
        <w:t xml:space="preserve">COMMAND ${CMAKE_COMMAND} -E make_directory </w:t>
      </w:r>
      <w:r w:rsidR="00861758">
        <w:rPr>
          <w:rFonts w:hint="eastAsia"/>
          <w:shd w:val="pct15" w:color="auto" w:fill="FFFFFF"/>
        </w:rPr>
        <w:t>${</w:t>
      </w:r>
      <w:r w:rsidRPr="00642E57">
        <w:rPr>
          <w:shd w:val="pct15" w:color="auto" w:fill="FFFFFF"/>
        </w:rPr>
        <w:t>RUNPATH</w:t>
      </w:r>
      <w:r w:rsidR="00861758">
        <w:rPr>
          <w:rFonts w:hint="eastAsia"/>
          <w:shd w:val="pct15" w:color="auto" w:fill="FFFFFF"/>
        </w:rPr>
        <w:t>}</w:t>
      </w:r>
    </w:p>
    <w:p w:rsidR="00642E57" w:rsidRDefault="00642E57" w:rsidP="00642E57">
      <w:pPr>
        <w:pStyle w:val="a0"/>
        <w:ind w:firstLine="420"/>
        <w:rPr>
          <w:shd w:val="pct15" w:color="auto" w:fill="FFFFFF"/>
        </w:rPr>
      </w:pPr>
      <w:r w:rsidRPr="00642E57">
        <w:rPr>
          <w:shd w:val="pct15" w:color="auto" w:fill="FFFFFF"/>
        </w:rPr>
        <w:t>)</w:t>
      </w:r>
    </w:p>
    <w:p w:rsidR="007E3957" w:rsidRDefault="007E3957" w:rsidP="00420B5A">
      <w:pPr>
        <w:pStyle w:val="a0"/>
        <w:ind w:firstLine="420"/>
      </w:pPr>
      <w:r w:rsidRPr="00420B5A">
        <w:rPr>
          <w:rFonts w:hint="eastAsia"/>
        </w:rPr>
        <w:t>链接前事件示例：</w:t>
      </w:r>
    </w:p>
    <w:p w:rsidR="00420B5A" w:rsidRPr="00642E57" w:rsidRDefault="00420B5A" w:rsidP="00420B5A">
      <w:pPr>
        <w:pStyle w:val="a0"/>
        <w:ind w:firstLine="420"/>
        <w:rPr>
          <w:shd w:val="pct15" w:color="auto" w:fill="FFFFFF"/>
        </w:rPr>
      </w:pPr>
      <w:r w:rsidRPr="00642E57">
        <w:rPr>
          <w:shd w:val="pct15" w:color="auto" w:fill="FFFFFF"/>
        </w:rPr>
        <w:t>ADD_CUSTOM_COMMAND</w:t>
      </w:r>
    </w:p>
    <w:p w:rsidR="00420B5A" w:rsidRPr="00642E57" w:rsidRDefault="00420B5A" w:rsidP="00420B5A">
      <w:pPr>
        <w:pStyle w:val="a0"/>
        <w:ind w:firstLine="420"/>
        <w:rPr>
          <w:shd w:val="pct15" w:color="auto" w:fill="FFFFFF"/>
        </w:rPr>
      </w:pPr>
      <w:r w:rsidRPr="00642E57">
        <w:rPr>
          <w:shd w:val="pct15" w:color="auto" w:fill="FFFFFF"/>
        </w:rPr>
        <w:t xml:space="preserve">( </w:t>
      </w:r>
    </w:p>
    <w:p w:rsidR="00420B5A" w:rsidRPr="00642E57" w:rsidRDefault="00420B5A" w:rsidP="00420B5A">
      <w:pPr>
        <w:pStyle w:val="a0"/>
        <w:ind w:firstLine="420"/>
        <w:rPr>
          <w:shd w:val="pct15" w:color="auto" w:fill="FFFFFF"/>
        </w:rPr>
      </w:pPr>
      <w:r w:rsidRPr="00642E57">
        <w:rPr>
          <w:shd w:val="pct15" w:color="auto" w:fill="FFFFFF"/>
        </w:rPr>
        <w:tab/>
        <w:t xml:space="preserve">TARGET   ${PRONAME} </w:t>
      </w:r>
      <w:r w:rsidR="00713B60">
        <w:rPr>
          <w:rFonts w:hint="eastAsia"/>
          <w:shd w:val="pct15" w:color="auto" w:fill="FFFFFF"/>
        </w:rPr>
        <w:t>POST</w:t>
      </w:r>
      <w:r w:rsidRPr="00642E57">
        <w:rPr>
          <w:shd w:val="pct15" w:color="auto" w:fill="FFFFFF"/>
        </w:rPr>
        <w:t xml:space="preserve">_BUILD </w:t>
      </w:r>
    </w:p>
    <w:p w:rsidR="00420B5A" w:rsidRPr="00642E57" w:rsidRDefault="00420B5A" w:rsidP="00420B5A">
      <w:pPr>
        <w:pStyle w:val="a0"/>
        <w:ind w:firstLine="420"/>
        <w:rPr>
          <w:shd w:val="pct15" w:color="auto" w:fill="FFFFFF"/>
        </w:rPr>
      </w:pPr>
      <w:r w:rsidRPr="00642E57">
        <w:rPr>
          <w:shd w:val="pct15" w:color="auto" w:fill="FFFFFF"/>
        </w:rPr>
        <w:tab/>
        <w:t xml:space="preserve">COMMAND ${CMAKE_COMMAND} -E make_directory </w:t>
      </w:r>
      <w:r w:rsidR="00861758">
        <w:rPr>
          <w:rFonts w:hint="eastAsia"/>
          <w:shd w:val="pct15" w:color="auto" w:fill="FFFFFF"/>
        </w:rPr>
        <w:t>${</w:t>
      </w:r>
      <w:r w:rsidR="00861758" w:rsidRPr="00642E57">
        <w:rPr>
          <w:shd w:val="pct15" w:color="auto" w:fill="FFFFFF"/>
        </w:rPr>
        <w:t>RUNPATH</w:t>
      </w:r>
      <w:r w:rsidR="00861758">
        <w:rPr>
          <w:rFonts w:hint="eastAsia"/>
          <w:shd w:val="pct15" w:color="auto" w:fill="FFFFFF"/>
        </w:rPr>
        <w:t>}</w:t>
      </w:r>
    </w:p>
    <w:p w:rsidR="00420B5A" w:rsidRDefault="00420B5A" w:rsidP="00420B5A">
      <w:pPr>
        <w:pStyle w:val="a0"/>
        <w:ind w:firstLine="420"/>
        <w:rPr>
          <w:shd w:val="pct15" w:color="auto" w:fill="FFFFFF"/>
        </w:rPr>
      </w:pPr>
      <w:r w:rsidRPr="00642E57">
        <w:rPr>
          <w:shd w:val="pct15" w:color="auto" w:fill="FFFFFF"/>
        </w:rPr>
        <w:t>)</w:t>
      </w:r>
    </w:p>
    <w:p w:rsidR="002719BB" w:rsidRPr="00420B5A" w:rsidRDefault="002719BB" w:rsidP="00420B5A">
      <w:pPr>
        <w:pStyle w:val="a0"/>
        <w:ind w:firstLine="420"/>
      </w:pPr>
    </w:p>
    <w:p w:rsidR="001C739F" w:rsidRDefault="001C739F" w:rsidP="001C739F">
      <w:pPr>
        <w:pStyle w:val="a0"/>
        <w:ind w:firstLine="420"/>
      </w:pPr>
      <w:r w:rsidRPr="00420B5A">
        <w:rPr>
          <w:rFonts w:hint="eastAsia"/>
        </w:rPr>
        <w:t>生成后事件示例：</w:t>
      </w:r>
    </w:p>
    <w:p w:rsidR="00420B5A" w:rsidRPr="00642E57" w:rsidRDefault="00420B5A" w:rsidP="00420B5A">
      <w:pPr>
        <w:pStyle w:val="a0"/>
        <w:ind w:firstLine="420"/>
        <w:rPr>
          <w:shd w:val="pct15" w:color="auto" w:fill="FFFFFF"/>
        </w:rPr>
      </w:pPr>
      <w:r w:rsidRPr="00642E57">
        <w:rPr>
          <w:shd w:val="pct15" w:color="auto" w:fill="FFFFFF"/>
        </w:rPr>
        <w:t>ADD_CUSTOM_COMMAND</w:t>
      </w:r>
    </w:p>
    <w:p w:rsidR="00420B5A" w:rsidRPr="00642E57" w:rsidRDefault="00420B5A" w:rsidP="00420B5A">
      <w:pPr>
        <w:pStyle w:val="a0"/>
        <w:ind w:firstLine="420"/>
        <w:rPr>
          <w:shd w:val="pct15" w:color="auto" w:fill="FFFFFF"/>
        </w:rPr>
      </w:pPr>
      <w:r w:rsidRPr="00642E57">
        <w:rPr>
          <w:shd w:val="pct15" w:color="auto" w:fill="FFFFFF"/>
        </w:rPr>
        <w:t xml:space="preserve">( </w:t>
      </w:r>
    </w:p>
    <w:p w:rsidR="00420B5A" w:rsidRPr="00642E57" w:rsidRDefault="00420B5A" w:rsidP="00420B5A">
      <w:pPr>
        <w:pStyle w:val="a0"/>
        <w:ind w:firstLine="420"/>
        <w:rPr>
          <w:shd w:val="pct15" w:color="auto" w:fill="FFFFFF"/>
        </w:rPr>
      </w:pPr>
      <w:r w:rsidRPr="00642E57">
        <w:rPr>
          <w:shd w:val="pct15" w:color="auto" w:fill="FFFFFF"/>
        </w:rPr>
        <w:tab/>
        <w:t>TARGET   ${PRONAME} PRE_</w:t>
      </w:r>
      <w:r w:rsidR="007A1C5E">
        <w:rPr>
          <w:rFonts w:hint="eastAsia"/>
          <w:shd w:val="pct15" w:color="auto" w:fill="FFFFFF"/>
        </w:rPr>
        <w:t>LINK</w:t>
      </w:r>
      <w:r w:rsidRPr="00642E57">
        <w:rPr>
          <w:shd w:val="pct15" w:color="auto" w:fill="FFFFFF"/>
        </w:rPr>
        <w:t xml:space="preserve"> </w:t>
      </w:r>
    </w:p>
    <w:p w:rsidR="001B516F" w:rsidRPr="00642E57" w:rsidRDefault="001B516F" w:rsidP="001B516F">
      <w:pPr>
        <w:pStyle w:val="a0"/>
        <w:ind w:firstLine="420"/>
        <w:rPr>
          <w:shd w:val="pct15" w:color="auto" w:fill="FFFFFF"/>
        </w:rPr>
      </w:pPr>
      <w:r w:rsidRPr="00642E57">
        <w:rPr>
          <w:shd w:val="pct15" w:color="auto" w:fill="FFFFFF"/>
        </w:rPr>
        <w:tab/>
        <w:t xml:space="preserve">COMMAND ${CMAKE_COMMAND} -E copy sdnetd.dll </w:t>
      </w:r>
      <w:r>
        <w:rPr>
          <w:rFonts w:hint="eastAsia"/>
          <w:shd w:val="pct15" w:color="auto" w:fill="FFFFFF"/>
        </w:rPr>
        <w:t>${</w:t>
      </w:r>
      <w:r w:rsidRPr="00642E57">
        <w:rPr>
          <w:shd w:val="pct15" w:color="auto" w:fill="FFFFFF"/>
        </w:rPr>
        <w:t>RUNPATH</w:t>
      </w:r>
      <w:r>
        <w:rPr>
          <w:rFonts w:hint="eastAsia"/>
          <w:shd w:val="pct15" w:color="auto" w:fill="FFFFFF"/>
        </w:rPr>
        <w:t>}</w:t>
      </w:r>
    </w:p>
    <w:p w:rsidR="001B516F" w:rsidRPr="00642E57" w:rsidRDefault="001B516F" w:rsidP="001B516F">
      <w:pPr>
        <w:pStyle w:val="a0"/>
        <w:ind w:firstLine="420"/>
        <w:rPr>
          <w:shd w:val="pct15" w:color="auto" w:fill="FFFFFF"/>
        </w:rPr>
      </w:pPr>
      <w:r w:rsidRPr="00642E57">
        <w:rPr>
          <w:shd w:val="pct15" w:color="auto" w:fill="FFFFFF"/>
        </w:rPr>
        <w:tab/>
        <w:t>COMMAND ${CMAKE_COMMAND} -E copy sd</w:t>
      </w:r>
      <w:r>
        <w:rPr>
          <w:rFonts w:hint="eastAsia"/>
          <w:shd w:val="pct15" w:color="auto" w:fill="FFFFFF"/>
        </w:rPr>
        <w:t>db</w:t>
      </w:r>
      <w:r w:rsidRPr="00642E57">
        <w:rPr>
          <w:shd w:val="pct15" w:color="auto" w:fill="FFFFFF"/>
        </w:rPr>
        <w:t xml:space="preserve">.dll </w:t>
      </w:r>
      <w:r>
        <w:rPr>
          <w:rFonts w:hint="eastAsia"/>
          <w:shd w:val="pct15" w:color="auto" w:fill="FFFFFF"/>
        </w:rPr>
        <w:t>${</w:t>
      </w:r>
      <w:r w:rsidRPr="00642E57">
        <w:rPr>
          <w:shd w:val="pct15" w:color="auto" w:fill="FFFFFF"/>
        </w:rPr>
        <w:t>RUNPATH</w:t>
      </w:r>
      <w:r>
        <w:rPr>
          <w:rFonts w:hint="eastAsia"/>
          <w:shd w:val="pct15" w:color="auto" w:fill="FFFFFF"/>
        </w:rPr>
        <w:t>}</w:t>
      </w:r>
    </w:p>
    <w:p w:rsidR="00420B5A" w:rsidRPr="00420B5A" w:rsidRDefault="00420B5A" w:rsidP="001C739F">
      <w:pPr>
        <w:pStyle w:val="a0"/>
        <w:ind w:firstLine="420"/>
      </w:pPr>
      <w:r w:rsidRPr="00642E57">
        <w:rPr>
          <w:shd w:val="pct15" w:color="auto" w:fill="FFFFFF"/>
        </w:rPr>
        <w:t>)</w:t>
      </w:r>
    </w:p>
    <w:p w:rsidR="007E3957" w:rsidRPr="001C739F" w:rsidRDefault="007E3957" w:rsidP="001956DD">
      <w:pPr>
        <w:pStyle w:val="a0"/>
        <w:ind w:left="420" w:firstLine="420"/>
        <w:rPr>
          <w:shd w:val="pct15" w:color="auto" w:fill="FFFFFF"/>
        </w:rPr>
      </w:pPr>
    </w:p>
    <w:p w:rsidR="001149C1" w:rsidRDefault="00FA1D73" w:rsidP="00093C6D">
      <w:pPr>
        <w:pStyle w:val="2"/>
      </w:pPr>
      <w:r>
        <w:rPr>
          <w:rFonts w:hint="eastAsia"/>
        </w:rPr>
        <w:lastRenderedPageBreak/>
        <w:t>VS</w:t>
      </w:r>
      <w:r>
        <w:rPr>
          <w:rFonts w:hint="eastAsia"/>
        </w:rPr>
        <w:t>工程其他设置</w:t>
      </w:r>
    </w:p>
    <w:p w:rsidR="00093C6D" w:rsidRDefault="00781322" w:rsidP="00C3690F">
      <w:pPr>
        <w:pStyle w:val="a0"/>
        <w:numPr>
          <w:ilvl w:val="0"/>
          <w:numId w:val="48"/>
        </w:numPr>
        <w:ind w:firstLineChars="0"/>
      </w:pPr>
      <w:r>
        <w:rPr>
          <w:rFonts w:hint="eastAsia"/>
        </w:rPr>
        <w:t>VS</w:t>
      </w:r>
      <w:r>
        <w:rPr>
          <w:rFonts w:hint="eastAsia"/>
        </w:rPr>
        <w:t>工程设置</w:t>
      </w:r>
      <w:r>
        <w:rPr>
          <w:rFonts w:hint="eastAsia"/>
        </w:rPr>
        <w:t>MT/MTD/MD/MDD</w:t>
      </w:r>
      <w:r>
        <w:rPr>
          <w:rFonts w:hint="eastAsia"/>
        </w:rPr>
        <w:t>的设置</w:t>
      </w:r>
      <w:r w:rsidR="00DA7684">
        <w:rPr>
          <w:rFonts w:hint="eastAsia"/>
        </w:rPr>
        <w:t>，示例：</w:t>
      </w:r>
    </w:p>
    <w:p w:rsidR="00DA7684" w:rsidRDefault="00DA7684" w:rsidP="00093C6D">
      <w:pPr>
        <w:pStyle w:val="a0"/>
        <w:ind w:firstLine="420"/>
      </w:pPr>
      <w:r>
        <w:t>R</w:t>
      </w:r>
      <w:r>
        <w:rPr>
          <w:rFonts w:hint="eastAsia"/>
        </w:rPr>
        <w:t>elease</w:t>
      </w:r>
      <w:r>
        <w:rPr>
          <w:rFonts w:hint="eastAsia"/>
        </w:rPr>
        <w:t>版本示例</w:t>
      </w:r>
    </w:p>
    <w:p w:rsidR="00781322" w:rsidRPr="00781322" w:rsidRDefault="00781322" w:rsidP="00781322">
      <w:pPr>
        <w:pStyle w:val="a0"/>
        <w:ind w:firstLine="420"/>
        <w:rPr>
          <w:shd w:val="pct15" w:color="auto" w:fill="FFFFFF"/>
        </w:rPr>
      </w:pPr>
      <w:r w:rsidRPr="00781322">
        <w:rPr>
          <w:shd w:val="pct15" w:color="auto" w:fill="FFFFFF"/>
        </w:rPr>
        <w:t xml:space="preserve">set(CMAKE_C_FLAGS_RELEASE "/MT ")             </w:t>
      </w:r>
    </w:p>
    <w:p w:rsidR="006F14BB" w:rsidRDefault="00781322" w:rsidP="00781322">
      <w:pPr>
        <w:pStyle w:val="a0"/>
        <w:ind w:firstLine="420"/>
        <w:rPr>
          <w:shd w:val="pct15" w:color="auto" w:fill="FFFFFF"/>
        </w:rPr>
      </w:pPr>
      <w:r w:rsidRPr="00781322">
        <w:rPr>
          <w:shd w:val="pct15" w:color="auto" w:fill="FFFFFF"/>
        </w:rPr>
        <w:t xml:space="preserve">set(CMAKE_CXX_FLAGS_RELEASE "/MT ")       </w:t>
      </w:r>
    </w:p>
    <w:p w:rsidR="00A82C3F" w:rsidRPr="00F01225" w:rsidRDefault="00A82C3F" w:rsidP="00781322">
      <w:pPr>
        <w:pStyle w:val="a0"/>
        <w:ind w:firstLine="420"/>
      </w:pPr>
      <w:r w:rsidRPr="00F01225">
        <w:rPr>
          <w:rFonts w:hint="eastAsia"/>
        </w:rPr>
        <w:t>Debug</w:t>
      </w:r>
      <w:r w:rsidRPr="00F01225">
        <w:rPr>
          <w:rFonts w:hint="eastAsia"/>
        </w:rPr>
        <w:t>版本示例：</w:t>
      </w:r>
    </w:p>
    <w:p w:rsidR="00C23F00" w:rsidRPr="00781322" w:rsidRDefault="00C23F00" w:rsidP="00C23F00">
      <w:pPr>
        <w:pStyle w:val="a0"/>
        <w:ind w:firstLine="420"/>
        <w:rPr>
          <w:shd w:val="pct15" w:color="auto" w:fill="FFFFFF"/>
        </w:rPr>
      </w:pPr>
      <w:r w:rsidRPr="00781322">
        <w:rPr>
          <w:shd w:val="pct15" w:color="auto" w:fill="FFFFFF"/>
        </w:rPr>
        <w:t>set(</w:t>
      </w:r>
      <w:r w:rsidRPr="00C23F00">
        <w:rPr>
          <w:shd w:val="pct15" w:color="auto" w:fill="FFFFFF"/>
        </w:rPr>
        <w:t>CMAKE_C_FLAGS_DEBUG</w:t>
      </w:r>
      <w:r w:rsidRPr="00781322">
        <w:rPr>
          <w:shd w:val="pct15" w:color="auto" w:fill="FFFFFF"/>
        </w:rPr>
        <w:t xml:space="preserve"> "/MT ")             </w:t>
      </w:r>
    </w:p>
    <w:p w:rsidR="00C23F00" w:rsidRDefault="00C23F00" w:rsidP="00C23F00">
      <w:pPr>
        <w:pStyle w:val="a0"/>
        <w:ind w:firstLine="420"/>
        <w:rPr>
          <w:shd w:val="pct15" w:color="auto" w:fill="FFFFFF"/>
        </w:rPr>
      </w:pPr>
      <w:r w:rsidRPr="00781322">
        <w:rPr>
          <w:shd w:val="pct15" w:color="auto" w:fill="FFFFFF"/>
        </w:rPr>
        <w:t>set(</w:t>
      </w:r>
      <w:r w:rsidRPr="00C23F00">
        <w:rPr>
          <w:shd w:val="pct15" w:color="auto" w:fill="FFFFFF"/>
        </w:rPr>
        <w:t>CMAKE_CXX_FLAGS_DEBUG</w:t>
      </w:r>
      <w:r w:rsidRPr="00781322">
        <w:rPr>
          <w:shd w:val="pct15" w:color="auto" w:fill="FFFFFF"/>
        </w:rPr>
        <w:t xml:space="preserve"> "/MT ")       </w:t>
      </w:r>
    </w:p>
    <w:p w:rsidR="00921D28" w:rsidRDefault="00921D28" w:rsidP="00F01A97">
      <w:pPr>
        <w:pStyle w:val="a0"/>
        <w:numPr>
          <w:ilvl w:val="0"/>
          <w:numId w:val="48"/>
        </w:numPr>
        <w:ind w:firstLineChars="0"/>
      </w:pPr>
      <w:r>
        <w:rPr>
          <w:rFonts w:hint="eastAsia"/>
        </w:rPr>
        <w:t>设置</w:t>
      </w:r>
      <w:r>
        <w:rPr>
          <w:rFonts w:hint="eastAsia"/>
        </w:rPr>
        <w:t>exception</w:t>
      </w:r>
      <w:r w:rsidR="00F25469">
        <w:rPr>
          <w:rFonts w:hint="eastAsia"/>
        </w:rPr>
        <w:t>的</w:t>
      </w:r>
      <w:r w:rsidR="00F25469">
        <w:rPr>
          <w:rFonts w:hint="eastAsia"/>
        </w:rPr>
        <w:t xml:space="preserve"> </w:t>
      </w:r>
      <w:r w:rsidR="00F25469" w:rsidRPr="00F25469">
        <w:t>EHa</w:t>
      </w:r>
      <w:r>
        <w:rPr>
          <w:rFonts w:hint="eastAsia"/>
        </w:rPr>
        <w:t>选项</w:t>
      </w:r>
      <w:r w:rsidR="00F01A97">
        <w:rPr>
          <w:rFonts w:hint="eastAsia"/>
        </w:rPr>
        <w:t>，示例：</w:t>
      </w:r>
    </w:p>
    <w:p w:rsidR="00F01225" w:rsidRDefault="00F01225" w:rsidP="00F01225">
      <w:pPr>
        <w:pStyle w:val="a0"/>
        <w:ind w:firstLineChars="0" w:firstLine="420"/>
      </w:pPr>
      <w:r>
        <w:t>R</w:t>
      </w:r>
      <w:r>
        <w:rPr>
          <w:rFonts w:hint="eastAsia"/>
        </w:rPr>
        <w:t>elease</w:t>
      </w:r>
      <w:r>
        <w:rPr>
          <w:rFonts w:hint="eastAsia"/>
        </w:rPr>
        <w:t>版本示例</w:t>
      </w:r>
    </w:p>
    <w:p w:rsidR="00F01A97" w:rsidRPr="00781322" w:rsidRDefault="00F01A97" w:rsidP="00F01A97">
      <w:pPr>
        <w:pStyle w:val="a0"/>
        <w:ind w:firstLine="420"/>
        <w:rPr>
          <w:shd w:val="pct15" w:color="auto" w:fill="FFFFFF"/>
        </w:rPr>
      </w:pPr>
      <w:r w:rsidRPr="00781322">
        <w:rPr>
          <w:shd w:val="pct15" w:color="auto" w:fill="FFFFFF"/>
        </w:rPr>
        <w:t>set(CMAKE_C_FLAGS_RELEASE "/</w:t>
      </w:r>
      <w:r w:rsidRPr="00F01A97">
        <w:rPr>
          <w:shd w:val="pct15" w:color="auto" w:fill="FFFFFF"/>
        </w:rPr>
        <w:t xml:space="preserve"> EHa </w:t>
      </w:r>
      <w:r w:rsidRPr="00781322">
        <w:rPr>
          <w:shd w:val="pct15" w:color="auto" w:fill="FFFFFF"/>
        </w:rPr>
        <w:t xml:space="preserve">")             </w:t>
      </w:r>
    </w:p>
    <w:p w:rsidR="00F01A97" w:rsidRDefault="00F01A97" w:rsidP="00F01A97">
      <w:pPr>
        <w:pStyle w:val="a0"/>
        <w:ind w:firstLine="420"/>
        <w:rPr>
          <w:shd w:val="pct15" w:color="auto" w:fill="FFFFFF"/>
        </w:rPr>
      </w:pPr>
      <w:r w:rsidRPr="00781322">
        <w:rPr>
          <w:shd w:val="pct15" w:color="auto" w:fill="FFFFFF"/>
        </w:rPr>
        <w:t>set(CMAKE_CXX_FLAGS_RELEASE "/</w:t>
      </w:r>
      <w:r w:rsidRPr="00F01A97">
        <w:rPr>
          <w:shd w:val="pct15" w:color="auto" w:fill="FFFFFF"/>
        </w:rPr>
        <w:t xml:space="preserve"> EHa </w:t>
      </w:r>
      <w:r w:rsidRPr="00781322">
        <w:rPr>
          <w:shd w:val="pct15" w:color="auto" w:fill="FFFFFF"/>
        </w:rPr>
        <w:t xml:space="preserve">")       </w:t>
      </w:r>
    </w:p>
    <w:p w:rsidR="00F01A97" w:rsidRPr="00F01225" w:rsidRDefault="00F01A97" w:rsidP="00F01A97">
      <w:pPr>
        <w:pStyle w:val="a0"/>
        <w:ind w:firstLine="420"/>
      </w:pPr>
      <w:r w:rsidRPr="00F01225">
        <w:rPr>
          <w:rFonts w:hint="eastAsia"/>
        </w:rPr>
        <w:t>Debug</w:t>
      </w:r>
      <w:r w:rsidRPr="00F01225">
        <w:rPr>
          <w:rFonts w:hint="eastAsia"/>
        </w:rPr>
        <w:t>版本示例：</w:t>
      </w:r>
    </w:p>
    <w:p w:rsidR="00F01A97" w:rsidRPr="00781322" w:rsidRDefault="00F01A97" w:rsidP="00F01A97">
      <w:pPr>
        <w:pStyle w:val="a0"/>
        <w:ind w:firstLine="420"/>
        <w:rPr>
          <w:shd w:val="pct15" w:color="auto" w:fill="FFFFFF"/>
        </w:rPr>
      </w:pPr>
      <w:r w:rsidRPr="00781322">
        <w:rPr>
          <w:shd w:val="pct15" w:color="auto" w:fill="FFFFFF"/>
        </w:rPr>
        <w:t>set(</w:t>
      </w:r>
      <w:r w:rsidRPr="00C23F00">
        <w:rPr>
          <w:shd w:val="pct15" w:color="auto" w:fill="FFFFFF"/>
        </w:rPr>
        <w:t>CMAKE_C_FLAGS_DEBUG</w:t>
      </w:r>
      <w:r w:rsidRPr="00781322">
        <w:rPr>
          <w:shd w:val="pct15" w:color="auto" w:fill="FFFFFF"/>
        </w:rPr>
        <w:t xml:space="preserve"> "/</w:t>
      </w:r>
      <w:r w:rsidRPr="00F01A97">
        <w:rPr>
          <w:shd w:val="pct15" w:color="auto" w:fill="FFFFFF"/>
        </w:rPr>
        <w:t xml:space="preserve"> EHa </w:t>
      </w:r>
      <w:r w:rsidRPr="00781322">
        <w:rPr>
          <w:shd w:val="pct15" w:color="auto" w:fill="FFFFFF"/>
        </w:rPr>
        <w:t xml:space="preserve">")             </w:t>
      </w:r>
    </w:p>
    <w:p w:rsidR="00F01A97" w:rsidRPr="00F01A97" w:rsidRDefault="00F01A97" w:rsidP="00F01A97">
      <w:pPr>
        <w:pStyle w:val="a0"/>
        <w:ind w:firstLineChars="0" w:firstLine="420"/>
        <w:rPr>
          <w:shd w:val="pct15" w:color="auto" w:fill="FFFFFF"/>
        </w:rPr>
      </w:pPr>
      <w:r w:rsidRPr="00781322">
        <w:rPr>
          <w:shd w:val="pct15" w:color="auto" w:fill="FFFFFF"/>
        </w:rPr>
        <w:t>set(</w:t>
      </w:r>
      <w:r w:rsidRPr="00C23F00">
        <w:rPr>
          <w:shd w:val="pct15" w:color="auto" w:fill="FFFFFF"/>
        </w:rPr>
        <w:t>CMAKE_CXX_FLAGS_DEBUG</w:t>
      </w:r>
      <w:r w:rsidRPr="00781322">
        <w:rPr>
          <w:shd w:val="pct15" w:color="auto" w:fill="FFFFFF"/>
        </w:rPr>
        <w:t xml:space="preserve"> "/</w:t>
      </w:r>
      <w:r w:rsidRPr="00F01A97">
        <w:rPr>
          <w:shd w:val="pct15" w:color="auto" w:fill="FFFFFF"/>
        </w:rPr>
        <w:t xml:space="preserve"> EHa </w:t>
      </w:r>
      <w:r w:rsidRPr="00781322">
        <w:rPr>
          <w:shd w:val="pct15" w:color="auto" w:fill="FFFFFF"/>
        </w:rPr>
        <w:t xml:space="preserve">")  </w:t>
      </w:r>
    </w:p>
    <w:p w:rsidR="009E761B" w:rsidRDefault="009E761B" w:rsidP="006A0CD0">
      <w:pPr>
        <w:pStyle w:val="a0"/>
        <w:numPr>
          <w:ilvl w:val="0"/>
          <w:numId w:val="48"/>
        </w:numPr>
        <w:ind w:firstLineChars="0"/>
      </w:pPr>
      <w:r w:rsidRPr="006A0CD0">
        <w:rPr>
          <w:rFonts w:hint="eastAsia"/>
        </w:rPr>
        <w:t>VS</w:t>
      </w:r>
      <w:r w:rsidRPr="006A0CD0">
        <w:rPr>
          <w:rFonts w:hint="eastAsia"/>
        </w:rPr>
        <w:t>工程</w:t>
      </w:r>
      <w:r w:rsidRPr="006A0CD0">
        <w:rPr>
          <w:rFonts w:hint="eastAsia"/>
        </w:rPr>
        <w:t>Filter</w:t>
      </w:r>
      <w:r w:rsidRPr="006A0CD0">
        <w:rPr>
          <w:rFonts w:hint="eastAsia"/>
        </w:rPr>
        <w:t>目录分级设置</w:t>
      </w:r>
      <w:r w:rsidR="002656D9">
        <w:rPr>
          <w:rFonts w:hint="eastAsia"/>
        </w:rPr>
        <w:t>，示例：</w:t>
      </w:r>
    </w:p>
    <w:p w:rsidR="002656D9" w:rsidRDefault="00492D91" w:rsidP="00D156D5">
      <w:pPr>
        <w:pStyle w:val="a0"/>
        <w:ind w:left="420" w:firstLineChars="0" w:firstLine="0"/>
      </w:pPr>
      <w:r>
        <w:rPr>
          <w:rFonts w:hint="eastAsia"/>
        </w:rPr>
        <w:t>通过</w:t>
      </w:r>
      <w:r w:rsidRPr="00492D91">
        <w:t>source_group</w:t>
      </w:r>
      <w:r>
        <w:rPr>
          <w:rFonts w:hint="eastAsia"/>
        </w:rPr>
        <w:t>命令将指定文件加入知道</w:t>
      </w:r>
      <w:r>
        <w:rPr>
          <w:rFonts w:hint="eastAsia"/>
        </w:rPr>
        <w:t>Filter</w:t>
      </w:r>
      <w:r>
        <w:rPr>
          <w:rFonts w:hint="eastAsia"/>
        </w:rPr>
        <w:t>中，示例：</w:t>
      </w:r>
    </w:p>
    <w:p w:rsidR="00492D91" w:rsidRDefault="00492D91" w:rsidP="00115A9C">
      <w:pPr>
        <w:pStyle w:val="a0"/>
        <w:ind w:leftChars="100" w:left="210" w:firstLineChars="0" w:firstLine="147"/>
        <w:rPr>
          <w:shd w:val="pct15" w:color="auto" w:fill="FFFFFF"/>
        </w:rPr>
      </w:pPr>
      <w:r w:rsidRPr="00075A42">
        <w:rPr>
          <w:shd w:val="pct15" w:color="auto" w:fill="FFFFFF"/>
        </w:rPr>
        <w:t xml:space="preserve">source_group(common FILES ${COMMONSRC})    </w:t>
      </w:r>
    </w:p>
    <w:p w:rsidR="00075A42" w:rsidRPr="0044746E" w:rsidRDefault="009B532F" w:rsidP="00115A9C">
      <w:pPr>
        <w:pStyle w:val="a0"/>
        <w:ind w:leftChars="100" w:left="210" w:firstLineChars="0" w:firstLine="147"/>
      </w:pPr>
      <w:r w:rsidRPr="0044746E">
        <w:rPr>
          <w:rFonts w:hint="eastAsia"/>
        </w:rPr>
        <w:t>根据文件目录将文件划分</w:t>
      </w:r>
      <w:r w:rsidRPr="0044746E">
        <w:rPr>
          <w:rFonts w:hint="eastAsia"/>
        </w:rPr>
        <w:t>Filter</w:t>
      </w:r>
      <w:r w:rsidRPr="0044746E">
        <w:rPr>
          <w:rFonts w:hint="eastAsia"/>
        </w:rPr>
        <w:t>，示例：</w:t>
      </w:r>
    </w:p>
    <w:p w:rsidR="009E761B" w:rsidRDefault="009B532F" w:rsidP="00115A9C">
      <w:pPr>
        <w:pStyle w:val="a0"/>
        <w:ind w:leftChars="100" w:left="210" w:firstLineChars="0" w:firstLine="147"/>
        <w:rPr>
          <w:shd w:val="pct15" w:color="auto" w:fill="FFFFFF"/>
        </w:rPr>
      </w:pPr>
      <w:r w:rsidRPr="009B532F">
        <w:rPr>
          <w:shd w:val="pct15" w:color="auto" w:fill="FFFFFF"/>
        </w:rPr>
        <w:t>source_group_by_dir(all_files)</w:t>
      </w:r>
    </w:p>
    <w:p w:rsidR="00531A30" w:rsidRPr="00781322" w:rsidRDefault="00531A30" w:rsidP="00F01A97">
      <w:pPr>
        <w:pStyle w:val="a0"/>
        <w:ind w:firstLine="420"/>
        <w:rPr>
          <w:shd w:val="pct15" w:color="auto" w:fill="FFFFFF"/>
        </w:rPr>
      </w:pPr>
    </w:p>
    <w:p w:rsidR="006108AA" w:rsidRDefault="00D819FC" w:rsidP="00C307E9">
      <w:pPr>
        <w:pStyle w:val="2"/>
      </w:pPr>
      <w:r>
        <w:rPr>
          <w:rFonts w:hint="eastAsia"/>
        </w:rPr>
        <w:t>工程</w:t>
      </w:r>
      <w:r>
        <w:rPr>
          <w:rFonts w:hint="eastAsia"/>
        </w:rPr>
        <w:t>CMakeLists</w:t>
      </w:r>
      <w:r w:rsidR="006108AA">
        <w:rPr>
          <w:rFonts w:hint="eastAsia"/>
        </w:rPr>
        <w:t>完整示例</w:t>
      </w:r>
    </w:p>
    <w:p w:rsidR="00C307E9" w:rsidRPr="00C307E9" w:rsidRDefault="00C307E9" w:rsidP="00C307E9">
      <w:pPr>
        <w:pStyle w:val="a0"/>
        <w:ind w:firstLine="420"/>
      </w:pP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################ PROJECT NAME #####################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cmake_minimum_required (VERSION 2.8)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set( CMAKE_USE_RELATIVE_PATHS on)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set( RELEASE  $ENV{RELEASE})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set( UNICODE  $ENV{UNICODE})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set( EXCEPTION  $ENV{UNICODE})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PROJECT ( balanceserver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lastRenderedPageBreak/>
        <w:t>IF(RELEASE)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set (PRONAME "balanceserver")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ELSE()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set (PRONAME "balanceserver")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ENDIF(RELEASE)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################ OSBIT #####################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IF(CMAKE_SIZEOF_VOID_P MATCHES 4)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set ( OSBIT    32)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MESSAGE(STATUS "OSBIT    32")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ELSE()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set ( OSBIT 64)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MESSAGE(STATUS "OSBIT    64")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ENDIF(CMAKE_SIZEOF_VOID_P MATCHES 4)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################ DEBUG/RELEASE #####################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IF(RELEASE)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MESSAGE(STATUS "RELEASE ON")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set( CMAKE_BUILD_TYPE Release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IF(WIN32)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</w:t>
      </w:r>
      <w:r w:rsidRPr="00BD7071">
        <w:rPr>
          <w:shd w:val="pct15" w:color="auto" w:fill="FFFFFF"/>
        </w:rPr>
        <w:tab/>
        <w:t>IF(EXCEPTION)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 xml:space="preserve">    set(CMAKE_C_FLAGS_RELEASE "/MT /O2 /Ob2 /D NDEBUG /EHa ")         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 xml:space="preserve">    set(CMAKE_CXX_FLAGS_RELEASE "/MT /O2 /Ob2 /D NDEBUG /EHa ")     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</w:t>
      </w:r>
      <w:r w:rsidRPr="00BD7071">
        <w:rPr>
          <w:shd w:val="pct15" w:color="auto" w:fill="FFFFFF"/>
        </w:rPr>
        <w:tab/>
        <w:t>ELSE()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</w:t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 xml:space="preserve">set(CMAKE_C_FLAGS_RELEASE "/MT /O2 /Ob2 /D NDEBUG")         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 xml:space="preserve">    set(CMAKE_CXX_FLAGS_RELEASE "/MT /O2 /Ob2 /D NDEBUG") 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</w:t>
      </w:r>
      <w:r w:rsidRPr="00BD7071">
        <w:rPr>
          <w:shd w:val="pct15" w:color="auto" w:fill="FFFFFF"/>
        </w:rPr>
        <w:tab/>
        <w:t>ENDIF(EXCEPTION)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ELSE()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ENDIF(WIN32)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ELSE()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set( CMAKE_BUILD_TYPE Debug )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lastRenderedPageBreak/>
        <w:t xml:space="preserve">    MESSAGE(STATUS "DEBUG ON")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IF(WIN32)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</w:t>
      </w:r>
      <w:r w:rsidRPr="00BD7071">
        <w:rPr>
          <w:shd w:val="pct15" w:color="auto" w:fill="FFFFFF"/>
        </w:rPr>
        <w:tab/>
        <w:t>IF(EXCEPTION)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 xml:space="preserve">    set(CMAKE_C_FLAGS_DEBUG "/D_DEBUG /MTd /Zi /Ob0 /Od /RTC1 /EHa ")         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 xml:space="preserve">set(CMAKE_CXX_FLAGS_DEBUG "/D_DEBUG /MTd /Zi /Ob0 /Od /RTC1 /EHa ")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</w:t>
      </w:r>
      <w:r w:rsidRPr="00BD7071">
        <w:rPr>
          <w:shd w:val="pct15" w:color="auto" w:fill="FFFFFF"/>
        </w:rPr>
        <w:tab/>
        <w:t>ELSE()</w:t>
      </w:r>
    </w:p>
    <w:p w:rsidR="003D051C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 xml:space="preserve">    set(CMAKE_C_FLAGS_DEBUG "/D_DEBUG /MTd /Zi /Ob0 /Od /RTC1")</w:t>
      </w:r>
    </w:p>
    <w:p w:rsidR="00BD7071" w:rsidRPr="00BD7071" w:rsidRDefault="00BD7071" w:rsidP="003D051C">
      <w:pPr>
        <w:pStyle w:val="a0"/>
        <w:ind w:left="1260"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set(CMAKE_CXX_FLAGS_DEBUG "/D_DEBUG /MTd /Zi /Ob0 /Od /RTC1")          </w:t>
      </w:r>
      <w:r w:rsidRPr="00BD7071">
        <w:rPr>
          <w:shd w:val="pct15" w:color="auto" w:fill="FFFFFF"/>
        </w:rPr>
        <w:tab/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</w:t>
      </w:r>
      <w:r w:rsidRPr="00BD7071">
        <w:rPr>
          <w:shd w:val="pct15" w:color="auto" w:fill="FFFFFF"/>
        </w:rPr>
        <w:tab/>
        <w:t xml:space="preserve">ENDIF(EXCEPTION)     </w:t>
      </w:r>
      <w:r w:rsidRPr="00BD7071">
        <w:rPr>
          <w:shd w:val="pct15" w:color="auto" w:fill="FFFFFF"/>
        </w:rPr>
        <w:tab/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ELSE()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ENDIF(WIN32)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ENDIF(RELEASE)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################ SGDPPATH #####################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set( SGDPPATH  $ENV{SGDPPATH})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IF(SGDPPATH)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MESSAGE(STATUS "sgdp path:" ${SGDPPATH})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ELSE()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MESSAGE(STATUS "sgdp path not set!")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ENDIF(SGDPPATH)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IF(WIN32)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IF(OSBIT MATCHES 32)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</w:t>
      </w:r>
      <w:r w:rsidRPr="00BD7071">
        <w:rPr>
          <w:shd w:val="pct15" w:color="auto" w:fill="FFFFFF"/>
        </w:rPr>
        <w:tab/>
        <w:t xml:space="preserve">IF(RELEASE)    </w:t>
      </w:r>
      <w:r w:rsidRPr="00BD7071">
        <w:rPr>
          <w:shd w:val="pct15" w:color="auto" w:fill="FFFFFF"/>
        </w:rPr>
        <w:tab/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 xml:space="preserve">set (RUNPATH "${SGDPPATH}/bin/win32/release/mmo/balanceserver")     </w:t>
      </w:r>
      <w:r w:rsidRPr="00BD7071">
        <w:rPr>
          <w:shd w:val="pct15" w:color="auto" w:fill="FFFFFF"/>
        </w:rPr>
        <w:tab/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ELSE()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</w:t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set (RUNPATH "${SGDPPATH}/bin/win32/debug/mmo/balanceserver")</w:t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 xml:space="preserve">ENDIF(RELEASE)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ELSE()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</w:t>
      </w:r>
      <w:r w:rsidRPr="00BD7071">
        <w:rPr>
          <w:shd w:val="pct15" w:color="auto" w:fill="FFFFFF"/>
        </w:rPr>
        <w:tab/>
        <w:t xml:space="preserve">IF(RELEASE)    </w:t>
      </w:r>
      <w:r w:rsidRPr="00BD7071">
        <w:rPr>
          <w:shd w:val="pct15" w:color="auto" w:fill="FFFFFF"/>
        </w:rPr>
        <w:tab/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lastRenderedPageBreak/>
        <w:t xml:space="preserve">    </w:t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 xml:space="preserve">set (RUNPATH "${SGDPPATH}/bin/win64/release/mmo/balanceserver")   </w:t>
      </w:r>
      <w:r w:rsidRPr="00BD7071">
        <w:rPr>
          <w:shd w:val="pct15" w:color="auto" w:fill="FFFFFF"/>
        </w:rPr>
        <w:tab/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ELSE()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</w:t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set (RUNPATH "${SGDPPATH}/bin/win64/debug/mmo/balanceserver")</w:t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 xml:space="preserve">ENDIF(RELEASE)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ENDIF(OSBIT MATCHES 32)        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ELSE()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IF(OSBIT MATCHES 32)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</w:t>
      </w:r>
      <w:r w:rsidRPr="00BD7071">
        <w:rPr>
          <w:shd w:val="pct15" w:color="auto" w:fill="FFFFFF"/>
        </w:rPr>
        <w:tab/>
        <w:t xml:space="preserve">IF(RELEASE)    </w:t>
      </w:r>
      <w:r w:rsidRPr="00BD7071">
        <w:rPr>
          <w:shd w:val="pct15" w:color="auto" w:fill="FFFFFF"/>
        </w:rPr>
        <w:tab/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 xml:space="preserve">set (RUNPATH "${SGDPPATH}/bin/linux32/release/mmo/balanceserver")     </w:t>
      </w:r>
      <w:r w:rsidRPr="00BD7071">
        <w:rPr>
          <w:shd w:val="pct15" w:color="auto" w:fill="FFFFFF"/>
        </w:rPr>
        <w:tab/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ELSE()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</w:t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set (RUNPATH "${SGDPPATH}/bin/linux32/</w:t>
      </w:r>
      <w:r w:rsidR="00F40E38">
        <w:rPr>
          <w:shd w:val="pct15" w:color="auto" w:fill="FFFFFF"/>
        </w:rPr>
        <w:t>debug/mmo/balanceserver")</w:t>
      </w:r>
      <w:r w:rsidR="00F40E38">
        <w:rPr>
          <w:shd w:val="pct15" w:color="auto" w:fill="FFFFFF"/>
        </w:rPr>
        <w:tab/>
      </w:r>
      <w:r w:rsidR="00F40E38">
        <w:rPr>
          <w:shd w:val="pct15" w:color="auto" w:fill="FFFFFF"/>
        </w:rPr>
        <w:tab/>
      </w:r>
      <w:r w:rsidR="00F40E38">
        <w:rPr>
          <w:shd w:val="pct15" w:color="auto" w:fill="FFFFFF"/>
        </w:rPr>
        <w:tab/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 xml:space="preserve">ENDIF(RELEASE)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ELSE()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</w:t>
      </w:r>
      <w:r w:rsidRPr="00BD7071">
        <w:rPr>
          <w:shd w:val="pct15" w:color="auto" w:fill="FFFFFF"/>
        </w:rPr>
        <w:tab/>
        <w:t xml:space="preserve">IF(RELEASE)    </w:t>
      </w:r>
      <w:r w:rsidRPr="00BD7071">
        <w:rPr>
          <w:shd w:val="pct15" w:color="auto" w:fill="FFFFFF"/>
        </w:rPr>
        <w:tab/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</w:t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 xml:space="preserve">set (RUNPATH "${SGDPPATH}/bin/linux64/release/mmo/balanceserver")   </w:t>
      </w:r>
      <w:r w:rsidRPr="00BD7071">
        <w:rPr>
          <w:shd w:val="pct15" w:color="auto" w:fill="FFFFFF"/>
        </w:rPr>
        <w:tab/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ELSE()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</w:t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set (RUNPATH "${SGDPPATH}/bin/linux64/debug/mmo/balanceserver")</w:t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 xml:space="preserve">ENDIF(RELEASE)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ENDIF(OSBIT MATCHES 32)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ENDIf(WIN32)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################ MACRO #####################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IF(WIN32)</w:t>
      </w:r>
      <w:r w:rsidRPr="00BD7071">
        <w:rPr>
          <w:shd w:val="pct15" w:color="auto" w:fill="FFFFFF"/>
        </w:rPr>
        <w:tab/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ADD_DEFINITIONS( -DWIN32 -D_WINDOWS -D_CRT_SECURE_NO_WARNINGS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IF(UNICODE)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</w:t>
      </w:r>
      <w:r w:rsidRPr="00BD7071">
        <w:rPr>
          <w:shd w:val="pct15" w:color="auto" w:fill="FFFFFF"/>
        </w:rPr>
        <w:tab/>
        <w:t>ADD_DEFINITIONS( -DUNICODE -D_UNICODE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ENDIF(UNICODE)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IF(EXCEPTION)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</w:t>
      </w:r>
      <w:r w:rsidRPr="00BD7071">
        <w:rPr>
          <w:shd w:val="pct15" w:color="auto" w:fill="FFFFFF"/>
        </w:rPr>
        <w:tab/>
        <w:t>ADD_DEFINITIONS( -D_SDEXCEPTION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ENDIF(EXCEPTION)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ELSE()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ENDIf(WIN32)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################ INCLUDE #####################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include_directories("${SGDPPATH}/include/components/server/sdframework")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include_directories("${SGDPPATH}/include/components/server")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include_directories("${SGDPPATH}/include/sdu")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include_directories("${SGDPPATH}/thirdparty/tinyxml/include")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include_directories("${SGDPPATH}/include")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include_directories("${SGDPPATH}/src/framework/mmo/protocol")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include_directories("${SGDPPATH}/src/framework/mmo/balanceserver")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include_directories("${SGDPPATH}/src/framework/mmo/")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include_directories("${SGDPPATH}/src/framework/mmo/common/server")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IF(WIN32)</w:t>
      </w:r>
      <w:r w:rsidRPr="00BD7071">
        <w:rPr>
          <w:shd w:val="pct15" w:color="auto" w:fill="FFFFFF"/>
        </w:rPr>
        <w:tab/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  <w:t>include_directories("${SGDPPATH}/thirdparty/libiconv/include/win")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ELSE()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ENDIF()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################ LIBRARY #####################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IF(RELEASE)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set( LIBS sdnet tinyxml sdconsole sdpipe sdlogger sdframework sdu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ELSE()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IF(WIN32)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set( LIBS sdframework sdnet sdlogger sdpipe sdconsole sdu tinyxml )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ELSE()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set( LIBS sdframework sdnet sdlogger sdpipe sdconsole sdu tinyxml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ENDIF(WIN32)    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ENDIF(RELEASE)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IF(WIN32)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ELSE()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set( LIBS ${LIBS} pthread z ncurses charset iconv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lastRenderedPageBreak/>
        <w:t>ENDIF(WIN32)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################ LINK_DIRECTORIES #####################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LINK_DIRECTORIES(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${SGDPPATH}/server/src/server/balanceserver/lib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IF(WIN32)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IF(OSBIT MATCHES 32)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IF(RELEASE)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LINK_DIRECTORIES( ${SGDPPATH}/bin/win32/release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LINK_DIRECTORIES( ${SGDPPATH}/bin/win32/release/components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 xml:space="preserve">LINK_DIRECTORIES( ${SGDPPATH}/thirdparty/tinyxml/lib/win32/release )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LINK_DIRECTORIES( ${SGDPPATH}/thirdparty/libiconv/lib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ELSE()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LINK_DIRECTORIES( ${SGDPPATH}/bin/win32/debug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LINK_DIRECTORIES( ${SGDPPATH}/bin/win32/debug/components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LINK_DIRECTORIES( ${SGDPPATH}/thirdparty/tinyxml/lib/win32/debug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LINK_DIRECTORIES( ${SGDPPATH}/thirdparty/libiconv/lib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ENDIF(RELEASE)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ELSE()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IF(RELEASE)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LINK_DIRECTORIES( ${SGDPPATH}/bin/win64/release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LINK_DIRECTORIES( ${SGDPPATH}/bin/win64/release/components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 xml:space="preserve">LINK_DIRECTORIES( ${SGDPPATH}/thirdparty/tinyxml/lib/win64/release )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LINK_DIRECTORIES( ${SGDPPATH}/thirdparty/libiconv/lib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ELSE()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LINK_DIRECTORIES( ${SGDPPATH}/bin/win64/debug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LINK_DIRECTORIES( ${SGDPPATH}/bin/win64/debug/components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LINK_DIRECTORIES( ${SGDPPATH}/thirdparty/tinyxml/lib/win64/debug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LINK_DIRECTORIES( ${SGDPPATH}/thirdparty/libiconv/lib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ENDIF(RELEASE)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lastRenderedPageBreak/>
        <w:t xml:space="preserve">    ENDIF(OSBIT MATCHES 32)    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ELSE()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IF(OSBIT MATCHES 32)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IF(RELEASE)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LINK_DIRECTORIES( ${SGDPPATH}/bin/linux32/release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LINK_DIRECTORIES( ${SGDPPATH}/bin/linux32/release/components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LINK_DIRECTORIES( ${SGDPPATH}/thirdparty/tinyxml/lib/linux32/release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ELSE()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LINK_DIRECTORIES( ${SGDPPATH}/bin/linux32/debug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LINK_DIRECTORIES( ${SGDPPATH}/bin/linux32/debug/components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LINK_DIRECTORIES( ${SGDPPATH}/thirdparty/tinyxml/lib/linux32/debug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ENDIF(RELEASE)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ELSE()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IF(RELEASE)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LINK_DIRECTORIES( ${SGDPPATH}/bin/linux64/release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LINK_DIRECTORIES( ${SGDPPATH}/bin/linux64/release/components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LINK_DIRECTORIES( ${SGDPPATH}/thirdparty/tinyxml/lib/linux64/release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ELSE()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LINK_DIRECTORIES( ${SGDPPATH}/bin/linux64/debug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LINK_DIRECTORIES( ${SGDPPATH}/bin/linux64/debug/components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</w:r>
      <w:r w:rsidRPr="00BD7071">
        <w:rPr>
          <w:shd w:val="pct15" w:color="auto" w:fill="FFFFFF"/>
        </w:rPr>
        <w:tab/>
        <w:t>LINK_DIRECTORIES( ${SGDPPATH}/thirdparty/tinyxml/lib/linux64/debug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ENDIF(RELEASE)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ENDIF(OSBIT MATCHES 32)    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ENDIF(WIN32)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################ SOURCE_FILES #####################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AUX_SOURCE_DIRECTORY(${SGDPPATH}/src/framework/mmo/balanceserver SOURCE_FILES)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AUX_SOURCE_DIRECTORY(${SGDPPATH}/src/framework/mmo/balanceserver/framework/ SOURCE_FILES)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AUX_SOURCE_DIRECTORY(${SGDPPATH}/src/framework/mmo/balanceserver/net/cli NETSRC)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AUX_SOURCE_DIRECTORY(${SGDPPATH}/src/framework/mmo/balanceserver/net/cs NETSRC)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lastRenderedPageBreak/>
        <w:t xml:space="preserve">set ( PROTOCOLSRC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  <w:t>${SGDPPATH}/src/framework/mmo/protocol/commondataproto.cpp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  <w:t>${SGDPPATH}/src/framework/mmo/protocol/commongamedata.cpp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  <w:t>${SGDPPATH}/src/framework/mmo/protocol/protobscli.cpp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  <w:t>${SGDPPATH}/src/framework/mmo/protocol/protocsbs.cpp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  <w:t>${SGDPPATH}/src/framework/mmo/protocol/protocscommon.cpp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)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set ( COMMONSRC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  <w:t>${SGDPPATH}/src/framework/mmo/common/server/packetparser.cpp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  <w:t>${SGDPPATH}/src/framework/mmo/common/server/svrinfo.cpp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set ( HEAD_FILES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${SGDPPATH}/src/framework/mmo/balanceserver/framework/bsapplication.h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${SGDPPATH}/src/framework/mmo/balanceserver/framework/bsclient.h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set ( NETHEAD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  <w:t>${SGDPPATH}/src/framework/mmo/balanceserver/net/cli/clipktbuilder.h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  <w:t>${SGDPPATH}/src/framework/mmo/balanceserver/net/cli/cliprocessor.h</w:t>
      </w:r>
      <w:r w:rsidRPr="00BD7071">
        <w:rPr>
          <w:shd w:val="pct15" w:color="auto" w:fill="FFFFFF"/>
        </w:rPr>
        <w:tab/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  <w:t>${SGDPPATH}/src/framework/mmo/balanceserver/net/cs/cspktbuilder.h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  <w:t>${SGDPPATH}/src/framework/mmo/balanceserver/net/cs/csprocessor.h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)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set ( COMMONHEAD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  <w:t>${SGDPPATH}/src/framework/mmo/common/server/packetparser.h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  <w:t xml:space="preserve">${SGDPPATH}/src/framework/mmo/common/server/svrinfo.h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)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set ( PROTOCOLHEAD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  <w:t>${SGDPPATH}/src/framework/mmo/protocol/commondataproto.h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  <w:t>${SGDPPATH}/src/framework/mmo/protocol/commongamedata.h</w:t>
      </w:r>
      <w:r w:rsidRPr="00BD7071">
        <w:rPr>
          <w:shd w:val="pct15" w:color="auto" w:fill="FFFFFF"/>
        </w:rPr>
        <w:tab/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lastRenderedPageBreak/>
        <w:tab/>
        <w:t>${SGDPPATH}/src/framework/mmo/protocol/protobscli.h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  <w:t>${SGDPPATH}/src/framework/mmo/protocol/protocsbs.h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ab/>
        <w:t>${SGDPPATH}/src/framework/mmo/protocol/protocscommon.h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)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################ MSVC FILTER #####################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macro(source_group_by_dir source_files)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if(MSVC)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set(sgbd_cur_dir ${CMAKE_CURRENT_SOURCE_DIR})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foreach(sgbd_file ${${source_files}})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    string(REGEX REPLACE ${sgbd_cur_dir}/\(.*\) \\1 sgbd_fpath ${sgbd_file})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    string(REGEX REPLACE "\(.*\)/.*" \\1 sgbd_group_name ${sgbd_fpath})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    string(COMPARE EQUAL ${sgbd_fpath} ${sgbd_group_name} sgbd_nogroup)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    string(REPLACE "/" "\\" sgbd_group_name ${sgbd_group_name})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    if(sgbd_nogroup)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        #set(sgbd_group_name "\\")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        set(sgbd_group_name "main")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    endif(sgbd_nogroup)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    source_group(${sgbd_group_name} FILES ${sgbd_file})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endforeach(sgbd_file)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endif(MSVC)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endmacro(source_group_by_dir)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file(GLOB_RECURSE project_headers *.h)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file(GLOB_RECURSE project_inls *.inl)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file(GLOB_RECURSE project_cpps *.cpp)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file(GLOB_RECURSE project_pkgs *.pkg)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set(all_files ${project_headers} ${project_inls} ${project_cpps}   ${project_pkgs}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source_group_by_dir(all_files)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source_group(net FILES ${NETHEAD})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source_group(net FILES ${NETSRC})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source_group(common FILES ${COMMONHEAD})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lastRenderedPageBreak/>
        <w:t xml:space="preserve">source_group(common FILES ${COMMONSRC})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source_group(protocol FILES ${PROTOCOLHEAD})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source_group(protocol FILES ${PROTOCOLSRC})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################ CUSTOM COMMANDS #####################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IF(WIN32)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ADD_CUSTOM_COMMAND( TARGET   ${PRONAME} POST_BUILD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#COMMAND ${CMAKE_COMMAND} -E make_directory RUNPATH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#COMMAND ${CMAKE_COMMAND} -E copy sdnetd.dll RUNPATH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COMMENT "some custom commands"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ELSE()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ADD_CUSTOM_COMMAND( TARGET   ${PRONAME} POST_BUILD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#COMMAND ${CMAKE_COMMAND} -E make_directory ${RUNPATH}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#COMMAND ${CMAKE_COMMAND} -E copy ${SGDPPATH}/components/server/bin/debug/sdnetd.dll ${RUNPATH}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        COMMENT "some custom commands" 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ENDIF(WIN32)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################ BUILD #####################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 xml:space="preserve">ADD_EXECUTABLE( ${PRONAME} ${SOURCE_FILES} ${NETSRC} ${COMMONSRC} ${PROTOCOLSRC} ${HEAD_FILES} ${NETHEAD} ${COMMONHEAD} ${PROTOCOLHEAD} )              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TARGET_LINK_LIBRARIES( ${PRONAME} ${LIBS})</w:t>
      </w:r>
    </w:p>
    <w:p w:rsidR="00BD7071" w:rsidRPr="00BD7071" w:rsidRDefault="00BD7071" w:rsidP="00BD7071">
      <w:pPr>
        <w:pStyle w:val="a0"/>
        <w:ind w:firstLine="420"/>
        <w:rPr>
          <w:shd w:val="pct15" w:color="auto" w:fill="FFFFFF"/>
        </w:rPr>
      </w:pPr>
      <w:r w:rsidRPr="00BD7071">
        <w:rPr>
          <w:shd w:val="pct15" w:color="auto" w:fill="FFFFFF"/>
        </w:rPr>
        <w:t>SET(EXECUTABLE_OUTPUT_PATH ${RUNPATH})</w:t>
      </w:r>
    </w:p>
    <w:p w:rsidR="00C61362" w:rsidRDefault="00013D62" w:rsidP="00013D62">
      <w:pPr>
        <w:pStyle w:val="1"/>
      </w:pPr>
      <w:r>
        <w:rPr>
          <w:rFonts w:hint="eastAsia"/>
        </w:rPr>
        <w:t>CMake</w:t>
      </w:r>
      <w:r>
        <w:rPr>
          <w:rFonts w:hint="eastAsia"/>
        </w:rPr>
        <w:t>其他命令</w:t>
      </w:r>
    </w:p>
    <w:p w:rsidR="00013D62" w:rsidRPr="00013D62" w:rsidRDefault="00B50E96" w:rsidP="00013D62">
      <w:pPr>
        <w:pStyle w:val="a0"/>
        <w:ind w:firstLine="420"/>
      </w:pPr>
      <w:r>
        <w:rPr>
          <w:rFonts w:hint="eastAsia"/>
        </w:rPr>
        <w:t>请</w:t>
      </w:r>
      <w:r w:rsidR="009D0B5B">
        <w:rPr>
          <w:rFonts w:hint="eastAsia"/>
        </w:rPr>
        <w:t>参考</w:t>
      </w:r>
      <w:r w:rsidR="00B818B4">
        <w:rPr>
          <w:rFonts w:hint="eastAsia"/>
        </w:rPr>
        <w:t>cmake</w:t>
      </w:r>
      <w:r w:rsidR="00B818B4">
        <w:rPr>
          <w:rFonts w:hint="eastAsia"/>
        </w:rPr>
        <w:t>的帮助文件</w:t>
      </w:r>
      <w:r w:rsidR="00D55B06">
        <w:rPr>
          <w:rFonts w:hint="eastAsia"/>
        </w:rPr>
        <w:t>。</w:t>
      </w:r>
      <w:r w:rsidR="00D55B06">
        <w:rPr>
          <w:rFonts w:hint="eastAsia"/>
        </w:rPr>
        <w:t>(windows</w:t>
      </w:r>
      <w:r w:rsidR="00D55B06">
        <w:rPr>
          <w:rFonts w:hint="eastAsia"/>
        </w:rPr>
        <w:t>安装后会带有</w:t>
      </w:r>
      <w:r w:rsidR="00D55B06">
        <w:rPr>
          <w:rFonts w:hint="eastAsia"/>
        </w:rPr>
        <w:t>)</w:t>
      </w:r>
      <w:r w:rsidR="003F11A5">
        <w:rPr>
          <w:rFonts w:hint="eastAsia"/>
        </w:rPr>
        <w:t>。</w:t>
      </w:r>
    </w:p>
    <w:bookmarkEnd w:id="0"/>
    <w:bookmarkEnd w:id="1"/>
    <w:bookmarkEnd w:id="2"/>
    <w:p w:rsidR="005B7831" w:rsidRPr="005B7831" w:rsidRDefault="005B7831" w:rsidP="005B7831">
      <w:pPr>
        <w:pStyle w:val="a0"/>
        <w:ind w:firstLine="420"/>
      </w:pPr>
    </w:p>
    <w:sectPr w:rsidR="005B7831" w:rsidRPr="005B7831" w:rsidSect="00F5638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627C" w:rsidRDefault="0034627C">
      <w:r>
        <w:separator/>
      </w:r>
    </w:p>
  </w:endnote>
  <w:endnote w:type="continuationSeparator" w:id="0">
    <w:p w:rsidR="0034627C" w:rsidRDefault="0034627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1361" w:rsidRDefault="00F61361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0B454F" w:rsidP="00F5638F">
    <w:pPr>
      <w:pStyle w:val="a8"/>
      <w:tabs>
        <w:tab w:val="clear" w:pos="4153"/>
        <w:tab w:val="clear" w:pos="8306"/>
        <w:tab w:val="right" w:pos="9072"/>
      </w:tabs>
    </w:pPr>
    <w:r>
      <w:rPr>
        <w:rFonts w:hint="eastAsia"/>
      </w:rPr>
      <w:tab/>
    </w:r>
    <w:r w:rsidR="002446D0">
      <w:rPr>
        <w:rStyle w:val="a9"/>
      </w:rPr>
      <w:fldChar w:fldCharType="begin"/>
    </w:r>
    <w:r>
      <w:rPr>
        <w:rStyle w:val="a9"/>
      </w:rPr>
      <w:instrText xml:space="preserve"> PAGE </w:instrText>
    </w:r>
    <w:r w:rsidR="002446D0">
      <w:rPr>
        <w:rStyle w:val="a9"/>
      </w:rPr>
      <w:fldChar w:fldCharType="separate"/>
    </w:r>
    <w:r w:rsidR="00F61361">
      <w:rPr>
        <w:rStyle w:val="a9"/>
        <w:noProof/>
      </w:rPr>
      <w:t>1</w:t>
    </w:r>
    <w:r w:rsidR="002446D0">
      <w:rPr>
        <w:rStyle w:val="a9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1361" w:rsidRDefault="00F61361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627C" w:rsidRDefault="0034627C">
      <w:r>
        <w:separator/>
      </w:r>
    </w:p>
  </w:footnote>
  <w:footnote w:type="continuationSeparator" w:id="0">
    <w:p w:rsidR="0034627C" w:rsidRDefault="0034627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1361" w:rsidRDefault="00F61361">
    <w:pPr>
      <w:pStyle w:val="a7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2446D0" w:rsidP="005B5C59">
    <w:pPr>
      <w:pStyle w:val="a7"/>
      <w:tabs>
        <w:tab w:val="clear" w:pos="8306"/>
        <w:tab w:val="right" w:pos="9072"/>
      </w:tabs>
    </w:pPr>
    <w:r>
      <w:pict>
        <v:group id="_x0000_s3073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3074" type="#_x0000_t75" style="position:absolute;width:9239;height:661" o:preferrelative="f">
            <v:fill o:detectmouseclick="t"/>
            <v:path o:extrusionok="t" o:connecttype="none"/>
            <o:lock v:ext="edit" text="t"/>
          </v:shape>
          <v:shape id="_x0000_s3075" style="position:absolute;left:14;top:578;width:9225;height:83" coordsize="1974,18" path="m1974,18hdc,18,,18,,18,,18,279,,1015,v736,,959,18,959,18xe" fillcolor="#d2232a" stroked="f">
            <v:path arrowok="t"/>
          </v:shape>
          <v:shape id="_x0000_s3076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7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8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3079" style="position:absolute;left:7351;top:372;width:28;height:32" fillcolor="#d81f26" stroked="f"/>
          <v:shape id="_x0000_s3080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3081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3082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3083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3084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3085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3086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3087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3088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89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3090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3091" style="position:absolute;left:8767;top:372;width:24;height:32" coordsize="5,7" path="m2,7hdc1,7,,5,,4,,2,1,,3,,4,,5,2,5,4,5,5,4,7,2,7xe" fillcolor="#d81f26" stroked="f">
            <v:path arrowok="t"/>
          </v:shape>
          <v:shape id="_x0000_s3092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3093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3094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95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3096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3097" style="position:absolute;left:421;top:211;width:187;height:230" coordsize="187,230" path="m70,230l98,193r28,l117,97,56,230,,230,107,r56,l187,230r-117,xe" fillcolor="#d2232a" stroked="f">
            <v:path arrowok="t"/>
          </v:shape>
          <v:shape id="_x0000_s3098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3099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3100" style="position:absolute;left:967;top:211;width:183;height:230" coordsize="183,230" path="m71,230l94,193r28,l117,97,57,230,,230,108,r51,l183,230r-112,xe" fillcolor="#d2232a" stroked="f">
            <v:path arrowok="t"/>
          </v:shape>
          <v:shape id="_x0000_s3101" style="position:absolute;left:1912;top:221;width:182;height:229" coordsize="182,229" path="m65,229l93,192r28,l112,96,56,229,,229,102,r56,l182,229r-117,xe" fillcolor="#d2232a" stroked="f">
            <v:path arrowok="t"/>
          </v:shape>
          <v:shape id="_x0000_s3102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3103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3104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3105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3106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3107" type="#_x0000_t75" style="position:absolute;left:1519;top:258;width:126;height:124">
            <v:imagedata r:id="rId1" o:title=""/>
          </v:shape>
          <v:shape id="_x0000_s3108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1361" w:rsidRDefault="00F61361">
    <w:pPr>
      <w:pStyle w:val="a7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A2725ED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84E609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702A6D82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1D56F39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783C006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0B88CDA2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63565B9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88BAB00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5ED69C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0650794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1E71F17"/>
    <w:multiLevelType w:val="hybridMultilevel"/>
    <w:tmpl w:val="DE060890"/>
    <w:lvl w:ilvl="0" w:tplc="FEF23A0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0F1A15E2"/>
    <w:multiLevelType w:val="hybridMultilevel"/>
    <w:tmpl w:val="69320E86"/>
    <w:lvl w:ilvl="0" w:tplc="43884A44">
      <w:start w:val="1"/>
      <w:numFmt w:val="decimal"/>
      <w:lvlText w:val="%1，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2">
    <w:nsid w:val="1FBC1CBA"/>
    <w:multiLevelType w:val="multilevel"/>
    <w:tmpl w:val="9176DAF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3">
    <w:nsid w:val="20F8153F"/>
    <w:multiLevelType w:val="hybridMultilevel"/>
    <w:tmpl w:val="76A89846"/>
    <w:lvl w:ilvl="0" w:tplc="208AC74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27BA4F8B"/>
    <w:multiLevelType w:val="hybridMultilevel"/>
    <w:tmpl w:val="B3B4861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5">
    <w:nsid w:val="2E3018C5"/>
    <w:multiLevelType w:val="hybridMultilevel"/>
    <w:tmpl w:val="594ADCC8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B2B166A"/>
    <w:multiLevelType w:val="hybridMultilevel"/>
    <w:tmpl w:val="D83AB45A"/>
    <w:lvl w:ilvl="0" w:tplc="FB8CB5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>
    <w:nsid w:val="40257B0A"/>
    <w:multiLevelType w:val="hybridMultilevel"/>
    <w:tmpl w:val="2230D7C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>
    <w:nsid w:val="4246492B"/>
    <w:multiLevelType w:val="multilevel"/>
    <w:tmpl w:val="64BAA7D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9">
    <w:nsid w:val="46432C72"/>
    <w:multiLevelType w:val="hybridMultilevel"/>
    <w:tmpl w:val="1536348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0">
    <w:nsid w:val="4A846E11"/>
    <w:multiLevelType w:val="multilevel"/>
    <w:tmpl w:val="FB12ADF8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1">
    <w:nsid w:val="528C0AD7"/>
    <w:multiLevelType w:val="hybridMultilevel"/>
    <w:tmpl w:val="3D706F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>
    <w:nsid w:val="5AF65476"/>
    <w:multiLevelType w:val="hybridMultilevel"/>
    <w:tmpl w:val="FCAA95C4"/>
    <w:lvl w:ilvl="0" w:tplc="0409000F">
      <w:start w:val="1"/>
      <w:numFmt w:val="decimal"/>
      <w:lvlText w:val="%1."/>
      <w:lvlJc w:val="left"/>
      <w:pPr>
        <w:ind w:left="1050" w:hanging="420"/>
      </w:p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23">
    <w:nsid w:val="5BF21D88"/>
    <w:multiLevelType w:val="hybridMultilevel"/>
    <w:tmpl w:val="9BEA0436"/>
    <w:lvl w:ilvl="0" w:tplc="A636F6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697213EB"/>
    <w:multiLevelType w:val="multilevel"/>
    <w:tmpl w:val="BB3EE7C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2"/>
  </w:num>
  <w:num w:numId="12">
    <w:abstractNumId w:val="18"/>
  </w:num>
  <w:num w:numId="13">
    <w:abstractNumId w:val="24"/>
  </w:num>
  <w:num w:numId="14">
    <w:abstractNumId w:val="20"/>
  </w:num>
  <w:num w:numId="15">
    <w:abstractNumId w:val="20"/>
  </w:num>
  <w:num w:numId="16">
    <w:abstractNumId w:val="20"/>
  </w:num>
  <w:num w:numId="17">
    <w:abstractNumId w:val="20"/>
  </w:num>
  <w:num w:numId="18">
    <w:abstractNumId w:val="20"/>
  </w:num>
  <w:num w:numId="19">
    <w:abstractNumId w:val="20"/>
  </w:num>
  <w:num w:numId="20">
    <w:abstractNumId w:val="20"/>
  </w:num>
  <w:num w:numId="21">
    <w:abstractNumId w:val="20"/>
  </w:num>
  <w:num w:numId="22">
    <w:abstractNumId w:val="19"/>
  </w:num>
  <w:num w:numId="23">
    <w:abstractNumId w:val="14"/>
  </w:num>
  <w:num w:numId="24">
    <w:abstractNumId w:val="16"/>
  </w:num>
  <w:num w:numId="25">
    <w:abstractNumId w:val="13"/>
  </w:num>
  <w:num w:numId="26">
    <w:abstractNumId w:val="21"/>
  </w:num>
  <w:num w:numId="27">
    <w:abstractNumId w:val="10"/>
  </w:num>
  <w:num w:numId="28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5"/>
  </w:num>
  <w:num w:numId="30">
    <w:abstractNumId w:val="23"/>
  </w:num>
  <w:num w:numId="31">
    <w:abstractNumId w:val="22"/>
  </w:num>
  <w:num w:numId="32">
    <w:abstractNumId w:val="11"/>
  </w:num>
  <w:num w:numId="33">
    <w:abstractNumId w:val="20"/>
  </w:num>
  <w:num w:numId="34">
    <w:abstractNumId w:val="20"/>
  </w:num>
  <w:num w:numId="35">
    <w:abstractNumId w:val="20"/>
  </w:num>
  <w:num w:numId="36">
    <w:abstractNumId w:val="20"/>
  </w:num>
  <w:num w:numId="37">
    <w:abstractNumId w:val="20"/>
  </w:num>
  <w:num w:numId="38">
    <w:abstractNumId w:val="20"/>
  </w:num>
  <w:num w:numId="39">
    <w:abstractNumId w:val="20"/>
  </w:num>
  <w:num w:numId="40">
    <w:abstractNumId w:val="20"/>
  </w:num>
  <w:num w:numId="41">
    <w:abstractNumId w:val="20"/>
  </w:num>
  <w:num w:numId="42">
    <w:abstractNumId w:val="20"/>
  </w:num>
  <w:num w:numId="43">
    <w:abstractNumId w:val="20"/>
  </w:num>
  <w:num w:numId="44">
    <w:abstractNumId w:val="20"/>
  </w:num>
  <w:num w:numId="45">
    <w:abstractNumId w:val="20"/>
  </w:num>
  <w:num w:numId="46">
    <w:abstractNumId w:val="20"/>
  </w:num>
  <w:num w:numId="47">
    <w:abstractNumId w:val="20"/>
  </w:num>
  <w:num w:numId="4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02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1E09"/>
    <w:rsid w:val="000039A9"/>
    <w:rsid w:val="0000444D"/>
    <w:rsid w:val="0000509C"/>
    <w:rsid w:val="00010BFC"/>
    <w:rsid w:val="0001101C"/>
    <w:rsid w:val="000135D6"/>
    <w:rsid w:val="00013D62"/>
    <w:rsid w:val="0001484E"/>
    <w:rsid w:val="00014B54"/>
    <w:rsid w:val="00015E4B"/>
    <w:rsid w:val="00015ED2"/>
    <w:rsid w:val="0001693C"/>
    <w:rsid w:val="00016EA2"/>
    <w:rsid w:val="00016F25"/>
    <w:rsid w:val="000277F7"/>
    <w:rsid w:val="00027D9C"/>
    <w:rsid w:val="00030022"/>
    <w:rsid w:val="00030A34"/>
    <w:rsid w:val="00030E88"/>
    <w:rsid w:val="00031872"/>
    <w:rsid w:val="0003194C"/>
    <w:rsid w:val="000325B4"/>
    <w:rsid w:val="00033541"/>
    <w:rsid w:val="0003363D"/>
    <w:rsid w:val="000402A7"/>
    <w:rsid w:val="0004110F"/>
    <w:rsid w:val="000435A6"/>
    <w:rsid w:val="00043778"/>
    <w:rsid w:val="00044984"/>
    <w:rsid w:val="00044A93"/>
    <w:rsid w:val="00044DF9"/>
    <w:rsid w:val="00050E7E"/>
    <w:rsid w:val="0005134B"/>
    <w:rsid w:val="000517FE"/>
    <w:rsid w:val="000544AF"/>
    <w:rsid w:val="00057BC3"/>
    <w:rsid w:val="00060044"/>
    <w:rsid w:val="00060FF4"/>
    <w:rsid w:val="000637B2"/>
    <w:rsid w:val="0006381C"/>
    <w:rsid w:val="00063D12"/>
    <w:rsid w:val="00064C10"/>
    <w:rsid w:val="000652D7"/>
    <w:rsid w:val="00065A4B"/>
    <w:rsid w:val="000674A0"/>
    <w:rsid w:val="00067E4D"/>
    <w:rsid w:val="00070B3D"/>
    <w:rsid w:val="00071096"/>
    <w:rsid w:val="000711AF"/>
    <w:rsid w:val="00071761"/>
    <w:rsid w:val="0007293F"/>
    <w:rsid w:val="00073B99"/>
    <w:rsid w:val="0007496D"/>
    <w:rsid w:val="00075A42"/>
    <w:rsid w:val="00075D82"/>
    <w:rsid w:val="00076908"/>
    <w:rsid w:val="0007724C"/>
    <w:rsid w:val="000772EB"/>
    <w:rsid w:val="00077632"/>
    <w:rsid w:val="0007766F"/>
    <w:rsid w:val="00077A15"/>
    <w:rsid w:val="00080982"/>
    <w:rsid w:val="00081342"/>
    <w:rsid w:val="0008189F"/>
    <w:rsid w:val="00081E48"/>
    <w:rsid w:val="00083416"/>
    <w:rsid w:val="0008391B"/>
    <w:rsid w:val="000846E7"/>
    <w:rsid w:val="00085134"/>
    <w:rsid w:val="00085379"/>
    <w:rsid w:val="00085D6C"/>
    <w:rsid w:val="0009009C"/>
    <w:rsid w:val="00090CDB"/>
    <w:rsid w:val="00090E80"/>
    <w:rsid w:val="000924FE"/>
    <w:rsid w:val="000925F8"/>
    <w:rsid w:val="00092F14"/>
    <w:rsid w:val="00093166"/>
    <w:rsid w:val="00093C6D"/>
    <w:rsid w:val="000950AA"/>
    <w:rsid w:val="0009635F"/>
    <w:rsid w:val="0009679F"/>
    <w:rsid w:val="00097EC5"/>
    <w:rsid w:val="000A08C5"/>
    <w:rsid w:val="000A1288"/>
    <w:rsid w:val="000A2B52"/>
    <w:rsid w:val="000A3099"/>
    <w:rsid w:val="000A5170"/>
    <w:rsid w:val="000A5FC8"/>
    <w:rsid w:val="000A706C"/>
    <w:rsid w:val="000A70B5"/>
    <w:rsid w:val="000A798F"/>
    <w:rsid w:val="000B1269"/>
    <w:rsid w:val="000B16E5"/>
    <w:rsid w:val="000B2056"/>
    <w:rsid w:val="000B24AB"/>
    <w:rsid w:val="000B2DB5"/>
    <w:rsid w:val="000B391E"/>
    <w:rsid w:val="000B454F"/>
    <w:rsid w:val="000B4AE7"/>
    <w:rsid w:val="000B6B53"/>
    <w:rsid w:val="000B7C17"/>
    <w:rsid w:val="000C003F"/>
    <w:rsid w:val="000C107A"/>
    <w:rsid w:val="000C1894"/>
    <w:rsid w:val="000C1A10"/>
    <w:rsid w:val="000C30B4"/>
    <w:rsid w:val="000C3F6A"/>
    <w:rsid w:val="000C40A4"/>
    <w:rsid w:val="000C42F6"/>
    <w:rsid w:val="000C48B6"/>
    <w:rsid w:val="000C5C87"/>
    <w:rsid w:val="000D2778"/>
    <w:rsid w:val="000D2F0F"/>
    <w:rsid w:val="000D4B8F"/>
    <w:rsid w:val="000D5A9E"/>
    <w:rsid w:val="000D7DDC"/>
    <w:rsid w:val="000E0CED"/>
    <w:rsid w:val="000E2048"/>
    <w:rsid w:val="000E2413"/>
    <w:rsid w:val="000E24CA"/>
    <w:rsid w:val="000E2869"/>
    <w:rsid w:val="000E48D6"/>
    <w:rsid w:val="000E5F0D"/>
    <w:rsid w:val="000E7064"/>
    <w:rsid w:val="000E775A"/>
    <w:rsid w:val="000F1CD2"/>
    <w:rsid w:val="000F3752"/>
    <w:rsid w:val="000F38D8"/>
    <w:rsid w:val="000F3F2B"/>
    <w:rsid w:val="000F6006"/>
    <w:rsid w:val="000F648F"/>
    <w:rsid w:val="00101DFC"/>
    <w:rsid w:val="00101EC4"/>
    <w:rsid w:val="001024BF"/>
    <w:rsid w:val="00105B3B"/>
    <w:rsid w:val="00107027"/>
    <w:rsid w:val="00107734"/>
    <w:rsid w:val="00110EC1"/>
    <w:rsid w:val="001149C1"/>
    <w:rsid w:val="00115A9C"/>
    <w:rsid w:val="001169CE"/>
    <w:rsid w:val="00120A52"/>
    <w:rsid w:val="001219CF"/>
    <w:rsid w:val="00122271"/>
    <w:rsid w:val="001224BB"/>
    <w:rsid w:val="00123BF8"/>
    <w:rsid w:val="00124425"/>
    <w:rsid w:val="001245B2"/>
    <w:rsid w:val="00124B81"/>
    <w:rsid w:val="00125FE9"/>
    <w:rsid w:val="00126E97"/>
    <w:rsid w:val="001310F0"/>
    <w:rsid w:val="0013142D"/>
    <w:rsid w:val="00132E98"/>
    <w:rsid w:val="00132ED1"/>
    <w:rsid w:val="001339B3"/>
    <w:rsid w:val="00134380"/>
    <w:rsid w:val="00135349"/>
    <w:rsid w:val="00135384"/>
    <w:rsid w:val="00136528"/>
    <w:rsid w:val="00136CEA"/>
    <w:rsid w:val="00140814"/>
    <w:rsid w:val="001409A8"/>
    <w:rsid w:val="001421BE"/>
    <w:rsid w:val="00142213"/>
    <w:rsid w:val="00143948"/>
    <w:rsid w:val="0014571C"/>
    <w:rsid w:val="00146819"/>
    <w:rsid w:val="00147124"/>
    <w:rsid w:val="00147367"/>
    <w:rsid w:val="00147644"/>
    <w:rsid w:val="0014773B"/>
    <w:rsid w:val="0015027D"/>
    <w:rsid w:val="00151053"/>
    <w:rsid w:val="001510A9"/>
    <w:rsid w:val="0015112C"/>
    <w:rsid w:val="00151932"/>
    <w:rsid w:val="001519CE"/>
    <w:rsid w:val="00152D64"/>
    <w:rsid w:val="00152F79"/>
    <w:rsid w:val="001530AA"/>
    <w:rsid w:val="00154D6C"/>
    <w:rsid w:val="00155AA9"/>
    <w:rsid w:val="00155AF1"/>
    <w:rsid w:val="0015674A"/>
    <w:rsid w:val="00163238"/>
    <w:rsid w:val="001642B0"/>
    <w:rsid w:val="001652B1"/>
    <w:rsid w:val="001664AE"/>
    <w:rsid w:val="00166CA5"/>
    <w:rsid w:val="00166D05"/>
    <w:rsid w:val="001676C5"/>
    <w:rsid w:val="00167FF8"/>
    <w:rsid w:val="00172ED0"/>
    <w:rsid w:val="00173B32"/>
    <w:rsid w:val="001747D7"/>
    <w:rsid w:val="00174FCD"/>
    <w:rsid w:val="00175A2F"/>
    <w:rsid w:val="00176183"/>
    <w:rsid w:val="001804B3"/>
    <w:rsid w:val="00180A54"/>
    <w:rsid w:val="00181326"/>
    <w:rsid w:val="00182F7F"/>
    <w:rsid w:val="001837B1"/>
    <w:rsid w:val="001857CB"/>
    <w:rsid w:val="00190244"/>
    <w:rsid w:val="00190446"/>
    <w:rsid w:val="001904A0"/>
    <w:rsid w:val="00191A02"/>
    <w:rsid w:val="00191B28"/>
    <w:rsid w:val="00193513"/>
    <w:rsid w:val="00193B4D"/>
    <w:rsid w:val="00193D8B"/>
    <w:rsid w:val="0019466F"/>
    <w:rsid w:val="0019550F"/>
    <w:rsid w:val="001956DD"/>
    <w:rsid w:val="00195867"/>
    <w:rsid w:val="001A2817"/>
    <w:rsid w:val="001A345C"/>
    <w:rsid w:val="001A3B81"/>
    <w:rsid w:val="001A3EE4"/>
    <w:rsid w:val="001A48EB"/>
    <w:rsid w:val="001A6DE2"/>
    <w:rsid w:val="001A6ED2"/>
    <w:rsid w:val="001A70CE"/>
    <w:rsid w:val="001A7257"/>
    <w:rsid w:val="001B1148"/>
    <w:rsid w:val="001B16D8"/>
    <w:rsid w:val="001B1FE0"/>
    <w:rsid w:val="001B2D4F"/>
    <w:rsid w:val="001B516F"/>
    <w:rsid w:val="001C04BB"/>
    <w:rsid w:val="001C2114"/>
    <w:rsid w:val="001C3245"/>
    <w:rsid w:val="001C739F"/>
    <w:rsid w:val="001D0027"/>
    <w:rsid w:val="001D0C1A"/>
    <w:rsid w:val="001D4449"/>
    <w:rsid w:val="001D4AF7"/>
    <w:rsid w:val="001D535B"/>
    <w:rsid w:val="001D7B29"/>
    <w:rsid w:val="001E07CD"/>
    <w:rsid w:val="001E288E"/>
    <w:rsid w:val="001E29DE"/>
    <w:rsid w:val="001E2A32"/>
    <w:rsid w:val="001E2BCE"/>
    <w:rsid w:val="001E2D1C"/>
    <w:rsid w:val="001E2F16"/>
    <w:rsid w:val="001E3D54"/>
    <w:rsid w:val="001E4061"/>
    <w:rsid w:val="001E4825"/>
    <w:rsid w:val="001E4856"/>
    <w:rsid w:val="001E5257"/>
    <w:rsid w:val="001E53CE"/>
    <w:rsid w:val="001E5942"/>
    <w:rsid w:val="001E7856"/>
    <w:rsid w:val="001F102C"/>
    <w:rsid w:val="001F14B4"/>
    <w:rsid w:val="001F3E9E"/>
    <w:rsid w:val="001F57DD"/>
    <w:rsid w:val="00201586"/>
    <w:rsid w:val="00202397"/>
    <w:rsid w:val="00202942"/>
    <w:rsid w:val="00202C14"/>
    <w:rsid w:val="00203B24"/>
    <w:rsid w:val="0020485F"/>
    <w:rsid w:val="00205039"/>
    <w:rsid w:val="00207475"/>
    <w:rsid w:val="0021116C"/>
    <w:rsid w:val="0021147A"/>
    <w:rsid w:val="0021215D"/>
    <w:rsid w:val="002138BC"/>
    <w:rsid w:val="0021579A"/>
    <w:rsid w:val="00215FBB"/>
    <w:rsid w:val="0021621D"/>
    <w:rsid w:val="002167AA"/>
    <w:rsid w:val="0021699B"/>
    <w:rsid w:val="002177EA"/>
    <w:rsid w:val="00217892"/>
    <w:rsid w:val="002207FC"/>
    <w:rsid w:val="002210FF"/>
    <w:rsid w:val="0022211C"/>
    <w:rsid w:val="002232A7"/>
    <w:rsid w:val="002251C6"/>
    <w:rsid w:val="002320CF"/>
    <w:rsid w:val="0023468A"/>
    <w:rsid w:val="0023514B"/>
    <w:rsid w:val="002358CF"/>
    <w:rsid w:val="00236957"/>
    <w:rsid w:val="00237BD3"/>
    <w:rsid w:val="002413E0"/>
    <w:rsid w:val="00241BF9"/>
    <w:rsid w:val="0024245A"/>
    <w:rsid w:val="0024264B"/>
    <w:rsid w:val="00242977"/>
    <w:rsid w:val="002446D0"/>
    <w:rsid w:val="0024601A"/>
    <w:rsid w:val="002508C1"/>
    <w:rsid w:val="002524BA"/>
    <w:rsid w:val="002529E9"/>
    <w:rsid w:val="00254963"/>
    <w:rsid w:val="0025627A"/>
    <w:rsid w:val="00256C9D"/>
    <w:rsid w:val="002573BE"/>
    <w:rsid w:val="002577A7"/>
    <w:rsid w:val="00257F82"/>
    <w:rsid w:val="00260D5C"/>
    <w:rsid w:val="00261266"/>
    <w:rsid w:val="00261852"/>
    <w:rsid w:val="00261E07"/>
    <w:rsid w:val="00262E3D"/>
    <w:rsid w:val="002636AA"/>
    <w:rsid w:val="00264575"/>
    <w:rsid w:val="00264E41"/>
    <w:rsid w:val="002650C5"/>
    <w:rsid w:val="002656D9"/>
    <w:rsid w:val="002657D5"/>
    <w:rsid w:val="002678AA"/>
    <w:rsid w:val="00267CCB"/>
    <w:rsid w:val="00267DDE"/>
    <w:rsid w:val="002719BB"/>
    <w:rsid w:val="00272013"/>
    <w:rsid w:val="002737AE"/>
    <w:rsid w:val="00274A3B"/>
    <w:rsid w:val="0027753B"/>
    <w:rsid w:val="00282999"/>
    <w:rsid w:val="00282B3D"/>
    <w:rsid w:val="00282E4A"/>
    <w:rsid w:val="00285B35"/>
    <w:rsid w:val="00285F0E"/>
    <w:rsid w:val="00286376"/>
    <w:rsid w:val="00286799"/>
    <w:rsid w:val="00290E8D"/>
    <w:rsid w:val="0029129D"/>
    <w:rsid w:val="00291F47"/>
    <w:rsid w:val="00292C1D"/>
    <w:rsid w:val="0029413E"/>
    <w:rsid w:val="0029434A"/>
    <w:rsid w:val="002954D9"/>
    <w:rsid w:val="002971A2"/>
    <w:rsid w:val="002974BD"/>
    <w:rsid w:val="002978F1"/>
    <w:rsid w:val="002A03D5"/>
    <w:rsid w:val="002A1225"/>
    <w:rsid w:val="002A1AFC"/>
    <w:rsid w:val="002A33E9"/>
    <w:rsid w:val="002A4A8A"/>
    <w:rsid w:val="002A4DD2"/>
    <w:rsid w:val="002A5769"/>
    <w:rsid w:val="002A672C"/>
    <w:rsid w:val="002A7509"/>
    <w:rsid w:val="002B15EF"/>
    <w:rsid w:val="002B1A4E"/>
    <w:rsid w:val="002B2110"/>
    <w:rsid w:val="002B2415"/>
    <w:rsid w:val="002B2963"/>
    <w:rsid w:val="002B48F7"/>
    <w:rsid w:val="002B638B"/>
    <w:rsid w:val="002B7C91"/>
    <w:rsid w:val="002C0054"/>
    <w:rsid w:val="002C17E1"/>
    <w:rsid w:val="002C5760"/>
    <w:rsid w:val="002C73EA"/>
    <w:rsid w:val="002D006E"/>
    <w:rsid w:val="002D1C77"/>
    <w:rsid w:val="002D2F96"/>
    <w:rsid w:val="002D32A7"/>
    <w:rsid w:val="002D35DE"/>
    <w:rsid w:val="002D45C3"/>
    <w:rsid w:val="002D731F"/>
    <w:rsid w:val="002D7A1D"/>
    <w:rsid w:val="002E052B"/>
    <w:rsid w:val="002E1F28"/>
    <w:rsid w:val="002E52F2"/>
    <w:rsid w:val="002E52FC"/>
    <w:rsid w:val="002E575E"/>
    <w:rsid w:val="002E5E6D"/>
    <w:rsid w:val="002E659B"/>
    <w:rsid w:val="002E6C5A"/>
    <w:rsid w:val="002E6DC4"/>
    <w:rsid w:val="002F0566"/>
    <w:rsid w:val="002F0BB4"/>
    <w:rsid w:val="002F2191"/>
    <w:rsid w:val="002F2A31"/>
    <w:rsid w:val="002F363B"/>
    <w:rsid w:val="002F5BFF"/>
    <w:rsid w:val="002F6B75"/>
    <w:rsid w:val="002F72C5"/>
    <w:rsid w:val="00302AB0"/>
    <w:rsid w:val="00302C65"/>
    <w:rsid w:val="00302CF2"/>
    <w:rsid w:val="003042F7"/>
    <w:rsid w:val="00305EA9"/>
    <w:rsid w:val="00306509"/>
    <w:rsid w:val="00306676"/>
    <w:rsid w:val="00306A1B"/>
    <w:rsid w:val="00307216"/>
    <w:rsid w:val="003104F1"/>
    <w:rsid w:val="00310C20"/>
    <w:rsid w:val="00310FD2"/>
    <w:rsid w:val="0031129B"/>
    <w:rsid w:val="00312DDB"/>
    <w:rsid w:val="00313AA6"/>
    <w:rsid w:val="003141A9"/>
    <w:rsid w:val="00314751"/>
    <w:rsid w:val="003148E6"/>
    <w:rsid w:val="00316EA8"/>
    <w:rsid w:val="00320412"/>
    <w:rsid w:val="00320DC8"/>
    <w:rsid w:val="0032151E"/>
    <w:rsid w:val="00324F2B"/>
    <w:rsid w:val="00325436"/>
    <w:rsid w:val="003278F6"/>
    <w:rsid w:val="003302C5"/>
    <w:rsid w:val="003309D3"/>
    <w:rsid w:val="00331086"/>
    <w:rsid w:val="003312D0"/>
    <w:rsid w:val="00331380"/>
    <w:rsid w:val="0033139C"/>
    <w:rsid w:val="00333924"/>
    <w:rsid w:val="0034149C"/>
    <w:rsid w:val="0034596F"/>
    <w:rsid w:val="0034627C"/>
    <w:rsid w:val="003479F9"/>
    <w:rsid w:val="00347F93"/>
    <w:rsid w:val="00351343"/>
    <w:rsid w:val="00354470"/>
    <w:rsid w:val="00354518"/>
    <w:rsid w:val="003569F7"/>
    <w:rsid w:val="003575D0"/>
    <w:rsid w:val="00360FE7"/>
    <w:rsid w:val="00361400"/>
    <w:rsid w:val="0036183C"/>
    <w:rsid w:val="00361CB1"/>
    <w:rsid w:val="00362E72"/>
    <w:rsid w:val="00365051"/>
    <w:rsid w:val="00367FF5"/>
    <w:rsid w:val="003706E7"/>
    <w:rsid w:val="00372231"/>
    <w:rsid w:val="0037249F"/>
    <w:rsid w:val="0037311F"/>
    <w:rsid w:val="003742BB"/>
    <w:rsid w:val="00374847"/>
    <w:rsid w:val="00374D00"/>
    <w:rsid w:val="00375CCF"/>
    <w:rsid w:val="00377889"/>
    <w:rsid w:val="0038189B"/>
    <w:rsid w:val="00384215"/>
    <w:rsid w:val="00384DDB"/>
    <w:rsid w:val="0038535D"/>
    <w:rsid w:val="003854F3"/>
    <w:rsid w:val="003863DA"/>
    <w:rsid w:val="003900D2"/>
    <w:rsid w:val="00390312"/>
    <w:rsid w:val="0039151A"/>
    <w:rsid w:val="00391B4F"/>
    <w:rsid w:val="00392B96"/>
    <w:rsid w:val="00393C4C"/>
    <w:rsid w:val="003946E1"/>
    <w:rsid w:val="003955BA"/>
    <w:rsid w:val="00397BF8"/>
    <w:rsid w:val="003A13DE"/>
    <w:rsid w:val="003A374A"/>
    <w:rsid w:val="003A5A02"/>
    <w:rsid w:val="003A6980"/>
    <w:rsid w:val="003A75D8"/>
    <w:rsid w:val="003A768A"/>
    <w:rsid w:val="003A7EB3"/>
    <w:rsid w:val="003B1514"/>
    <w:rsid w:val="003B2876"/>
    <w:rsid w:val="003B2FDB"/>
    <w:rsid w:val="003B39A5"/>
    <w:rsid w:val="003B3F3F"/>
    <w:rsid w:val="003B5145"/>
    <w:rsid w:val="003B69C8"/>
    <w:rsid w:val="003B6AD7"/>
    <w:rsid w:val="003B7A16"/>
    <w:rsid w:val="003B7A1B"/>
    <w:rsid w:val="003C3057"/>
    <w:rsid w:val="003C45DC"/>
    <w:rsid w:val="003C595D"/>
    <w:rsid w:val="003C5C62"/>
    <w:rsid w:val="003C7B94"/>
    <w:rsid w:val="003D051C"/>
    <w:rsid w:val="003D0CF0"/>
    <w:rsid w:val="003D1EE9"/>
    <w:rsid w:val="003D2050"/>
    <w:rsid w:val="003D29CB"/>
    <w:rsid w:val="003D6128"/>
    <w:rsid w:val="003D625F"/>
    <w:rsid w:val="003D65B2"/>
    <w:rsid w:val="003D6E7B"/>
    <w:rsid w:val="003E023C"/>
    <w:rsid w:val="003E038A"/>
    <w:rsid w:val="003E1A51"/>
    <w:rsid w:val="003E1E88"/>
    <w:rsid w:val="003E2418"/>
    <w:rsid w:val="003E5475"/>
    <w:rsid w:val="003E5630"/>
    <w:rsid w:val="003E6700"/>
    <w:rsid w:val="003F0140"/>
    <w:rsid w:val="003F0DFA"/>
    <w:rsid w:val="003F0F40"/>
    <w:rsid w:val="003F11A5"/>
    <w:rsid w:val="003F14DD"/>
    <w:rsid w:val="003F2264"/>
    <w:rsid w:val="003F33B1"/>
    <w:rsid w:val="003F38A8"/>
    <w:rsid w:val="003F5096"/>
    <w:rsid w:val="003F599E"/>
    <w:rsid w:val="003F721B"/>
    <w:rsid w:val="003F7F2F"/>
    <w:rsid w:val="003F7F57"/>
    <w:rsid w:val="0040056D"/>
    <w:rsid w:val="0040070A"/>
    <w:rsid w:val="00400EE8"/>
    <w:rsid w:val="00403E16"/>
    <w:rsid w:val="00405231"/>
    <w:rsid w:val="004052D1"/>
    <w:rsid w:val="00405B86"/>
    <w:rsid w:val="00406209"/>
    <w:rsid w:val="004069AD"/>
    <w:rsid w:val="00406C83"/>
    <w:rsid w:val="00406D04"/>
    <w:rsid w:val="00406EAB"/>
    <w:rsid w:val="00407870"/>
    <w:rsid w:val="00407A48"/>
    <w:rsid w:val="00407FC2"/>
    <w:rsid w:val="004101D3"/>
    <w:rsid w:val="00410386"/>
    <w:rsid w:val="004118D6"/>
    <w:rsid w:val="00411A00"/>
    <w:rsid w:val="004129A2"/>
    <w:rsid w:val="00413C62"/>
    <w:rsid w:val="004147DE"/>
    <w:rsid w:val="00414A69"/>
    <w:rsid w:val="00416158"/>
    <w:rsid w:val="00417690"/>
    <w:rsid w:val="00417DE3"/>
    <w:rsid w:val="004201E8"/>
    <w:rsid w:val="00420B5A"/>
    <w:rsid w:val="00421ABF"/>
    <w:rsid w:val="00421CF1"/>
    <w:rsid w:val="00422F9D"/>
    <w:rsid w:val="00423FB9"/>
    <w:rsid w:val="00424894"/>
    <w:rsid w:val="00424E5A"/>
    <w:rsid w:val="0042661B"/>
    <w:rsid w:val="004267F2"/>
    <w:rsid w:val="004270E6"/>
    <w:rsid w:val="00430263"/>
    <w:rsid w:val="00431BB5"/>
    <w:rsid w:val="00432301"/>
    <w:rsid w:val="00434C00"/>
    <w:rsid w:val="00435AF8"/>
    <w:rsid w:val="004366C3"/>
    <w:rsid w:val="00442E94"/>
    <w:rsid w:val="004430F7"/>
    <w:rsid w:val="00443FCD"/>
    <w:rsid w:val="00444511"/>
    <w:rsid w:val="004445D6"/>
    <w:rsid w:val="004445F0"/>
    <w:rsid w:val="00445A9E"/>
    <w:rsid w:val="0044746E"/>
    <w:rsid w:val="00447F51"/>
    <w:rsid w:val="00450830"/>
    <w:rsid w:val="00451597"/>
    <w:rsid w:val="00453068"/>
    <w:rsid w:val="004537A9"/>
    <w:rsid w:val="00453AA4"/>
    <w:rsid w:val="00453F7B"/>
    <w:rsid w:val="004551D2"/>
    <w:rsid w:val="004570D4"/>
    <w:rsid w:val="00457236"/>
    <w:rsid w:val="004574A0"/>
    <w:rsid w:val="00457D36"/>
    <w:rsid w:val="00460B66"/>
    <w:rsid w:val="0046148B"/>
    <w:rsid w:val="00463E3C"/>
    <w:rsid w:val="00464491"/>
    <w:rsid w:val="004649CC"/>
    <w:rsid w:val="0046611B"/>
    <w:rsid w:val="00467B10"/>
    <w:rsid w:val="00467E58"/>
    <w:rsid w:val="004707E5"/>
    <w:rsid w:val="004726BE"/>
    <w:rsid w:val="0047575D"/>
    <w:rsid w:val="00475AF8"/>
    <w:rsid w:val="00476F4B"/>
    <w:rsid w:val="00477B3A"/>
    <w:rsid w:val="00480675"/>
    <w:rsid w:val="004818D0"/>
    <w:rsid w:val="00482301"/>
    <w:rsid w:val="004828AE"/>
    <w:rsid w:val="0048302F"/>
    <w:rsid w:val="00483FD7"/>
    <w:rsid w:val="00484265"/>
    <w:rsid w:val="00487C40"/>
    <w:rsid w:val="004901E8"/>
    <w:rsid w:val="00490409"/>
    <w:rsid w:val="004904E4"/>
    <w:rsid w:val="0049120C"/>
    <w:rsid w:val="004913C5"/>
    <w:rsid w:val="004927C3"/>
    <w:rsid w:val="004927CC"/>
    <w:rsid w:val="00492D91"/>
    <w:rsid w:val="0049470D"/>
    <w:rsid w:val="004949A9"/>
    <w:rsid w:val="00495F83"/>
    <w:rsid w:val="004A0869"/>
    <w:rsid w:val="004A095E"/>
    <w:rsid w:val="004A16E0"/>
    <w:rsid w:val="004A181C"/>
    <w:rsid w:val="004A1B51"/>
    <w:rsid w:val="004A1F15"/>
    <w:rsid w:val="004A2063"/>
    <w:rsid w:val="004A3315"/>
    <w:rsid w:val="004A4A60"/>
    <w:rsid w:val="004B05D1"/>
    <w:rsid w:val="004B1324"/>
    <w:rsid w:val="004B1BFE"/>
    <w:rsid w:val="004B2349"/>
    <w:rsid w:val="004B2A01"/>
    <w:rsid w:val="004B765B"/>
    <w:rsid w:val="004C0484"/>
    <w:rsid w:val="004C11F1"/>
    <w:rsid w:val="004C1630"/>
    <w:rsid w:val="004C6102"/>
    <w:rsid w:val="004C6437"/>
    <w:rsid w:val="004C6D25"/>
    <w:rsid w:val="004C73BC"/>
    <w:rsid w:val="004C7B23"/>
    <w:rsid w:val="004C7D18"/>
    <w:rsid w:val="004D0EE7"/>
    <w:rsid w:val="004D0FF3"/>
    <w:rsid w:val="004D2186"/>
    <w:rsid w:val="004D3CAA"/>
    <w:rsid w:val="004D40A9"/>
    <w:rsid w:val="004D57C7"/>
    <w:rsid w:val="004D7F15"/>
    <w:rsid w:val="004E1241"/>
    <w:rsid w:val="004E2FAA"/>
    <w:rsid w:val="004E69CE"/>
    <w:rsid w:val="004E7021"/>
    <w:rsid w:val="004E7DDB"/>
    <w:rsid w:val="004F0176"/>
    <w:rsid w:val="004F04DA"/>
    <w:rsid w:val="004F0733"/>
    <w:rsid w:val="004F14CA"/>
    <w:rsid w:val="004F173D"/>
    <w:rsid w:val="004F4695"/>
    <w:rsid w:val="004F6721"/>
    <w:rsid w:val="004F69B8"/>
    <w:rsid w:val="00501EED"/>
    <w:rsid w:val="00501F2B"/>
    <w:rsid w:val="005025AA"/>
    <w:rsid w:val="005034EE"/>
    <w:rsid w:val="0050359E"/>
    <w:rsid w:val="00507616"/>
    <w:rsid w:val="00507E59"/>
    <w:rsid w:val="00510804"/>
    <w:rsid w:val="00511AA4"/>
    <w:rsid w:val="00515FF6"/>
    <w:rsid w:val="00517979"/>
    <w:rsid w:val="00523C74"/>
    <w:rsid w:val="00524F3B"/>
    <w:rsid w:val="00525623"/>
    <w:rsid w:val="00530585"/>
    <w:rsid w:val="00531019"/>
    <w:rsid w:val="00531A30"/>
    <w:rsid w:val="00531D2B"/>
    <w:rsid w:val="00532BA2"/>
    <w:rsid w:val="00533BFD"/>
    <w:rsid w:val="005425A4"/>
    <w:rsid w:val="00543649"/>
    <w:rsid w:val="00545888"/>
    <w:rsid w:val="0054673B"/>
    <w:rsid w:val="0055180F"/>
    <w:rsid w:val="00551DC6"/>
    <w:rsid w:val="005562DE"/>
    <w:rsid w:val="00556340"/>
    <w:rsid w:val="00560D82"/>
    <w:rsid w:val="005653C9"/>
    <w:rsid w:val="00565ADB"/>
    <w:rsid w:val="00565AF2"/>
    <w:rsid w:val="005665A0"/>
    <w:rsid w:val="00566832"/>
    <w:rsid w:val="0057042F"/>
    <w:rsid w:val="00570AF7"/>
    <w:rsid w:val="005715C9"/>
    <w:rsid w:val="005718EF"/>
    <w:rsid w:val="00572CA9"/>
    <w:rsid w:val="00572FBC"/>
    <w:rsid w:val="005732C9"/>
    <w:rsid w:val="00574670"/>
    <w:rsid w:val="00574AF0"/>
    <w:rsid w:val="005758D5"/>
    <w:rsid w:val="00575B2B"/>
    <w:rsid w:val="00576927"/>
    <w:rsid w:val="00577EA3"/>
    <w:rsid w:val="005811B7"/>
    <w:rsid w:val="00581EEC"/>
    <w:rsid w:val="005822E3"/>
    <w:rsid w:val="00583BBD"/>
    <w:rsid w:val="0058563A"/>
    <w:rsid w:val="00587719"/>
    <w:rsid w:val="0058776F"/>
    <w:rsid w:val="0059022A"/>
    <w:rsid w:val="0059025B"/>
    <w:rsid w:val="00590911"/>
    <w:rsid w:val="00590A21"/>
    <w:rsid w:val="005925E3"/>
    <w:rsid w:val="005927F9"/>
    <w:rsid w:val="00592976"/>
    <w:rsid w:val="00592F14"/>
    <w:rsid w:val="005934AD"/>
    <w:rsid w:val="005950A9"/>
    <w:rsid w:val="00595D6F"/>
    <w:rsid w:val="005972EB"/>
    <w:rsid w:val="005A107E"/>
    <w:rsid w:val="005A17A6"/>
    <w:rsid w:val="005A253C"/>
    <w:rsid w:val="005A3428"/>
    <w:rsid w:val="005A41C5"/>
    <w:rsid w:val="005B0A11"/>
    <w:rsid w:val="005B1564"/>
    <w:rsid w:val="005B167B"/>
    <w:rsid w:val="005B4A76"/>
    <w:rsid w:val="005B5C59"/>
    <w:rsid w:val="005B7831"/>
    <w:rsid w:val="005C0CCB"/>
    <w:rsid w:val="005C113B"/>
    <w:rsid w:val="005C1CC7"/>
    <w:rsid w:val="005C1DDC"/>
    <w:rsid w:val="005C25C4"/>
    <w:rsid w:val="005C276B"/>
    <w:rsid w:val="005C370E"/>
    <w:rsid w:val="005C4325"/>
    <w:rsid w:val="005C453C"/>
    <w:rsid w:val="005C4E06"/>
    <w:rsid w:val="005C4ECD"/>
    <w:rsid w:val="005C6303"/>
    <w:rsid w:val="005D1120"/>
    <w:rsid w:val="005D26A0"/>
    <w:rsid w:val="005D4BEB"/>
    <w:rsid w:val="005D5DD8"/>
    <w:rsid w:val="005D6562"/>
    <w:rsid w:val="005E165E"/>
    <w:rsid w:val="005E2C10"/>
    <w:rsid w:val="005E2C65"/>
    <w:rsid w:val="005E4D3F"/>
    <w:rsid w:val="005E5258"/>
    <w:rsid w:val="005E547A"/>
    <w:rsid w:val="005E5CD1"/>
    <w:rsid w:val="005E6278"/>
    <w:rsid w:val="005E660D"/>
    <w:rsid w:val="005F024D"/>
    <w:rsid w:val="005F2CD2"/>
    <w:rsid w:val="005F411E"/>
    <w:rsid w:val="005F459B"/>
    <w:rsid w:val="005F4B3D"/>
    <w:rsid w:val="00602A13"/>
    <w:rsid w:val="006044BB"/>
    <w:rsid w:val="00604A01"/>
    <w:rsid w:val="00606861"/>
    <w:rsid w:val="006078BE"/>
    <w:rsid w:val="006106CA"/>
    <w:rsid w:val="006108AA"/>
    <w:rsid w:val="0061125F"/>
    <w:rsid w:val="006124FF"/>
    <w:rsid w:val="006127FB"/>
    <w:rsid w:val="00612808"/>
    <w:rsid w:val="00612D09"/>
    <w:rsid w:val="00613492"/>
    <w:rsid w:val="00613C0D"/>
    <w:rsid w:val="0061472D"/>
    <w:rsid w:val="0061479B"/>
    <w:rsid w:val="00616120"/>
    <w:rsid w:val="00617D86"/>
    <w:rsid w:val="00621FF0"/>
    <w:rsid w:val="00622411"/>
    <w:rsid w:val="00623166"/>
    <w:rsid w:val="00623C4C"/>
    <w:rsid w:val="00623CE5"/>
    <w:rsid w:val="00623E60"/>
    <w:rsid w:val="00624271"/>
    <w:rsid w:val="006246B1"/>
    <w:rsid w:val="00624888"/>
    <w:rsid w:val="0062594B"/>
    <w:rsid w:val="006271E8"/>
    <w:rsid w:val="00630285"/>
    <w:rsid w:val="00630E3F"/>
    <w:rsid w:val="00631B70"/>
    <w:rsid w:val="00631E22"/>
    <w:rsid w:val="006323E3"/>
    <w:rsid w:val="006332DD"/>
    <w:rsid w:val="00633413"/>
    <w:rsid w:val="00636571"/>
    <w:rsid w:val="00636C2F"/>
    <w:rsid w:val="0063780F"/>
    <w:rsid w:val="0063799E"/>
    <w:rsid w:val="006379BF"/>
    <w:rsid w:val="00641035"/>
    <w:rsid w:val="00642E57"/>
    <w:rsid w:val="00643105"/>
    <w:rsid w:val="006451D1"/>
    <w:rsid w:val="006462C5"/>
    <w:rsid w:val="00650F89"/>
    <w:rsid w:val="0065429A"/>
    <w:rsid w:val="00655856"/>
    <w:rsid w:val="0065661C"/>
    <w:rsid w:val="00657343"/>
    <w:rsid w:val="00661045"/>
    <w:rsid w:val="006625FE"/>
    <w:rsid w:val="0066291F"/>
    <w:rsid w:val="00663547"/>
    <w:rsid w:val="0066399B"/>
    <w:rsid w:val="00663A66"/>
    <w:rsid w:val="006709CA"/>
    <w:rsid w:val="00670AF5"/>
    <w:rsid w:val="00671246"/>
    <w:rsid w:val="00671B38"/>
    <w:rsid w:val="0067477A"/>
    <w:rsid w:val="00674BB8"/>
    <w:rsid w:val="00674F81"/>
    <w:rsid w:val="00675131"/>
    <w:rsid w:val="0067535E"/>
    <w:rsid w:val="0067616C"/>
    <w:rsid w:val="006778C8"/>
    <w:rsid w:val="006801D7"/>
    <w:rsid w:val="00680224"/>
    <w:rsid w:val="006823A3"/>
    <w:rsid w:val="00683C6D"/>
    <w:rsid w:val="0068496B"/>
    <w:rsid w:val="00685D0B"/>
    <w:rsid w:val="006879CB"/>
    <w:rsid w:val="00687BEA"/>
    <w:rsid w:val="00691E76"/>
    <w:rsid w:val="00691FD3"/>
    <w:rsid w:val="00693CE3"/>
    <w:rsid w:val="00694D74"/>
    <w:rsid w:val="00695A31"/>
    <w:rsid w:val="00697551"/>
    <w:rsid w:val="006A001F"/>
    <w:rsid w:val="006A0CD0"/>
    <w:rsid w:val="006A1408"/>
    <w:rsid w:val="006A20B5"/>
    <w:rsid w:val="006A53AB"/>
    <w:rsid w:val="006A702F"/>
    <w:rsid w:val="006B0576"/>
    <w:rsid w:val="006B1B5C"/>
    <w:rsid w:val="006B2046"/>
    <w:rsid w:val="006B5B82"/>
    <w:rsid w:val="006B6D04"/>
    <w:rsid w:val="006B6E50"/>
    <w:rsid w:val="006C05C1"/>
    <w:rsid w:val="006C1601"/>
    <w:rsid w:val="006C217E"/>
    <w:rsid w:val="006C35D4"/>
    <w:rsid w:val="006C3BC4"/>
    <w:rsid w:val="006C3E0A"/>
    <w:rsid w:val="006C400B"/>
    <w:rsid w:val="006C5C77"/>
    <w:rsid w:val="006C65A6"/>
    <w:rsid w:val="006D28D8"/>
    <w:rsid w:val="006D2C57"/>
    <w:rsid w:val="006D2F6A"/>
    <w:rsid w:val="006D3DC4"/>
    <w:rsid w:val="006D3DDE"/>
    <w:rsid w:val="006D493B"/>
    <w:rsid w:val="006D4F4B"/>
    <w:rsid w:val="006D5385"/>
    <w:rsid w:val="006E1402"/>
    <w:rsid w:val="006E20EB"/>
    <w:rsid w:val="006E2EEF"/>
    <w:rsid w:val="006E7C06"/>
    <w:rsid w:val="006F0B8C"/>
    <w:rsid w:val="006F1340"/>
    <w:rsid w:val="006F14BB"/>
    <w:rsid w:val="006F2D03"/>
    <w:rsid w:val="006F306D"/>
    <w:rsid w:val="006F3107"/>
    <w:rsid w:val="006F34BB"/>
    <w:rsid w:val="006F4127"/>
    <w:rsid w:val="006F5834"/>
    <w:rsid w:val="006F6472"/>
    <w:rsid w:val="006F681E"/>
    <w:rsid w:val="00700C91"/>
    <w:rsid w:val="00700FA1"/>
    <w:rsid w:val="00701F36"/>
    <w:rsid w:val="00702809"/>
    <w:rsid w:val="00704E2E"/>
    <w:rsid w:val="007050D9"/>
    <w:rsid w:val="00706726"/>
    <w:rsid w:val="00707905"/>
    <w:rsid w:val="0071026B"/>
    <w:rsid w:val="0071058B"/>
    <w:rsid w:val="00710874"/>
    <w:rsid w:val="007112C6"/>
    <w:rsid w:val="007112DB"/>
    <w:rsid w:val="00712666"/>
    <w:rsid w:val="00713688"/>
    <w:rsid w:val="00713B60"/>
    <w:rsid w:val="00714385"/>
    <w:rsid w:val="00715799"/>
    <w:rsid w:val="007169A4"/>
    <w:rsid w:val="00717708"/>
    <w:rsid w:val="00717CDF"/>
    <w:rsid w:val="00721A97"/>
    <w:rsid w:val="0072244A"/>
    <w:rsid w:val="007224AC"/>
    <w:rsid w:val="007228DC"/>
    <w:rsid w:val="007243E6"/>
    <w:rsid w:val="00724FA1"/>
    <w:rsid w:val="00725CE1"/>
    <w:rsid w:val="00725EAB"/>
    <w:rsid w:val="007265AA"/>
    <w:rsid w:val="007304DB"/>
    <w:rsid w:val="00730D86"/>
    <w:rsid w:val="007330BB"/>
    <w:rsid w:val="00735935"/>
    <w:rsid w:val="00736486"/>
    <w:rsid w:val="007365E0"/>
    <w:rsid w:val="00736EA2"/>
    <w:rsid w:val="0073780E"/>
    <w:rsid w:val="00742509"/>
    <w:rsid w:val="00744705"/>
    <w:rsid w:val="00744B46"/>
    <w:rsid w:val="007468A6"/>
    <w:rsid w:val="00747808"/>
    <w:rsid w:val="00751884"/>
    <w:rsid w:val="00751A5D"/>
    <w:rsid w:val="00751AEC"/>
    <w:rsid w:val="00752323"/>
    <w:rsid w:val="00753081"/>
    <w:rsid w:val="00753A57"/>
    <w:rsid w:val="00753A66"/>
    <w:rsid w:val="00754B1C"/>
    <w:rsid w:val="0075799C"/>
    <w:rsid w:val="007610DB"/>
    <w:rsid w:val="00761610"/>
    <w:rsid w:val="00761B75"/>
    <w:rsid w:val="007654BC"/>
    <w:rsid w:val="007656DF"/>
    <w:rsid w:val="00766419"/>
    <w:rsid w:val="00767D58"/>
    <w:rsid w:val="00774257"/>
    <w:rsid w:val="00774420"/>
    <w:rsid w:val="00775276"/>
    <w:rsid w:val="00775DC7"/>
    <w:rsid w:val="007769AF"/>
    <w:rsid w:val="00780837"/>
    <w:rsid w:val="00780929"/>
    <w:rsid w:val="00781322"/>
    <w:rsid w:val="00781C66"/>
    <w:rsid w:val="0078202B"/>
    <w:rsid w:val="00783A8B"/>
    <w:rsid w:val="007846B6"/>
    <w:rsid w:val="00784F58"/>
    <w:rsid w:val="0078544B"/>
    <w:rsid w:val="007869EB"/>
    <w:rsid w:val="00787298"/>
    <w:rsid w:val="00787477"/>
    <w:rsid w:val="007877D9"/>
    <w:rsid w:val="00790348"/>
    <w:rsid w:val="007909AD"/>
    <w:rsid w:val="007930C5"/>
    <w:rsid w:val="007935B0"/>
    <w:rsid w:val="007A1C5E"/>
    <w:rsid w:val="007A2A71"/>
    <w:rsid w:val="007A6823"/>
    <w:rsid w:val="007A6E8D"/>
    <w:rsid w:val="007B1D66"/>
    <w:rsid w:val="007B3A6E"/>
    <w:rsid w:val="007B486B"/>
    <w:rsid w:val="007B69B5"/>
    <w:rsid w:val="007B6D7A"/>
    <w:rsid w:val="007B75C6"/>
    <w:rsid w:val="007C02FD"/>
    <w:rsid w:val="007C376A"/>
    <w:rsid w:val="007C47AC"/>
    <w:rsid w:val="007C4FF6"/>
    <w:rsid w:val="007D075B"/>
    <w:rsid w:val="007D2603"/>
    <w:rsid w:val="007D361B"/>
    <w:rsid w:val="007D6482"/>
    <w:rsid w:val="007D7D87"/>
    <w:rsid w:val="007E1DD8"/>
    <w:rsid w:val="007E3368"/>
    <w:rsid w:val="007E3957"/>
    <w:rsid w:val="007E3A81"/>
    <w:rsid w:val="007E41F2"/>
    <w:rsid w:val="007E43CC"/>
    <w:rsid w:val="007E5080"/>
    <w:rsid w:val="007E5A14"/>
    <w:rsid w:val="007E5A80"/>
    <w:rsid w:val="007E6B8E"/>
    <w:rsid w:val="007F00BA"/>
    <w:rsid w:val="007F0E79"/>
    <w:rsid w:val="007F1B2E"/>
    <w:rsid w:val="007F1EE1"/>
    <w:rsid w:val="007F3C32"/>
    <w:rsid w:val="007F3FB0"/>
    <w:rsid w:val="007F61AD"/>
    <w:rsid w:val="007F6726"/>
    <w:rsid w:val="007F67F2"/>
    <w:rsid w:val="007F7281"/>
    <w:rsid w:val="007F7CB3"/>
    <w:rsid w:val="008053BC"/>
    <w:rsid w:val="008054C4"/>
    <w:rsid w:val="0080606A"/>
    <w:rsid w:val="00810386"/>
    <w:rsid w:val="00810BE0"/>
    <w:rsid w:val="00810F63"/>
    <w:rsid w:val="00811ED6"/>
    <w:rsid w:val="00813593"/>
    <w:rsid w:val="008151A0"/>
    <w:rsid w:val="0081552E"/>
    <w:rsid w:val="00815E5C"/>
    <w:rsid w:val="00816EAA"/>
    <w:rsid w:val="0081727F"/>
    <w:rsid w:val="008175C0"/>
    <w:rsid w:val="0082037C"/>
    <w:rsid w:val="00820856"/>
    <w:rsid w:val="0082690A"/>
    <w:rsid w:val="008278D8"/>
    <w:rsid w:val="00827F16"/>
    <w:rsid w:val="00830D92"/>
    <w:rsid w:val="00831E85"/>
    <w:rsid w:val="00832374"/>
    <w:rsid w:val="0083317B"/>
    <w:rsid w:val="00834901"/>
    <w:rsid w:val="008365FF"/>
    <w:rsid w:val="00836790"/>
    <w:rsid w:val="00837911"/>
    <w:rsid w:val="00837B12"/>
    <w:rsid w:val="00840671"/>
    <w:rsid w:val="00840907"/>
    <w:rsid w:val="00840D5F"/>
    <w:rsid w:val="00841F73"/>
    <w:rsid w:val="00842500"/>
    <w:rsid w:val="008446C7"/>
    <w:rsid w:val="00845278"/>
    <w:rsid w:val="00845536"/>
    <w:rsid w:val="008469B4"/>
    <w:rsid w:val="008469CB"/>
    <w:rsid w:val="00846C5C"/>
    <w:rsid w:val="008514A6"/>
    <w:rsid w:val="008522A1"/>
    <w:rsid w:val="0085257A"/>
    <w:rsid w:val="00853DC9"/>
    <w:rsid w:val="00854AF7"/>
    <w:rsid w:val="00855B52"/>
    <w:rsid w:val="00855FF6"/>
    <w:rsid w:val="008603BA"/>
    <w:rsid w:val="00861758"/>
    <w:rsid w:val="008627F3"/>
    <w:rsid w:val="00862D46"/>
    <w:rsid w:val="00863D95"/>
    <w:rsid w:val="0086501C"/>
    <w:rsid w:val="008654DB"/>
    <w:rsid w:val="00866D7A"/>
    <w:rsid w:val="00870820"/>
    <w:rsid w:val="0087082B"/>
    <w:rsid w:val="008729DB"/>
    <w:rsid w:val="00873733"/>
    <w:rsid w:val="008756C4"/>
    <w:rsid w:val="008757EE"/>
    <w:rsid w:val="00875D59"/>
    <w:rsid w:val="00877591"/>
    <w:rsid w:val="008830CD"/>
    <w:rsid w:val="0088714A"/>
    <w:rsid w:val="00887570"/>
    <w:rsid w:val="0088790E"/>
    <w:rsid w:val="0089075B"/>
    <w:rsid w:val="00890B35"/>
    <w:rsid w:val="00890E7A"/>
    <w:rsid w:val="00891D38"/>
    <w:rsid w:val="008921E2"/>
    <w:rsid w:val="008933F8"/>
    <w:rsid w:val="00893B7D"/>
    <w:rsid w:val="0089673C"/>
    <w:rsid w:val="00896E0D"/>
    <w:rsid w:val="00897CD9"/>
    <w:rsid w:val="008A1AB4"/>
    <w:rsid w:val="008A1D12"/>
    <w:rsid w:val="008A1F9B"/>
    <w:rsid w:val="008A3198"/>
    <w:rsid w:val="008A5467"/>
    <w:rsid w:val="008A5EEC"/>
    <w:rsid w:val="008A6979"/>
    <w:rsid w:val="008A6BB9"/>
    <w:rsid w:val="008A6E52"/>
    <w:rsid w:val="008A7BAC"/>
    <w:rsid w:val="008B1305"/>
    <w:rsid w:val="008B1404"/>
    <w:rsid w:val="008B1FDD"/>
    <w:rsid w:val="008B3CE6"/>
    <w:rsid w:val="008B4EDE"/>
    <w:rsid w:val="008B5F6D"/>
    <w:rsid w:val="008B63AF"/>
    <w:rsid w:val="008C0E72"/>
    <w:rsid w:val="008C1468"/>
    <w:rsid w:val="008C1479"/>
    <w:rsid w:val="008C187A"/>
    <w:rsid w:val="008C220A"/>
    <w:rsid w:val="008C2F53"/>
    <w:rsid w:val="008C5933"/>
    <w:rsid w:val="008C6D35"/>
    <w:rsid w:val="008D005F"/>
    <w:rsid w:val="008D165B"/>
    <w:rsid w:val="008D3BF1"/>
    <w:rsid w:val="008D469E"/>
    <w:rsid w:val="008D4E34"/>
    <w:rsid w:val="008D56C8"/>
    <w:rsid w:val="008D6440"/>
    <w:rsid w:val="008E054C"/>
    <w:rsid w:val="008E0F1E"/>
    <w:rsid w:val="008E1176"/>
    <w:rsid w:val="008E150A"/>
    <w:rsid w:val="008E35E9"/>
    <w:rsid w:val="008E5B31"/>
    <w:rsid w:val="008E5EF5"/>
    <w:rsid w:val="008F07DD"/>
    <w:rsid w:val="008F0B97"/>
    <w:rsid w:val="008F108D"/>
    <w:rsid w:val="008F1107"/>
    <w:rsid w:val="008F1DD8"/>
    <w:rsid w:val="008F2111"/>
    <w:rsid w:val="008F5B7E"/>
    <w:rsid w:val="008F67EE"/>
    <w:rsid w:val="008F76BD"/>
    <w:rsid w:val="00900A73"/>
    <w:rsid w:val="009021ED"/>
    <w:rsid w:val="00902ADC"/>
    <w:rsid w:val="00903A2B"/>
    <w:rsid w:val="009042A2"/>
    <w:rsid w:val="00904B51"/>
    <w:rsid w:val="00904D3A"/>
    <w:rsid w:val="00905C08"/>
    <w:rsid w:val="00906D31"/>
    <w:rsid w:val="00907A2C"/>
    <w:rsid w:val="009114BE"/>
    <w:rsid w:val="009122DC"/>
    <w:rsid w:val="00915D55"/>
    <w:rsid w:val="00916489"/>
    <w:rsid w:val="0091787F"/>
    <w:rsid w:val="009218F5"/>
    <w:rsid w:val="00921D28"/>
    <w:rsid w:val="00921D77"/>
    <w:rsid w:val="00921EF0"/>
    <w:rsid w:val="0092453D"/>
    <w:rsid w:val="00924A8C"/>
    <w:rsid w:val="00930D86"/>
    <w:rsid w:val="0093131C"/>
    <w:rsid w:val="00932F20"/>
    <w:rsid w:val="00932FB3"/>
    <w:rsid w:val="009333CC"/>
    <w:rsid w:val="00933490"/>
    <w:rsid w:val="00936C34"/>
    <w:rsid w:val="00936CA3"/>
    <w:rsid w:val="00936DA3"/>
    <w:rsid w:val="00940A06"/>
    <w:rsid w:val="00941192"/>
    <w:rsid w:val="00942042"/>
    <w:rsid w:val="00944CCA"/>
    <w:rsid w:val="00945DC0"/>
    <w:rsid w:val="00947B12"/>
    <w:rsid w:val="00947C6F"/>
    <w:rsid w:val="00950E70"/>
    <w:rsid w:val="00951054"/>
    <w:rsid w:val="009552B4"/>
    <w:rsid w:val="00955502"/>
    <w:rsid w:val="00956DEF"/>
    <w:rsid w:val="00957619"/>
    <w:rsid w:val="00960E85"/>
    <w:rsid w:val="00965D27"/>
    <w:rsid w:val="0096657C"/>
    <w:rsid w:val="00966FF1"/>
    <w:rsid w:val="0096753D"/>
    <w:rsid w:val="0097275F"/>
    <w:rsid w:val="009734A1"/>
    <w:rsid w:val="00973587"/>
    <w:rsid w:val="00974B78"/>
    <w:rsid w:val="0097611D"/>
    <w:rsid w:val="00976919"/>
    <w:rsid w:val="00977794"/>
    <w:rsid w:val="00980608"/>
    <w:rsid w:val="00981837"/>
    <w:rsid w:val="009822ED"/>
    <w:rsid w:val="00982304"/>
    <w:rsid w:val="00983073"/>
    <w:rsid w:val="009830D0"/>
    <w:rsid w:val="00984983"/>
    <w:rsid w:val="00986E81"/>
    <w:rsid w:val="00991396"/>
    <w:rsid w:val="00991B6D"/>
    <w:rsid w:val="00991F31"/>
    <w:rsid w:val="00993AAD"/>
    <w:rsid w:val="00993B66"/>
    <w:rsid w:val="00994766"/>
    <w:rsid w:val="00994C75"/>
    <w:rsid w:val="00994EC1"/>
    <w:rsid w:val="009953DF"/>
    <w:rsid w:val="009972C4"/>
    <w:rsid w:val="0099730D"/>
    <w:rsid w:val="009979BD"/>
    <w:rsid w:val="009A15B6"/>
    <w:rsid w:val="009A34D4"/>
    <w:rsid w:val="009A3FA5"/>
    <w:rsid w:val="009A4C7B"/>
    <w:rsid w:val="009A5F05"/>
    <w:rsid w:val="009A6509"/>
    <w:rsid w:val="009A7C5F"/>
    <w:rsid w:val="009B45B4"/>
    <w:rsid w:val="009B49AC"/>
    <w:rsid w:val="009B4D74"/>
    <w:rsid w:val="009B5166"/>
    <w:rsid w:val="009B532F"/>
    <w:rsid w:val="009C1705"/>
    <w:rsid w:val="009C1844"/>
    <w:rsid w:val="009C25A9"/>
    <w:rsid w:val="009C2990"/>
    <w:rsid w:val="009C3607"/>
    <w:rsid w:val="009C51A2"/>
    <w:rsid w:val="009C567D"/>
    <w:rsid w:val="009C5985"/>
    <w:rsid w:val="009D05C7"/>
    <w:rsid w:val="009D0A24"/>
    <w:rsid w:val="009D0B5B"/>
    <w:rsid w:val="009D1845"/>
    <w:rsid w:val="009D32D8"/>
    <w:rsid w:val="009D4A6B"/>
    <w:rsid w:val="009D517B"/>
    <w:rsid w:val="009D537A"/>
    <w:rsid w:val="009D63FB"/>
    <w:rsid w:val="009E00BC"/>
    <w:rsid w:val="009E0339"/>
    <w:rsid w:val="009E17B2"/>
    <w:rsid w:val="009E2210"/>
    <w:rsid w:val="009E2BF6"/>
    <w:rsid w:val="009E329A"/>
    <w:rsid w:val="009E4527"/>
    <w:rsid w:val="009E5F24"/>
    <w:rsid w:val="009E600A"/>
    <w:rsid w:val="009E761B"/>
    <w:rsid w:val="009E7CA6"/>
    <w:rsid w:val="009F00AD"/>
    <w:rsid w:val="009F2333"/>
    <w:rsid w:val="009F3ADC"/>
    <w:rsid w:val="009F3F11"/>
    <w:rsid w:val="009F4151"/>
    <w:rsid w:val="009F67D9"/>
    <w:rsid w:val="00A0378A"/>
    <w:rsid w:val="00A0381C"/>
    <w:rsid w:val="00A051D1"/>
    <w:rsid w:val="00A071CC"/>
    <w:rsid w:val="00A07233"/>
    <w:rsid w:val="00A1236C"/>
    <w:rsid w:val="00A1296F"/>
    <w:rsid w:val="00A12D82"/>
    <w:rsid w:val="00A135C0"/>
    <w:rsid w:val="00A14C55"/>
    <w:rsid w:val="00A15993"/>
    <w:rsid w:val="00A17703"/>
    <w:rsid w:val="00A20D98"/>
    <w:rsid w:val="00A22A6D"/>
    <w:rsid w:val="00A2429C"/>
    <w:rsid w:val="00A244C2"/>
    <w:rsid w:val="00A2460F"/>
    <w:rsid w:val="00A24B0B"/>
    <w:rsid w:val="00A278B9"/>
    <w:rsid w:val="00A3051F"/>
    <w:rsid w:val="00A30E25"/>
    <w:rsid w:val="00A31116"/>
    <w:rsid w:val="00A3349A"/>
    <w:rsid w:val="00A33EEE"/>
    <w:rsid w:val="00A35D9D"/>
    <w:rsid w:val="00A3672C"/>
    <w:rsid w:val="00A4068F"/>
    <w:rsid w:val="00A40794"/>
    <w:rsid w:val="00A4108D"/>
    <w:rsid w:val="00A41225"/>
    <w:rsid w:val="00A41FB3"/>
    <w:rsid w:val="00A43536"/>
    <w:rsid w:val="00A43FFE"/>
    <w:rsid w:val="00A44E9F"/>
    <w:rsid w:val="00A477C4"/>
    <w:rsid w:val="00A47F2B"/>
    <w:rsid w:val="00A5050A"/>
    <w:rsid w:val="00A528FD"/>
    <w:rsid w:val="00A52A8A"/>
    <w:rsid w:val="00A540B1"/>
    <w:rsid w:val="00A54495"/>
    <w:rsid w:val="00A54A68"/>
    <w:rsid w:val="00A56EA0"/>
    <w:rsid w:val="00A57DB0"/>
    <w:rsid w:val="00A57F42"/>
    <w:rsid w:val="00A57F5A"/>
    <w:rsid w:val="00A616BB"/>
    <w:rsid w:val="00A65487"/>
    <w:rsid w:val="00A6774D"/>
    <w:rsid w:val="00A67B90"/>
    <w:rsid w:val="00A70612"/>
    <w:rsid w:val="00A706A7"/>
    <w:rsid w:val="00A71352"/>
    <w:rsid w:val="00A72356"/>
    <w:rsid w:val="00A746B1"/>
    <w:rsid w:val="00A74E98"/>
    <w:rsid w:val="00A77209"/>
    <w:rsid w:val="00A7728D"/>
    <w:rsid w:val="00A8286E"/>
    <w:rsid w:val="00A82C3F"/>
    <w:rsid w:val="00A83654"/>
    <w:rsid w:val="00A83E3A"/>
    <w:rsid w:val="00A84061"/>
    <w:rsid w:val="00A84D04"/>
    <w:rsid w:val="00A865DB"/>
    <w:rsid w:val="00A90CE6"/>
    <w:rsid w:val="00A9114F"/>
    <w:rsid w:val="00A91206"/>
    <w:rsid w:val="00A9174C"/>
    <w:rsid w:val="00A91BE0"/>
    <w:rsid w:val="00A91E91"/>
    <w:rsid w:val="00A92D94"/>
    <w:rsid w:val="00A933EA"/>
    <w:rsid w:val="00A95E75"/>
    <w:rsid w:val="00AA125C"/>
    <w:rsid w:val="00AA18ED"/>
    <w:rsid w:val="00AA212E"/>
    <w:rsid w:val="00AA391A"/>
    <w:rsid w:val="00AA3D8E"/>
    <w:rsid w:val="00AA426B"/>
    <w:rsid w:val="00AA42C3"/>
    <w:rsid w:val="00AA4499"/>
    <w:rsid w:val="00AA46DA"/>
    <w:rsid w:val="00AA5741"/>
    <w:rsid w:val="00AA590A"/>
    <w:rsid w:val="00AA675C"/>
    <w:rsid w:val="00AA6EC3"/>
    <w:rsid w:val="00AA785B"/>
    <w:rsid w:val="00AA7913"/>
    <w:rsid w:val="00AA7CD8"/>
    <w:rsid w:val="00AB0C39"/>
    <w:rsid w:val="00AB2603"/>
    <w:rsid w:val="00AB28DE"/>
    <w:rsid w:val="00AB3328"/>
    <w:rsid w:val="00AB37F8"/>
    <w:rsid w:val="00AB78E2"/>
    <w:rsid w:val="00AC0C23"/>
    <w:rsid w:val="00AC1953"/>
    <w:rsid w:val="00AC1EBE"/>
    <w:rsid w:val="00AC2828"/>
    <w:rsid w:val="00AC2C4B"/>
    <w:rsid w:val="00AC3643"/>
    <w:rsid w:val="00AC4EFA"/>
    <w:rsid w:val="00AC4F1C"/>
    <w:rsid w:val="00AC65A6"/>
    <w:rsid w:val="00AC73D0"/>
    <w:rsid w:val="00AD05A4"/>
    <w:rsid w:val="00AD12E1"/>
    <w:rsid w:val="00AD13D0"/>
    <w:rsid w:val="00AD151C"/>
    <w:rsid w:val="00AD172D"/>
    <w:rsid w:val="00AD215F"/>
    <w:rsid w:val="00AD2C1E"/>
    <w:rsid w:val="00AD2DC0"/>
    <w:rsid w:val="00AD43EE"/>
    <w:rsid w:val="00AD4939"/>
    <w:rsid w:val="00AD641B"/>
    <w:rsid w:val="00AD661F"/>
    <w:rsid w:val="00AD765D"/>
    <w:rsid w:val="00AE0022"/>
    <w:rsid w:val="00AE1CC5"/>
    <w:rsid w:val="00AE3417"/>
    <w:rsid w:val="00AE3690"/>
    <w:rsid w:val="00AE504E"/>
    <w:rsid w:val="00AE6680"/>
    <w:rsid w:val="00AE6B65"/>
    <w:rsid w:val="00AF27CA"/>
    <w:rsid w:val="00AF51B7"/>
    <w:rsid w:val="00B00622"/>
    <w:rsid w:val="00B01F6B"/>
    <w:rsid w:val="00B05A30"/>
    <w:rsid w:val="00B07A63"/>
    <w:rsid w:val="00B1066A"/>
    <w:rsid w:val="00B11F91"/>
    <w:rsid w:val="00B12CAE"/>
    <w:rsid w:val="00B12D5C"/>
    <w:rsid w:val="00B12F00"/>
    <w:rsid w:val="00B1301B"/>
    <w:rsid w:val="00B13066"/>
    <w:rsid w:val="00B1580A"/>
    <w:rsid w:val="00B164D2"/>
    <w:rsid w:val="00B17CA7"/>
    <w:rsid w:val="00B213BF"/>
    <w:rsid w:val="00B21559"/>
    <w:rsid w:val="00B21EAF"/>
    <w:rsid w:val="00B3085B"/>
    <w:rsid w:val="00B31515"/>
    <w:rsid w:val="00B33139"/>
    <w:rsid w:val="00B351FD"/>
    <w:rsid w:val="00B35AFE"/>
    <w:rsid w:val="00B37122"/>
    <w:rsid w:val="00B371C6"/>
    <w:rsid w:val="00B37571"/>
    <w:rsid w:val="00B40FF1"/>
    <w:rsid w:val="00B414EC"/>
    <w:rsid w:val="00B42319"/>
    <w:rsid w:val="00B4302A"/>
    <w:rsid w:val="00B4354F"/>
    <w:rsid w:val="00B44EEA"/>
    <w:rsid w:val="00B467E0"/>
    <w:rsid w:val="00B505BD"/>
    <w:rsid w:val="00B50E96"/>
    <w:rsid w:val="00B51B1C"/>
    <w:rsid w:val="00B52963"/>
    <w:rsid w:val="00B5306E"/>
    <w:rsid w:val="00B544CF"/>
    <w:rsid w:val="00B5456F"/>
    <w:rsid w:val="00B54F91"/>
    <w:rsid w:val="00B56F35"/>
    <w:rsid w:val="00B62675"/>
    <w:rsid w:val="00B62874"/>
    <w:rsid w:val="00B63E7D"/>
    <w:rsid w:val="00B64C92"/>
    <w:rsid w:val="00B65750"/>
    <w:rsid w:val="00B661C0"/>
    <w:rsid w:val="00B671EC"/>
    <w:rsid w:val="00B67DB5"/>
    <w:rsid w:val="00B7106C"/>
    <w:rsid w:val="00B72D65"/>
    <w:rsid w:val="00B73C48"/>
    <w:rsid w:val="00B77243"/>
    <w:rsid w:val="00B775A9"/>
    <w:rsid w:val="00B818B4"/>
    <w:rsid w:val="00B833C6"/>
    <w:rsid w:val="00B84D15"/>
    <w:rsid w:val="00B851D6"/>
    <w:rsid w:val="00B856D5"/>
    <w:rsid w:val="00B857C0"/>
    <w:rsid w:val="00B86BB9"/>
    <w:rsid w:val="00B87837"/>
    <w:rsid w:val="00B93400"/>
    <w:rsid w:val="00B93813"/>
    <w:rsid w:val="00B96179"/>
    <w:rsid w:val="00BA09F1"/>
    <w:rsid w:val="00BA2321"/>
    <w:rsid w:val="00BA39DE"/>
    <w:rsid w:val="00BA5E92"/>
    <w:rsid w:val="00BA600B"/>
    <w:rsid w:val="00BA72F9"/>
    <w:rsid w:val="00BA739A"/>
    <w:rsid w:val="00BB01F2"/>
    <w:rsid w:val="00BB0C2B"/>
    <w:rsid w:val="00BB1FCD"/>
    <w:rsid w:val="00BB20BE"/>
    <w:rsid w:val="00BB2316"/>
    <w:rsid w:val="00BB40D4"/>
    <w:rsid w:val="00BB499B"/>
    <w:rsid w:val="00BB59B5"/>
    <w:rsid w:val="00BB6631"/>
    <w:rsid w:val="00BB6CAD"/>
    <w:rsid w:val="00BB7485"/>
    <w:rsid w:val="00BC1610"/>
    <w:rsid w:val="00BC2EB1"/>
    <w:rsid w:val="00BC3010"/>
    <w:rsid w:val="00BC3C00"/>
    <w:rsid w:val="00BC4318"/>
    <w:rsid w:val="00BC5653"/>
    <w:rsid w:val="00BD43D7"/>
    <w:rsid w:val="00BD460F"/>
    <w:rsid w:val="00BD58A7"/>
    <w:rsid w:val="00BD59C6"/>
    <w:rsid w:val="00BD5ACB"/>
    <w:rsid w:val="00BD5E64"/>
    <w:rsid w:val="00BD68AC"/>
    <w:rsid w:val="00BD6A76"/>
    <w:rsid w:val="00BD6B59"/>
    <w:rsid w:val="00BD6EC5"/>
    <w:rsid w:val="00BD7071"/>
    <w:rsid w:val="00BE13E4"/>
    <w:rsid w:val="00BE197A"/>
    <w:rsid w:val="00BE4672"/>
    <w:rsid w:val="00BE6E36"/>
    <w:rsid w:val="00BF02FA"/>
    <w:rsid w:val="00BF1CCF"/>
    <w:rsid w:val="00BF1FD6"/>
    <w:rsid w:val="00BF2833"/>
    <w:rsid w:val="00BF2CD1"/>
    <w:rsid w:val="00BF34B2"/>
    <w:rsid w:val="00BF4710"/>
    <w:rsid w:val="00BF4CB0"/>
    <w:rsid w:val="00BF6E1C"/>
    <w:rsid w:val="00C01CE2"/>
    <w:rsid w:val="00C026A2"/>
    <w:rsid w:val="00C02BAE"/>
    <w:rsid w:val="00C02C2E"/>
    <w:rsid w:val="00C02F91"/>
    <w:rsid w:val="00C0394D"/>
    <w:rsid w:val="00C04BCF"/>
    <w:rsid w:val="00C06C28"/>
    <w:rsid w:val="00C079C8"/>
    <w:rsid w:val="00C109D2"/>
    <w:rsid w:val="00C11FCE"/>
    <w:rsid w:val="00C12B34"/>
    <w:rsid w:val="00C13375"/>
    <w:rsid w:val="00C144F8"/>
    <w:rsid w:val="00C14C09"/>
    <w:rsid w:val="00C16F33"/>
    <w:rsid w:val="00C171B2"/>
    <w:rsid w:val="00C17D7B"/>
    <w:rsid w:val="00C213F3"/>
    <w:rsid w:val="00C226AB"/>
    <w:rsid w:val="00C2383C"/>
    <w:rsid w:val="00C23F00"/>
    <w:rsid w:val="00C2418B"/>
    <w:rsid w:val="00C24901"/>
    <w:rsid w:val="00C249C7"/>
    <w:rsid w:val="00C24D01"/>
    <w:rsid w:val="00C2618A"/>
    <w:rsid w:val="00C30324"/>
    <w:rsid w:val="00C307E9"/>
    <w:rsid w:val="00C31345"/>
    <w:rsid w:val="00C32B0A"/>
    <w:rsid w:val="00C32CFA"/>
    <w:rsid w:val="00C334E6"/>
    <w:rsid w:val="00C34602"/>
    <w:rsid w:val="00C35E06"/>
    <w:rsid w:val="00C3690F"/>
    <w:rsid w:val="00C37D32"/>
    <w:rsid w:val="00C41382"/>
    <w:rsid w:val="00C430B4"/>
    <w:rsid w:val="00C4540D"/>
    <w:rsid w:val="00C479E5"/>
    <w:rsid w:val="00C47E30"/>
    <w:rsid w:val="00C51968"/>
    <w:rsid w:val="00C52A98"/>
    <w:rsid w:val="00C543C4"/>
    <w:rsid w:val="00C5466D"/>
    <w:rsid w:val="00C5500B"/>
    <w:rsid w:val="00C5505B"/>
    <w:rsid w:val="00C56893"/>
    <w:rsid w:val="00C56A69"/>
    <w:rsid w:val="00C56B2D"/>
    <w:rsid w:val="00C57798"/>
    <w:rsid w:val="00C57B88"/>
    <w:rsid w:val="00C61362"/>
    <w:rsid w:val="00C61492"/>
    <w:rsid w:val="00C61500"/>
    <w:rsid w:val="00C618D1"/>
    <w:rsid w:val="00C619ED"/>
    <w:rsid w:val="00C6311F"/>
    <w:rsid w:val="00C6335D"/>
    <w:rsid w:val="00C641F3"/>
    <w:rsid w:val="00C64526"/>
    <w:rsid w:val="00C6479C"/>
    <w:rsid w:val="00C65C6F"/>
    <w:rsid w:val="00C66326"/>
    <w:rsid w:val="00C66AA8"/>
    <w:rsid w:val="00C71468"/>
    <w:rsid w:val="00C729B5"/>
    <w:rsid w:val="00C7393C"/>
    <w:rsid w:val="00C73F63"/>
    <w:rsid w:val="00C7403C"/>
    <w:rsid w:val="00C750CB"/>
    <w:rsid w:val="00C80056"/>
    <w:rsid w:val="00C80CF1"/>
    <w:rsid w:val="00C82A93"/>
    <w:rsid w:val="00C82FA8"/>
    <w:rsid w:val="00C84592"/>
    <w:rsid w:val="00C8489E"/>
    <w:rsid w:val="00C85BA1"/>
    <w:rsid w:val="00C860F3"/>
    <w:rsid w:val="00C86142"/>
    <w:rsid w:val="00C914EA"/>
    <w:rsid w:val="00C95152"/>
    <w:rsid w:val="00CA0045"/>
    <w:rsid w:val="00CA1337"/>
    <w:rsid w:val="00CA1B39"/>
    <w:rsid w:val="00CA2BA4"/>
    <w:rsid w:val="00CA4B4B"/>
    <w:rsid w:val="00CA4FD6"/>
    <w:rsid w:val="00CA7DA0"/>
    <w:rsid w:val="00CB0B46"/>
    <w:rsid w:val="00CB0C18"/>
    <w:rsid w:val="00CB4E4F"/>
    <w:rsid w:val="00CB641E"/>
    <w:rsid w:val="00CB672A"/>
    <w:rsid w:val="00CB7E6D"/>
    <w:rsid w:val="00CC08B5"/>
    <w:rsid w:val="00CC1616"/>
    <w:rsid w:val="00CC1F31"/>
    <w:rsid w:val="00CC5F60"/>
    <w:rsid w:val="00CC75B4"/>
    <w:rsid w:val="00CC7707"/>
    <w:rsid w:val="00CD01D9"/>
    <w:rsid w:val="00CD0FBB"/>
    <w:rsid w:val="00CD21A5"/>
    <w:rsid w:val="00CD2728"/>
    <w:rsid w:val="00CD3172"/>
    <w:rsid w:val="00CD5D2F"/>
    <w:rsid w:val="00CD6027"/>
    <w:rsid w:val="00CE034F"/>
    <w:rsid w:val="00CE095F"/>
    <w:rsid w:val="00CE224D"/>
    <w:rsid w:val="00CE26E1"/>
    <w:rsid w:val="00CE2A63"/>
    <w:rsid w:val="00CE2C1F"/>
    <w:rsid w:val="00CE2CBF"/>
    <w:rsid w:val="00CE373D"/>
    <w:rsid w:val="00CE3AC3"/>
    <w:rsid w:val="00CE60B9"/>
    <w:rsid w:val="00CF1796"/>
    <w:rsid w:val="00CF2F09"/>
    <w:rsid w:val="00CF3CBE"/>
    <w:rsid w:val="00CF4685"/>
    <w:rsid w:val="00CF475D"/>
    <w:rsid w:val="00CF6DF0"/>
    <w:rsid w:val="00CF7070"/>
    <w:rsid w:val="00D043A0"/>
    <w:rsid w:val="00D0490B"/>
    <w:rsid w:val="00D05172"/>
    <w:rsid w:val="00D06ED0"/>
    <w:rsid w:val="00D079BF"/>
    <w:rsid w:val="00D10934"/>
    <w:rsid w:val="00D10A68"/>
    <w:rsid w:val="00D13F07"/>
    <w:rsid w:val="00D156D5"/>
    <w:rsid w:val="00D16111"/>
    <w:rsid w:val="00D16DA8"/>
    <w:rsid w:val="00D1747F"/>
    <w:rsid w:val="00D21BE9"/>
    <w:rsid w:val="00D22BF4"/>
    <w:rsid w:val="00D2306A"/>
    <w:rsid w:val="00D24E17"/>
    <w:rsid w:val="00D26122"/>
    <w:rsid w:val="00D26686"/>
    <w:rsid w:val="00D27351"/>
    <w:rsid w:val="00D27C3F"/>
    <w:rsid w:val="00D27C65"/>
    <w:rsid w:val="00D30EDE"/>
    <w:rsid w:val="00D331F9"/>
    <w:rsid w:val="00D34685"/>
    <w:rsid w:val="00D35482"/>
    <w:rsid w:val="00D35D23"/>
    <w:rsid w:val="00D37165"/>
    <w:rsid w:val="00D40786"/>
    <w:rsid w:val="00D42804"/>
    <w:rsid w:val="00D42D88"/>
    <w:rsid w:val="00D462E8"/>
    <w:rsid w:val="00D46864"/>
    <w:rsid w:val="00D47108"/>
    <w:rsid w:val="00D5042F"/>
    <w:rsid w:val="00D51355"/>
    <w:rsid w:val="00D513EE"/>
    <w:rsid w:val="00D51457"/>
    <w:rsid w:val="00D5390D"/>
    <w:rsid w:val="00D54C6C"/>
    <w:rsid w:val="00D5579D"/>
    <w:rsid w:val="00D55B06"/>
    <w:rsid w:val="00D57AE2"/>
    <w:rsid w:val="00D61B21"/>
    <w:rsid w:val="00D65177"/>
    <w:rsid w:val="00D655C8"/>
    <w:rsid w:val="00D666FE"/>
    <w:rsid w:val="00D676E7"/>
    <w:rsid w:val="00D67E7D"/>
    <w:rsid w:val="00D7062D"/>
    <w:rsid w:val="00D72E49"/>
    <w:rsid w:val="00D73C83"/>
    <w:rsid w:val="00D74BD7"/>
    <w:rsid w:val="00D75809"/>
    <w:rsid w:val="00D76949"/>
    <w:rsid w:val="00D77AEB"/>
    <w:rsid w:val="00D8062D"/>
    <w:rsid w:val="00D80ABC"/>
    <w:rsid w:val="00D80B53"/>
    <w:rsid w:val="00D81451"/>
    <w:rsid w:val="00D815B1"/>
    <w:rsid w:val="00D819FC"/>
    <w:rsid w:val="00D82732"/>
    <w:rsid w:val="00D84992"/>
    <w:rsid w:val="00D851B1"/>
    <w:rsid w:val="00D902EC"/>
    <w:rsid w:val="00D91B50"/>
    <w:rsid w:val="00D97357"/>
    <w:rsid w:val="00DA04BA"/>
    <w:rsid w:val="00DA1A26"/>
    <w:rsid w:val="00DA1E9B"/>
    <w:rsid w:val="00DA2080"/>
    <w:rsid w:val="00DA2F74"/>
    <w:rsid w:val="00DA7684"/>
    <w:rsid w:val="00DA7984"/>
    <w:rsid w:val="00DB0907"/>
    <w:rsid w:val="00DB2D87"/>
    <w:rsid w:val="00DB4EAB"/>
    <w:rsid w:val="00DB5A02"/>
    <w:rsid w:val="00DB73BA"/>
    <w:rsid w:val="00DB7483"/>
    <w:rsid w:val="00DB7BE2"/>
    <w:rsid w:val="00DC0138"/>
    <w:rsid w:val="00DC07A3"/>
    <w:rsid w:val="00DC17FD"/>
    <w:rsid w:val="00DC1F7B"/>
    <w:rsid w:val="00DD005C"/>
    <w:rsid w:val="00DD1606"/>
    <w:rsid w:val="00DD1E09"/>
    <w:rsid w:val="00DD2090"/>
    <w:rsid w:val="00DD2888"/>
    <w:rsid w:val="00DD2E0D"/>
    <w:rsid w:val="00DD3191"/>
    <w:rsid w:val="00DD34AC"/>
    <w:rsid w:val="00DD48A0"/>
    <w:rsid w:val="00DD4E8F"/>
    <w:rsid w:val="00DD5EF1"/>
    <w:rsid w:val="00DD7010"/>
    <w:rsid w:val="00DD735E"/>
    <w:rsid w:val="00DE021D"/>
    <w:rsid w:val="00DE0349"/>
    <w:rsid w:val="00DE2B62"/>
    <w:rsid w:val="00DE2B76"/>
    <w:rsid w:val="00DE38EB"/>
    <w:rsid w:val="00DE637F"/>
    <w:rsid w:val="00DF0113"/>
    <w:rsid w:val="00DF069C"/>
    <w:rsid w:val="00DF113D"/>
    <w:rsid w:val="00DF3C53"/>
    <w:rsid w:val="00DF531B"/>
    <w:rsid w:val="00DF57FC"/>
    <w:rsid w:val="00DF58EA"/>
    <w:rsid w:val="00DF656D"/>
    <w:rsid w:val="00DF67D0"/>
    <w:rsid w:val="00E00682"/>
    <w:rsid w:val="00E00907"/>
    <w:rsid w:val="00E00C84"/>
    <w:rsid w:val="00E00F19"/>
    <w:rsid w:val="00E01A7B"/>
    <w:rsid w:val="00E01AB3"/>
    <w:rsid w:val="00E01F81"/>
    <w:rsid w:val="00E034E4"/>
    <w:rsid w:val="00E0366E"/>
    <w:rsid w:val="00E04381"/>
    <w:rsid w:val="00E051B3"/>
    <w:rsid w:val="00E05552"/>
    <w:rsid w:val="00E064E5"/>
    <w:rsid w:val="00E0685F"/>
    <w:rsid w:val="00E06D4F"/>
    <w:rsid w:val="00E071A4"/>
    <w:rsid w:val="00E07C4C"/>
    <w:rsid w:val="00E10FDA"/>
    <w:rsid w:val="00E11036"/>
    <w:rsid w:val="00E11C57"/>
    <w:rsid w:val="00E13473"/>
    <w:rsid w:val="00E16B9D"/>
    <w:rsid w:val="00E22ABF"/>
    <w:rsid w:val="00E22F13"/>
    <w:rsid w:val="00E23211"/>
    <w:rsid w:val="00E234EC"/>
    <w:rsid w:val="00E23E01"/>
    <w:rsid w:val="00E24447"/>
    <w:rsid w:val="00E2528D"/>
    <w:rsid w:val="00E25715"/>
    <w:rsid w:val="00E25779"/>
    <w:rsid w:val="00E25FCC"/>
    <w:rsid w:val="00E27061"/>
    <w:rsid w:val="00E324E6"/>
    <w:rsid w:val="00E33199"/>
    <w:rsid w:val="00E336E4"/>
    <w:rsid w:val="00E33C7B"/>
    <w:rsid w:val="00E37E16"/>
    <w:rsid w:val="00E432F8"/>
    <w:rsid w:val="00E435CD"/>
    <w:rsid w:val="00E46F78"/>
    <w:rsid w:val="00E474C4"/>
    <w:rsid w:val="00E479F1"/>
    <w:rsid w:val="00E47E85"/>
    <w:rsid w:val="00E47F53"/>
    <w:rsid w:val="00E50607"/>
    <w:rsid w:val="00E50C0C"/>
    <w:rsid w:val="00E5194E"/>
    <w:rsid w:val="00E519C3"/>
    <w:rsid w:val="00E51A97"/>
    <w:rsid w:val="00E53F13"/>
    <w:rsid w:val="00E5455C"/>
    <w:rsid w:val="00E54B16"/>
    <w:rsid w:val="00E54D48"/>
    <w:rsid w:val="00E55222"/>
    <w:rsid w:val="00E55345"/>
    <w:rsid w:val="00E56082"/>
    <w:rsid w:val="00E56233"/>
    <w:rsid w:val="00E579E4"/>
    <w:rsid w:val="00E61652"/>
    <w:rsid w:val="00E616E6"/>
    <w:rsid w:val="00E61E51"/>
    <w:rsid w:val="00E6256F"/>
    <w:rsid w:val="00E62E9E"/>
    <w:rsid w:val="00E63AE1"/>
    <w:rsid w:val="00E63D24"/>
    <w:rsid w:val="00E64798"/>
    <w:rsid w:val="00E64FA7"/>
    <w:rsid w:val="00E6572B"/>
    <w:rsid w:val="00E66399"/>
    <w:rsid w:val="00E6786D"/>
    <w:rsid w:val="00E67D67"/>
    <w:rsid w:val="00E70382"/>
    <w:rsid w:val="00E71B9B"/>
    <w:rsid w:val="00E72DBD"/>
    <w:rsid w:val="00E72E6B"/>
    <w:rsid w:val="00E73F31"/>
    <w:rsid w:val="00E75248"/>
    <w:rsid w:val="00E759EC"/>
    <w:rsid w:val="00E76A11"/>
    <w:rsid w:val="00E76FD4"/>
    <w:rsid w:val="00E7714D"/>
    <w:rsid w:val="00E77FC0"/>
    <w:rsid w:val="00E81B24"/>
    <w:rsid w:val="00E821BB"/>
    <w:rsid w:val="00E82829"/>
    <w:rsid w:val="00E82B58"/>
    <w:rsid w:val="00E85545"/>
    <w:rsid w:val="00E857E1"/>
    <w:rsid w:val="00E86297"/>
    <w:rsid w:val="00E86B54"/>
    <w:rsid w:val="00E871CC"/>
    <w:rsid w:val="00E920D8"/>
    <w:rsid w:val="00E92240"/>
    <w:rsid w:val="00E9234A"/>
    <w:rsid w:val="00E923D7"/>
    <w:rsid w:val="00E93F28"/>
    <w:rsid w:val="00E94845"/>
    <w:rsid w:val="00E9594C"/>
    <w:rsid w:val="00E96AA4"/>
    <w:rsid w:val="00EA24D8"/>
    <w:rsid w:val="00EA267D"/>
    <w:rsid w:val="00EA2E10"/>
    <w:rsid w:val="00EA4141"/>
    <w:rsid w:val="00EA43AC"/>
    <w:rsid w:val="00EA46E3"/>
    <w:rsid w:val="00EA5B79"/>
    <w:rsid w:val="00EA602C"/>
    <w:rsid w:val="00EA60EC"/>
    <w:rsid w:val="00EA61CC"/>
    <w:rsid w:val="00EA67E7"/>
    <w:rsid w:val="00EB073D"/>
    <w:rsid w:val="00EB0905"/>
    <w:rsid w:val="00EB1010"/>
    <w:rsid w:val="00EB18B2"/>
    <w:rsid w:val="00EB198E"/>
    <w:rsid w:val="00EB21A0"/>
    <w:rsid w:val="00EB4B25"/>
    <w:rsid w:val="00EB5214"/>
    <w:rsid w:val="00EB7DDE"/>
    <w:rsid w:val="00EC2A73"/>
    <w:rsid w:val="00EC2D3F"/>
    <w:rsid w:val="00EC3F1F"/>
    <w:rsid w:val="00EC4140"/>
    <w:rsid w:val="00EC5855"/>
    <w:rsid w:val="00ED0713"/>
    <w:rsid w:val="00ED0A62"/>
    <w:rsid w:val="00ED0F2E"/>
    <w:rsid w:val="00ED1F99"/>
    <w:rsid w:val="00ED29C2"/>
    <w:rsid w:val="00ED5417"/>
    <w:rsid w:val="00ED58A2"/>
    <w:rsid w:val="00ED6075"/>
    <w:rsid w:val="00ED61F9"/>
    <w:rsid w:val="00EE0704"/>
    <w:rsid w:val="00EE19B1"/>
    <w:rsid w:val="00EE20D2"/>
    <w:rsid w:val="00EE27D4"/>
    <w:rsid w:val="00EE3C26"/>
    <w:rsid w:val="00EE4B2C"/>
    <w:rsid w:val="00EE6193"/>
    <w:rsid w:val="00EE6EE2"/>
    <w:rsid w:val="00EE79DE"/>
    <w:rsid w:val="00EF1F0F"/>
    <w:rsid w:val="00EF24BD"/>
    <w:rsid w:val="00EF3CFE"/>
    <w:rsid w:val="00F00111"/>
    <w:rsid w:val="00F01225"/>
    <w:rsid w:val="00F01A3C"/>
    <w:rsid w:val="00F01A97"/>
    <w:rsid w:val="00F033C6"/>
    <w:rsid w:val="00F035EA"/>
    <w:rsid w:val="00F03A16"/>
    <w:rsid w:val="00F054B3"/>
    <w:rsid w:val="00F0575E"/>
    <w:rsid w:val="00F0680A"/>
    <w:rsid w:val="00F06CC3"/>
    <w:rsid w:val="00F100F9"/>
    <w:rsid w:val="00F103E0"/>
    <w:rsid w:val="00F10989"/>
    <w:rsid w:val="00F10F3A"/>
    <w:rsid w:val="00F1176F"/>
    <w:rsid w:val="00F13496"/>
    <w:rsid w:val="00F1368F"/>
    <w:rsid w:val="00F13E1A"/>
    <w:rsid w:val="00F1508F"/>
    <w:rsid w:val="00F15580"/>
    <w:rsid w:val="00F162B8"/>
    <w:rsid w:val="00F171EE"/>
    <w:rsid w:val="00F17ED0"/>
    <w:rsid w:val="00F20492"/>
    <w:rsid w:val="00F213E9"/>
    <w:rsid w:val="00F24970"/>
    <w:rsid w:val="00F24EB9"/>
    <w:rsid w:val="00F25469"/>
    <w:rsid w:val="00F30ABA"/>
    <w:rsid w:val="00F31EC1"/>
    <w:rsid w:val="00F33E42"/>
    <w:rsid w:val="00F3574B"/>
    <w:rsid w:val="00F36876"/>
    <w:rsid w:val="00F371BD"/>
    <w:rsid w:val="00F40276"/>
    <w:rsid w:val="00F40E38"/>
    <w:rsid w:val="00F411B2"/>
    <w:rsid w:val="00F4307F"/>
    <w:rsid w:val="00F4328D"/>
    <w:rsid w:val="00F440FB"/>
    <w:rsid w:val="00F44AAE"/>
    <w:rsid w:val="00F4528D"/>
    <w:rsid w:val="00F46B22"/>
    <w:rsid w:val="00F47AD6"/>
    <w:rsid w:val="00F529F4"/>
    <w:rsid w:val="00F52FA1"/>
    <w:rsid w:val="00F55053"/>
    <w:rsid w:val="00F5638F"/>
    <w:rsid w:val="00F565F1"/>
    <w:rsid w:val="00F61361"/>
    <w:rsid w:val="00F6272D"/>
    <w:rsid w:val="00F653FB"/>
    <w:rsid w:val="00F66649"/>
    <w:rsid w:val="00F675F9"/>
    <w:rsid w:val="00F73D92"/>
    <w:rsid w:val="00F752F7"/>
    <w:rsid w:val="00F75F38"/>
    <w:rsid w:val="00F76541"/>
    <w:rsid w:val="00F77B80"/>
    <w:rsid w:val="00F80528"/>
    <w:rsid w:val="00F80925"/>
    <w:rsid w:val="00F81B4B"/>
    <w:rsid w:val="00F82E33"/>
    <w:rsid w:val="00F83E1D"/>
    <w:rsid w:val="00F849A4"/>
    <w:rsid w:val="00F86D3A"/>
    <w:rsid w:val="00F87E43"/>
    <w:rsid w:val="00F9027F"/>
    <w:rsid w:val="00F902DC"/>
    <w:rsid w:val="00F91E7D"/>
    <w:rsid w:val="00F93396"/>
    <w:rsid w:val="00F94F4F"/>
    <w:rsid w:val="00F973CD"/>
    <w:rsid w:val="00F979F4"/>
    <w:rsid w:val="00F97A09"/>
    <w:rsid w:val="00FA04AC"/>
    <w:rsid w:val="00FA1D73"/>
    <w:rsid w:val="00FA3FE3"/>
    <w:rsid w:val="00FA4359"/>
    <w:rsid w:val="00FA4C09"/>
    <w:rsid w:val="00FA5049"/>
    <w:rsid w:val="00FA5351"/>
    <w:rsid w:val="00FA5A59"/>
    <w:rsid w:val="00FA5C61"/>
    <w:rsid w:val="00FA5CE9"/>
    <w:rsid w:val="00FA5D36"/>
    <w:rsid w:val="00FA70C7"/>
    <w:rsid w:val="00FA7A12"/>
    <w:rsid w:val="00FA7D5F"/>
    <w:rsid w:val="00FB065A"/>
    <w:rsid w:val="00FB10DE"/>
    <w:rsid w:val="00FB1B0E"/>
    <w:rsid w:val="00FB2412"/>
    <w:rsid w:val="00FB255C"/>
    <w:rsid w:val="00FB3B07"/>
    <w:rsid w:val="00FB3FF7"/>
    <w:rsid w:val="00FB4065"/>
    <w:rsid w:val="00FB5F8A"/>
    <w:rsid w:val="00FB62B9"/>
    <w:rsid w:val="00FB7084"/>
    <w:rsid w:val="00FC0897"/>
    <w:rsid w:val="00FC1257"/>
    <w:rsid w:val="00FC4396"/>
    <w:rsid w:val="00FC4AC5"/>
    <w:rsid w:val="00FC56E5"/>
    <w:rsid w:val="00FC5E8F"/>
    <w:rsid w:val="00FC757A"/>
    <w:rsid w:val="00FC7882"/>
    <w:rsid w:val="00FD12E9"/>
    <w:rsid w:val="00FE1E27"/>
    <w:rsid w:val="00FE2216"/>
    <w:rsid w:val="00FE3F16"/>
    <w:rsid w:val="00FE4B0E"/>
    <w:rsid w:val="00FE4BD2"/>
    <w:rsid w:val="00FE4E59"/>
    <w:rsid w:val="00FE5815"/>
    <w:rsid w:val="00FE5C18"/>
    <w:rsid w:val="00FE6D1A"/>
    <w:rsid w:val="00FE7E23"/>
    <w:rsid w:val="00FF0665"/>
    <w:rsid w:val="00FF1D6E"/>
    <w:rsid w:val="00FF355C"/>
    <w:rsid w:val="00FF42D4"/>
    <w:rsid w:val="00FF45F7"/>
    <w:rsid w:val="00FF5A00"/>
    <w:rsid w:val="00FF66E0"/>
    <w:rsid w:val="00FF7D03"/>
    <w:rsid w:val="00FF7D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82B5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qFormat/>
    <w:rsid w:val="004D0EE7"/>
    <w:pPr>
      <w:keepNext/>
      <w:keepLines/>
      <w:numPr>
        <w:numId w:val="20"/>
      </w:numPr>
      <w:spacing w:before="120" w:line="578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0"/>
    <w:qFormat/>
    <w:rsid w:val="004D0EE7"/>
    <w:pPr>
      <w:keepNext/>
      <w:keepLines/>
      <w:numPr>
        <w:ilvl w:val="1"/>
        <w:numId w:val="20"/>
      </w:numPr>
      <w:spacing w:line="415" w:lineRule="auto"/>
      <w:outlineLvl w:val="1"/>
    </w:pPr>
    <w:rPr>
      <w:b/>
      <w:bCs/>
      <w:sz w:val="24"/>
    </w:rPr>
  </w:style>
  <w:style w:type="paragraph" w:styleId="3">
    <w:name w:val="heading 3"/>
    <w:basedOn w:val="a"/>
    <w:next w:val="a0"/>
    <w:qFormat/>
    <w:rsid w:val="00BE6E36"/>
    <w:pPr>
      <w:keepNext/>
      <w:keepLines/>
      <w:numPr>
        <w:ilvl w:val="2"/>
        <w:numId w:val="20"/>
      </w:numPr>
      <w:spacing w:line="415" w:lineRule="auto"/>
      <w:outlineLvl w:val="2"/>
    </w:pPr>
    <w:rPr>
      <w:b/>
      <w:bCs/>
      <w:szCs w:val="21"/>
    </w:rPr>
  </w:style>
  <w:style w:type="paragraph" w:styleId="4">
    <w:name w:val="heading 4"/>
    <w:basedOn w:val="a"/>
    <w:next w:val="a"/>
    <w:qFormat/>
    <w:rsid w:val="004D0EE7"/>
    <w:pPr>
      <w:keepNext/>
      <w:keepLines/>
      <w:numPr>
        <w:ilvl w:val="3"/>
        <w:numId w:val="20"/>
      </w:numPr>
      <w:spacing w:before="280" w:after="290" w:line="376" w:lineRule="auto"/>
      <w:outlineLvl w:val="3"/>
    </w:pPr>
    <w:rPr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rsid w:val="00560D82"/>
    <w:pPr>
      <w:spacing w:after="120"/>
    </w:pPr>
  </w:style>
  <w:style w:type="paragraph" w:styleId="a0">
    <w:name w:val="Body Text First Indent"/>
    <w:basedOn w:val="a4"/>
    <w:rsid w:val="00BE6E36"/>
    <w:pPr>
      <w:ind w:firstLineChars="200" w:firstLine="200"/>
    </w:pPr>
  </w:style>
  <w:style w:type="paragraph" w:styleId="a5">
    <w:name w:val="Title"/>
    <w:basedOn w:val="a"/>
    <w:qFormat/>
    <w:rsid w:val="00BE6E36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6">
    <w:name w:val="Body Text Indent"/>
    <w:basedOn w:val="a"/>
    <w:rsid w:val="00E324E6"/>
    <w:pPr>
      <w:spacing w:after="120"/>
      <w:ind w:leftChars="200" w:left="420"/>
    </w:pPr>
  </w:style>
  <w:style w:type="paragraph" w:styleId="20">
    <w:name w:val="Body Text First Indent 2"/>
    <w:basedOn w:val="a6"/>
    <w:rsid w:val="00E324E6"/>
    <w:pPr>
      <w:ind w:firstLineChars="200" w:firstLine="420"/>
    </w:pPr>
  </w:style>
  <w:style w:type="paragraph" w:styleId="a7">
    <w:name w:val="header"/>
    <w:basedOn w:val="a"/>
    <w:rsid w:val="00C413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C413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1"/>
    <w:rsid w:val="00697551"/>
  </w:style>
  <w:style w:type="paragraph" w:styleId="10">
    <w:name w:val="toc 1"/>
    <w:basedOn w:val="a"/>
    <w:next w:val="a"/>
    <w:autoRedefine/>
    <w:uiPriority w:val="39"/>
    <w:qFormat/>
    <w:rsid w:val="00531019"/>
  </w:style>
  <w:style w:type="character" w:styleId="aa">
    <w:name w:val="Hyperlink"/>
    <w:basedOn w:val="a1"/>
    <w:uiPriority w:val="99"/>
    <w:rsid w:val="00531019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qFormat/>
    <w:rsid w:val="00531019"/>
    <w:pPr>
      <w:ind w:leftChars="200" w:left="420"/>
    </w:pPr>
  </w:style>
  <w:style w:type="paragraph" w:styleId="ab">
    <w:name w:val="Balloon Text"/>
    <w:basedOn w:val="a"/>
    <w:link w:val="Char"/>
    <w:rsid w:val="00F5638F"/>
    <w:rPr>
      <w:sz w:val="18"/>
      <w:szCs w:val="18"/>
    </w:rPr>
  </w:style>
  <w:style w:type="character" w:customStyle="1" w:styleId="Char">
    <w:name w:val="批注框文本 Char"/>
    <w:basedOn w:val="a1"/>
    <w:link w:val="ab"/>
    <w:rsid w:val="00F5638F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5638F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30">
    <w:name w:val="toc 3"/>
    <w:basedOn w:val="a"/>
    <w:next w:val="a"/>
    <w:autoRedefine/>
    <w:uiPriority w:val="39"/>
    <w:unhideWhenUsed/>
    <w:qFormat/>
    <w:rsid w:val="00F5638F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c">
    <w:name w:val="List Paragraph"/>
    <w:basedOn w:val="a"/>
    <w:uiPriority w:val="34"/>
    <w:qFormat/>
    <w:rsid w:val="00836790"/>
    <w:pPr>
      <w:ind w:firstLineChars="200" w:firstLine="420"/>
    </w:pPr>
  </w:style>
  <w:style w:type="paragraph" w:styleId="ad">
    <w:name w:val="Document Map"/>
    <w:basedOn w:val="a"/>
    <w:link w:val="Char0"/>
    <w:rsid w:val="00487C40"/>
    <w:rPr>
      <w:rFonts w:ascii="宋体"/>
      <w:sz w:val="18"/>
      <w:szCs w:val="18"/>
    </w:rPr>
  </w:style>
  <w:style w:type="character" w:customStyle="1" w:styleId="Char0">
    <w:name w:val="文档结构图 Char"/>
    <w:basedOn w:val="a1"/>
    <w:link w:val="ad"/>
    <w:rsid w:val="00487C40"/>
    <w:rPr>
      <w:rFonts w:ascii="宋体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61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9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0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0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3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38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0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make.org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angfeng\Application%20Data\Microsoft\Templates\&#36890;&#29992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44E276-7A27-460C-B45E-9E2A36777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通用.dotx</Template>
  <TotalTime>1921</TotalTime>
  <Pages>16</Pages>
  <Words>2427</Words>
  <Characters>13836</Characters>
  <Application>Microsoft Office Word</Application>
  <DocSecurity>0</DocSecurity>
  <Lines>115</Lines>
  <Paragraphs>32</Paragraphs>
  <ScaleCrop>false</ScaleCrop>
  <Company/>
  <LinksUpToDate>false</LinksUpToDate>
  <CharactersWithSpaces>16231</CharactersWithSpaces>
  <SharedDoc>false</SharedDoc>
  <HLinks>
    <vt:vector size="30" baseType="variant">
      <vt:variant>
        <vt:i4>1572918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_Toc224962661</vt:lpwstr>
      </vt:variant>
      <vt:variant>
        <vt:i4>1572918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_Toc224962660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_Toc224962659</vt:lpwstr>
      </vt:variant>
      <vt:variant>
        <vt:i4>1769526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_Toc224962658</vt:lpwstr>
      </vt:variant>
      <vt:variant>
        <vt:i4>1769526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_Toc224962657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[点击这里键入标题] </dc:title>
  <dc:subject/>
  <dc:creator>wangfeng</dc:creator>
  <cp:keywords/>
  <dc:description/>
  <cp:lastModifiedBy>lishaojie</cp:lastModifiedBy>
  <cp:revision>2040</cp:revision>
  <cp:lastPrinted>1601-01-01T00:00:00Z</cp:lastPrinted>
  <dcterms:created xsi:type="dcterms:W3CDTF">2011-08-20T05:28:00Z</dcterms:created>
  <dcterms:modified xsi:type="dcterms:W3CDTF">2011-11-25T08:21:00Z</dcterms:modified>
</cp:coreProperties>
</file>